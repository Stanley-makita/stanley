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1ED3D" w14:textId="77777777" w:rsidR="003A468F" w:rsidRDefault="003A468F" w:rsidP="00BC7744">
      <w:pPr>
        <w:rPr>
          <w:rFonts w:ascii="Calibri" w:hAnsi="Calibri" w:cs="Arial"/>
          <w:b/>
          <w:bCs/>
          <w:color w:val="000000"/>
          <w:spacing w:val="0"/>
          <w:sz w:val="24"/>
        </w:rPr>
      </w:pPr>
    </w:p>
    <w:p w14:paraId="77F71280" w14:textId="77777777" w:rsidR="00F90106" w:rsidRDefault="00F90106" w:rsidP="00BC7744">
      <w:pPr>
        <w:rPr>
          <w:rFonts w:ascii="Calibri" w:hAnsi="Calibri" w:cs="Arial"/>
          <w:b/>
          <w:bCs/>
          <w:color w:val="000000"/>
          <w:spacing w:val="0"/>
          <w:sz w:val="24"/>
        </w:rPr>
      </w:pPr>
    </w:p>
    <w:p w14:paraId="5C8DB46E" w14:textId="77777777" w:rsidR="00F90106" w:rsidRDefault="00F90106" w:rsidP="00BC7744">
      <w:pPr>
        <w:rPr>
          <w:rFonts w:ascii="Calibri" w:hAnsi="Calibri" w:cs="Arial"/>
          <w:b/>
          <w:bCs/>
          <w:color w:val="000000"/>
          <w:spacing w:val="0"/>
          <w:sz w:val="24"/>
        </w:rPr>
      </w:pPr>
    </w:p>
    <w:p w14:paraId="434FCA96" w14:textId="77777777" w:rsidR="00916C8D" w:rsidRPr="00901395" w:rsidRDefault="0098016B" w:rsidP="00BC7744">
      <w:pPr>
        <w:rPr>
          <w:rFonts w:ascii="Calibri" w:hAnsi="Calibri" w:cs="Arial"/>
          <w:b/>
          <w:bCs/>
          <w:color w:val="000000"/>
          <w:spacing w:val="0"/>
          <w:sz w:val="24"/>
        </w:rPr>
      </w:pPr>
      <w:r w:rsidRPr="0098016B">
        <w:rPr>
          <w:rFonts w:ascii="Calibri" w:hAnsi="Calibri" w:cs="Arial"/>
          <w:b/>
          <w:bCs/>
          <w:color w:val="000000"/>
          <w:spacing w:val="0"/>
          <w:sz w:val="24"/>
        </w:rPr>
        <w:t>Contrato por Instrumento Particular, com caráter de escritura pública, na forma do § 5º do art. 61 da Lei 4.380/1964, de venda e compra de imóvel residencial, mútuo com obrigações e alienação fiduciária em garantia no SFH - CCSBPE</w:t>
      </w:r>
    </w:p>
    <w:tbl>
      <w:tblPr>
        <w:tblW w:w="10262" w:type="dxa"/>
        <w:tblInd w:w="108" w:type="dxa"/>
        <w:tblLayout w:type="fixed"/>
        <w:tblLook w:val="00A0" w:firstRow="1" w:lastRow="0" w:firstColumn="1" w:lastColumn="0" w:noHBand="0" w:noVBand="0"/>
      </w:tblPr>
      <w:tblGrid>
        <w:gridCol w:w="3261"/>
        <w:gridCol w:w="1559"/>
        <w:gridCol w:w="130"/>
        <w:gridCol w:w="12"/>
        <w:gridCol w:w="618"/>
        <w:gridCol w:w="1120"/>
        <w:gridCol w:w="104"/>
        <w:gridCol w:w="993"/>
        <w:gridCol w:w="2458"/>
        <w:gridCol w:w="7"/>
      </w:tblGrid>
      <w:tr w:rsidR="00C31867" w:rsidRPr="00BF3943" w14:paraId="2A296F57" w14:textId="77777777" w:rsidTr="00DD39E9">
        <w:tc>
          <w:tcPr>
            <w:tcW w:w="10262" w:type="dxa"/>
            <w:gridSpan w:val="10"/>
            <w:tcBorders>
              <w:top w:val="single" w:sz="4" w:space="0" w:color="auto"/>
              <w:left w:val="single" w:sz="4" w:space="0" w:color="auto"/>
              <w:right w:val="single" w:sz="4" w:space="0" w:color="auto"/>
            </w:tcBorders>
            <w:shd w:val="clear" w:color="auto" w:fill="FFFFFF"/>
          </w:tcPr>
          <w:p w14:paraId="671BA22C" w14:textId="77777777" w:rsidR="00C31867" w:rsidRPr="00BF3943" w:rsidRDefault="00C31867" w:rsidP="00DD39E9">
            <w:pPr>
              <w:tabs>
                <w:tab w:val="left" w:pos="284"/>
              </w:tabs>
              <w:ind w:right="-187"/>
              <w:rPr>
                <w:rFonts w:ascii="Calibri" w:hAnsi="Calibri" w:cs="Arial"/>
                <w:snapToGrid w:val="0"/>
                <w:sz w:val="24"/>
              </w:rPr>
            </w:pPr>
            <w:r w:rsidRPr="00BF3943">
              <w:rPr>
                <w:rFonts w:ascii="Calibri" w:hAnsi="Calibri" w:cs="Arial"/>
                <w:b/>
                <w:bCs/>
                <w:sz w:val="24"/>
              </w:rPr>
              <w:t xml:space="preserve">A </w:t>
            </w:r>
            <w:r w:rsidR="00941991">
              <w:rPr>
                <w:rFonts w:ascii="Calibri" w:hAnsi="Calibri" w:cs="Arial"/>
                <w:b/>
                <w:bCs/>
                <w:sz w:val="24"/>
              </w:rPr>
              <w:t>-</w:t>
            </w:r>
            <w:r w:rsidRPr="00BF3943">
              <w:rPr>
                <w:rFonts w:ascii="Calibri" w:hAnsi="Calibri" w:cs="Arial"/>
                <w:b/>
                <w:bCs/>
                <w:sz w:val="24"/>
              </w:rPr>
              <w:t xml:space="preserve"> </w:t>
            </w:r>
            <w:r w:rsidRPr="00D379C0">
              <w:rPr>
                <w:rFonts w:ascii="Calibri" w:hAnsi="Calibri" w:cs="Arial"/>
                <w:b/>
                <w:color w:val="000000"/>
                <w:spacing w:val="0"/>
                <w:sz w:val="24"/>
              </w:rPr>
              <w:t>QUALIFICAÇÃO DAS PARTES</w:t>
            </w:r>
          </w:p>
        </w:tc>
      </w:tr>
      <w:tr w:rsidR="00C31867" w:rsidRPr="00124C4E" w14:paraId="6307FCFF" w14:textId="77777777" w:rsidTr="00DD39E9">
        <w:trPr>
          <w:trHeight w:val="1427"/>
        </w:trPr>
        <w:tc>
          <w:tcPr>
            <w:tcW w:w="10262" w:type="dxa"/>
            <w:gridSpan w:val="10"/>
            <w:tcBorders>
              <w:left w:val="single" w:sz="4" w:space="0" w:color="auto"/>
              <w:bottom w:val="single" w:sz="4" w:space="0" w:color="auto"/>
              <w:right w:val="single" w:sz="4" w:space="0" w:color="auto"/>
            </w:tcBorders>
            <w:shd w:val="clear" w:color="auto" w:fill="FFFFFF"/>
          </w:tcPr>
          <w:p w14:paraId="12A13207" w14:textId="77777777" w:rsidR="00595DA1" w:rsidRDefault="004F14CA" w:rsidP="00DD39E9">
            <w:pPr>
              <w:rPr>
                <w:rFonts w:ascii="Calibri" w:hAnsi="Calibri"/>
                <w:sz w:val="24"/>
              </w:rPr>
            </w:pPr>
            <w:r>
              <w:rPr>
                <w:rFonts w:ascii="Calibri" w:hAnsi="Calibri" w:cs="Arial"/>
                <w:b/>
                <w:color w:val="000000"/>
                <w:spacing w:val="0"/>
                <w:sz w:val="24"/>
              </w:rPr>
              <w:t xml:space="preserve">A1 - VENDEDOR(ES): </w:t>
            </w:r>
            <w:r w:rsidR="00595DA1" w:rsidRPr="001332ED">
              <w:rPr>
                <w:rFonts w:ascii="Calibri" w:hAnsi="Calibri" w:cs="Arial"/>
                <w:color w:val="000000"/>
                <w:spacing w:val="0"/>
                <w:sz w:val="24"/>
              </w:rPr>
              <w:t>CARAMURU ADMINISTRADORA DE BENS LTDA, inscrita no CNPJ 15.406.946/0001-20, situada em Av Doutor Gastao Vidigal, 22, Zona 08</w:t>
            </w:r>
            <w:r w:rsidR="0058779E">
              <w:rPr>
                <w:rFonts w:ascii="Calibri" w:hAnsi="Calibri" w:cs="Arial"/>
                <w:color w:val="000000"/>
                <w:spacing w:val="0"/>
                <w:sz w:val="24"/>
              </w:rPr>
              <w:t xml:space="preserve"> </w:t>
            </w:r>
            <w:r w:rsidR="00595DA1" w:rsidRPr="001332ED">
              <w:rPr>
                <w:rFonts w:ascii="Calibri" w:hAnsi="Calibri" w:cs="Arial"/>
                <w:color w:val="000000"/>
                <w:spacing w:val="0"/>
                <w:sz w:val="24"/>
              </w:rPr>
              <w:t xml:space="preserve">em Maringa/PR, e-mail: ATENDIMENTO@CARAMURU.COM.BR com seus atos constitutivos arquivados na </w:t>
            </w:r>
            <w:r w:rsidR="0058779E">
              <w:rPr>
                <w:rFonts w:ascii="Calibri" w:hAnsi="Calibri" w:cs="Arial"/>
                <w:color w:val="000000"/>
                <w:spacing w:val="0"/>
                <w:sz w:val="24"/>
              </w:rPr>
              <w:t>Junta Comercial do Estado do Parana aos 16/04/2012</w:t>
            </w:r>
            <w:r w:rsidR="00595DA1" w:rsidRPr="001332ED">
              <w:rPr>
                <w:rFonts w:ascii="Calibri" w:hAnsi="Calibri" w:cs="Arial"/>
                <w:color w:val="000000"/>
                <w:spacing w:val="0"/>
                <w:sz w:val="24"/>
              </w:rPr>
              <w:t xml:space="preserve">, registrada sob NIRE nº </w:t>
            </w:r>
            <w:r w:rsidR="0058779E">
              <w:rPr>
                <w:rFonts w:ascii="Calibri" w:hAnsi="Calibri" w:cs="Arial"/>
                <w:color w:val="000000"/>
                <w:spacing w:val="0"/>
                <w:sz w:val="24"/>
              </w:rPr>
              <w:t>4</w:t>
            </w:r>
            <w:r w:rsidR="0058779E" w:rsidRPr="0058779E">
              <w:rPr>
                <w:rFonts w:ascii="Calibri" w:hAnsi="Calibri" w:cs="Arial"/>
                <w:color w:val="000000"/>
                <w:spacing w:val="0"/>
                <w:sz w:val="24"/>
              </w:rPr>
              <w:t>1207323643</w:t>
            </w:r>
            <w:r w:rsidR="00595DA1" w:rsidRPr="001332ED">
              <w:rPr>
                <w:rFonts w:ascii="Calibri" w:hAnsi="Calibri" w:cs="Arial"/>
                <w:color w:val="000000"/>
                <w:spacing w:val="0"/>
                <w:sz w:val="24"/>
              </w:rPr>
              <w:t xml:space="preserve">, representada na conformidade da clausula </w:t>
            </w:r>
            <w:r w:rsidR="0058779E">
              <w:rPr>
                <w:rFonts w:ascii="Calibri" w:hAnsi="Calibri" w:cs="Arial"/>
                <w:color w:val="000000"/>
                <w:spacing w:val="0"/>
                <w:sz w:val="24"/>
              </w:rPr>
              <w:t xml:space="preserve">11º </w:t>
            </w:r>
            <w:r w:rsidR="00595DA1" w:rsidRPr="001332ED">
              <w:rPr>
                <w:rFonts w:ascii="Calibri" w:hAnsi="Calibri" w:cs="Arial"/>
                <w:color w:val="000000"/>
                <w:spacing w:val="0"/>
                <w:sz w:val="24"/>
              </w:rPr>
              <w:t>de seu Contrato Social registrado em</w:t>
            </w:r>
            <w:r w:rsidR="0058779E">
              <w:rPr>
                <w:rFonts w:ascii="Calibri" w:hAnsi="Calibri" w:cs="Arial"/>
                <w:color w:val="000000"/>
                <w:spacing w:val="0"/>
                <w:sz w:val="24"/>
              </w:rPr>
              <w:t xml:space="preserve"> Junta Comercial do Parana, </w:t>
            </w:r>
            <w:r w:rsidR="00595DA1" w:rsidRPr="001332ED">
              <w:rPr>
                <w:rFonts w:ascii="Calibri" w:hAnsi="Calibri" w:cs="Arial"/>
                <w:color w:val="000000"/>
                <w:spacing w:val="0"/>
                <w:sz w:val="24"/>
              </w:rPr>
              <w:t xml:space="preserve"> sob nº </w:t>
            </w:r>
            <w:r w:rsidR="0058779E">
              <w:rPr>
                <w:rFonts w:ascii="Calibri" w:hAnsi="Calibri" w:cs="Arial"/>
                <w:color w:val="000000"/>
                <w:spacing w:val="0"/>
                <w:sz w:val="24"/>
              </w:rPr>
              <w:t>20238997871</w:t>
            </w:r>
            <w:r w:rsidR="00595DA1" w:rsidRPr="001332ED">
              <w:rPr>
                <w:rFonts w:ascii="Calibri" w:hAnsi="Calibri" w:cs="Arial"/>
                <w:color w:val="000000"/>
                <w:spacing w:val="0"/>
                <w:sz w:val="24"/>
              </w:rPr>
              <w:t xml:space="preserve">, em sessão de </w:t>
            </w:r>
            <w:r w:rsidR="0058779E">
              <w:rPr>
                <w:rFonts w:ascii="Calibri" w:hAnsi="Calibri" w:cs="Arial"/>
                <w:color w:val="000000"/>
                <w:spacing w:val="0"/>
                <w:sz w:val="24"/>
              </w:rPr>
              <w:t>25/12/2023</w:t>
            </w:r>
            <w:r w:rsidR="00595DA1" w:rsidRPr="001332ED">
              <w:rPr>
                <w:rFonts w:ascii="Calibri" w:hAnsi="Calibri" w:cs="Arial"/>
                <w:color w:val="000000"/>
                <w:spacing w:val="0"/>
                <w:sz w:val="24"/>
              </w:rPr>
              <w:t>, por</w:t>
            </w:r>
            <w:r w:rsidR="0058779E">
              <w:rPr>
                <w:rFonts w:ascii="Calibri" w:hAnsi="Calibri" w:cs="Arial"/>
                <w:color w:val="000000"/>
                <w:spacing w:val="0"/>
                <w:sz w:val="24"/>
              </w:rPr>
              <w:t xml:space="preserve"> </w:t>
            </w:r>
            <w:r w:rsidR="00595DA1" w:rsidRPr="001332ED">
              <w:rPr>
                <w:rFonts w:ascii="Calibri" w:hAnsi="Calibri" w:cs="Arial"/>
                <w:color w:val="000000"/>
                <w:spacing w:val="0"/>
                <w:sz w:val="24"/>
              </w:rPr>
              <w:t xml:space="preserve">PEDRO AUGUSTO TROVAO, nacionalidade brasileira, nascido(a) em 11/11/1963, </w:t>
            </w:r>
            <w:r w:rsidR="00DA01FB">
              <w:rPr>
                <w:rFonts w:ascii="Calibri" w:hAnsi="Calibri" w:cs="Arial"/>
                <w:color w:val="000000"/>
                <w:spacing w:val="0"/>
                <w:sz w:val="24"/>
              </w:rPr>
              <w:t>empresário</w:t>
            </w:r>
            <w:r w:rsidR="00595DA1" w:rsidRPr="001332ED">
              <w:rPr>
                <w:rFonts w:ascii="Calibri" w:hAnsi="Calibri" w:cs="Arial"/>
                <w:color w:val="000000"/>
                <w:spacing w:val="0"/>
                <w:sz w:val="24"/>
              </w:rPr>
              <w:t>, filho de: VERA LUCIA CAVARZAN TROVON e VALDIR TROVAO, e-mail: TROVAO@REVESTACABAMENTOS.COM.BR, portador(a) de CNH nº 03115144979, expedida por Órgão de Trânsito/PR  em 08/12/2023 e do CPF 025.886.598-96,  casado(a) no regime de comunhão parcial de bens, residente e domiciliado(a) em Av Tiradentes, 38, Ap 2302, Zona 01 em Maringa/PR.</w:t>
            </w:r>
          </w:p>
          <w:p w14:paraId="4D08ECB7" w14:textId="77777777" w:rsidR="004F14CA" w:rsidRDefault="004F14CA" w:rsidP="00DD39E9">
            <w:pPr>
              <w:rPr>
                <w:rFonts w:ascii="Calibri" w:hAnsi="Calibri" w:cs="Arial"/>
                <w:b/>
                <w:color w:val="000000"/>
                <w:spacing w:val="0"/>
                <w:sz w:val="24"/>
              </w:rPr>
            </w:pPr>
            <w:r>
              <w:rPr>
                <w:rFonts w:ascii="Calibri" w:hAnsi="Calibri" w:cs="Arial"/>
                <w:b/>
                <w:color w:val="000000"/>
                <w:spacing w:val="0"/>
                <w:sz w:val="24"/>
              </w:rPr>
              <w:t xml:space="preserve">A2 - COMPRADOR(ES) E DEVEDOR(ES) FIDUCIANTE(S), doravante denominado(s) DEVEDOR(ES): </w:t>
            </w:r>
            <w:r w:rsidRPr="004F14CA">
              <w:rPr>
                <w:rFonts w:ascii="Calibri" w:hAnsi="Calibri" w:cs="Arial"/>
                <w:color w:val="000000"/>
                <w:spacing w:val="0"/>
                <w:sz w:val="24"/>
              </w:rPr>
              <w:t>MARLON DE LIMA ORTEGA, nacionalidade brasileira, nascido(a) em 14/12/1989, bancario e economiario, filho de: SANDRA MARA DE LIMA ORTEGA e VERGILIO ORTEGA, e-mail: MARLONORTEGA14@HOTMAIL.COM, portador(a) de CNH nº 04300897715, expedida por Órgão de Trânsito/PR  em 20/01/2023 e do CPF 072.467.539-66,  casado(a) no regime de comunhão parcial de bens,</w:t>
            </w:r>
            <w:r w:rsidR="0039050E">
              <w:rPr>
                <w:rFonts w:ascii="Calibri" w:hAnsi="Calibri" w:cs="Arial"/>
                <w:color w:val="000000"/>
                <w:spacing w:val="0"/>
                <w:sz w:val="24"/>
              </w:rPr>
              <w:t xml:space="preserve"> em 04/12/2020,</w:t>
            </w:r>
            <w:r w:rsidRPr="004F14CA">
              <w:rPr>
                <w:rFonts w:ascii="Calibri" w:hAnsi="Calibri" w:cs="Arial"/>
                <w:color w:val="000000"/>
                <w:spacing w:val="0"/>
                <w:sz w:val="24"/>
              </w:rPr>
              <w:t xml:space="preserve"> na vigência da Lei 6.515/77, e seu cônjuge  ANDRESSA LAGO MARCANTONIO ORTEGA, nacionalidade brasileira, nascido(a) em 16/04/1993, nutricionista, filh</w:t>
            </w:r>
            <w:r w:rsidR="0039050E">
              <w:rPr>
                <w:rFonts w:ascii="Calibri" w:hAnsi="Calibri" w:cs="Arial"/>
                <w:color w:val="000000"/>
                <w:spacing w:val="0"/>
                <w:sz w:val="24"/>
              </w:rPr>
              <w:t>a</w:t>
            </w:r>
            <w:r w:rsidRPr="004F14CA">
              <w:rPr>
                <w:rFonts w:ascii="Calibri" w:hAnsi="Calibri" w:cs="Arial"/>
                <w:color w:val="000000"/>
                <w:spacing w:val="0"/>
                <w:sz w:val="24"/>
              </w:rPr>
              <w:t xml:space="preserve"> de: KERES MARY TEIXEIRA LAGO MARCANTONIO e MARCIO CONCIANI MARCANTONIO, e-mail: ANDRESSALAGOMARCANTONIO@HOTMAIL.COM, portador(a) de CNH nº 05355944072, expedida por Órgão de Trânsito/PR  em 12/04/2021 e do CPF 010.337.389-64, residentes e domiciliados em R Neo Alves Martins, 1421, Ap102 M</w:t>
            </w:r>
            <w:r w:rsidR="000C0EE7">
              <w:rPr>
                <w:rFonts w:ascii="Calibri" w:hAnsi="Calibri" w:cs="Arial"/>
                <w:color w:val="000000"/>
                <w:spacing w:val="0"/>
                <w:sz w:val="24"/>
              </w:rPr>
              <w:t>irante do</w:t>
            </w:r>
            <w:r w:rsidRPr="004F14CA">
              <w:rPr>
                <w:rFonts w:ascii="Calibri" w:hAnsi="Calibri" w:cs="Arial"/>
                <w:color w:val="000000"/>
                <w:spacing w:val="0"/>
                <w:sz w:val="24"/>
              </w:rPr>
              <w:t xml:space="preserve"> Inga, Zona 03 em Maringa/PR.</w:t>
            </w:r>
          </w:p>
          <w:p w14:paraId="6A6E0ED5" w14:textId="77777777" w:rsidR="00595DA1" w:rsidRPr="008C64FA" w:rsidRDefault="004F14CA" w:rsidP="00DD39E9">
            <w:pPr>
              <w:rPr>
                <w:sz w:val="24"/>
              </w:rPr>
            </w:pPr>
            <w:r>
              <w:rPr>
                <w:rFonts w:ascii="Calibri" w:hAnsi="Calibri" w:cs="Arial"/>
                <w:b/>
                <w:color w:val="000000"/>
                <w:spacing w:val="0"/>
                <w:sz w:val="24"/>
              </w:rPr>
              <w:t>A3 - CREDORA FIDUCIÁRIA: CAIXA ECONÔMICA FEDERAL</w:t>
            </w:r>
            <w:r>
              <w:rPr>
                <w:rFonts w:ascii="Calibri" w:hAnsi="Calibri" w:cs="Arial"/>
                <w:color w:val="000000"/>
                <w:spacing w:val="0"/>
                <w:sz w:val="24"/>
              </w:rPr>
              <w:t xml:space="preserve">, instituição financeira constituída sob a forma de empresa pública, pessoa jurídica de direito privado, criada pelo Decreto-Lei 759/1969, regendo-se pelo Estatuto vigente na data da presente contratação, com sede em Brasília - DF, no Setor Bancário Sul, Quadra 4, Lotes 3/4, inscrita no CNPJ 00.360.305/0001-04, neste ato representada por RAFAEL JOSE PRIZON, nacionalidade brasileira, solteiro, nascido em 20/03/1986, economiário, portador(a) da carteira de identidade nº 14574128, expedida por SSP/MT em 03/05/2000 e do CPF 006.382.571-66 conforme Substabelecimento de Procuração lavrado às folhas 179/183, do livro 60-S, em 11/11/2025, no 1º Tabelionato de Notas de Maringá/PR; oriundo do Substabelecimento de Procuração, lavrado no 1º Tabelionato de Notas Londrina - PR, às fls. 139/141v do Livro sob nº 043-S, aos 05/11/2025, oriundos do Substabelecimento lavrado no 2º Tabelião de Notas e Protesto de Brasília - Distrito Federal, Capital da República Federativa do Brasil, às folhas 192/194, do Livro sob nº </w:t>
            </w:r>
            <w:r>
              <w:rPr>
                <w:rFonts w:ascii="Calibri" w:hAnsi="Calibri" w:cs="Arial"/>
                <w:color w:val="000000"/>
                <w:spacing w:val="0"/>
                <w:sz w:val="24"/>
              </w:rPr>
              <w:lastRenderedPageBreak/>
              <w:t>3633- P, aos 29/10/2025; oriundos da Procuração lavrada no 2º Tabelião de Notas e Protesto de Brasília - Distrito Federal, Capital da República Federativa do Brasil, às folhas 068/069, do Livro sob nº 3633-P, aos 16/10/2025, doravante denominada CAIXA.</w:t>
            </w:r>
          </w:p>
          <w:p w14:paraId="1B3BDFDE" w14:textId="77777777" w:rsidR="00AD5B8E" w:rsidRPr="00124C4E" w:rsidRDefault="00595DA1" w:rsidP="00DD39E9">
            <w:pPr>
              <w:tabs>
                <w:tab w:val="left" w:pos="284"/>
              </w:tabs>
              <w:rPr>
                <w:rFonts w:ascii="Calibri" w:hAnsi="Calibri" w:cs="Arial"/>
                <w:snapToGrid w:val="0"/>
                <w:sz w:val="24"/>
              </w:rPr>
            </w:pPr>
            <w:r w:rsidRPr="001332ED">
              <w:rPr>
                <w:rFonts w:ascii="Calibri" w:hAnsi="Calibri" w:cs="Arial"/>
                <w:b/>
                <w:color w:val="000000"/>
                <w:spacing w:val="0"/>
                <w:sz w:val="24"/>
              </w:rPr>
              <w:t>Agência responsável pelo contrato:</w:t>
            </w:r>
            <w:r>
              <w:rPr>
                <w:rFonts w:ascii="Calibri" w:hAnsi="Calibri" w:cs="Arial"/>
                <w:sz w:val="19"/>
                <w:szCs w:val="19"/>
              </w:rPr>
              <w:t xml:space="preserve"> </w:t>
            </w:r>
            <w:r w:rsidRPr="001332ED">
              <w:rPr>
                <w:rFonts w:ascii="Calibri" w:hAnsi="Calibri" w:cs="Arial"/>
                <w:color w:val="000000"/>
                <w:spacing w:val="0"/>
                <w:sz w:val="24"/>
              </w:rPr>
              <w:t xml:space="preserve">1671 PEDRO TAQUES, PR                   </w:t>
            </w:r>
          </w:p>
        </w:tc>
      </w:tr>
      <w:tr w:rsidR="000A4F8F" w:rsidRPr="00124C4E" w14:paraId="3D3FB044" w14:textId="77777777" w:rsidTr="00D10B54">
        <w:trPr>
          <w:trHeight w:val="70"/>
        </w:trPr>
        <w:tc>
          <w:tcPr>
            <w:tcW w:w="10262"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481A910" w14:textId="77777777" w:rsidR="000A4F8F" w:rsidRPr="000A4F8F" w:rsidRDefault="000A4F8F" w:rsidP="000A4F8F">
            <w:pPr>
              <w:pStyle w:val="Cabealho"/>
              <w:keepLines w:val="0"/>
              <w:tabs>
                <w:tab w:val="clear" w:pos="4419"/>
                <w:tab w:val="clear" w:pos="8838"/>
                <w:tab w:val="left" w:pos="0"/>
                <w:tab w:val="center" w:pos="2520"/>
              </w:tabs>
              <w:suppressAutoHyphens/>
              <w:spacing w:before="0"/>
              <w:jc w:val="center"/>
              <w:rPr>
                <w:rFonts w:ascii="Arial (W1)" w:hAnsi="Arial (W1)" w:cs="Arial (W1)"/>
                <w:b/>
                <w:caps/>
                <w:spacing w:val="0"/>
                <w:szCs w:val="18"/>
                <w:lang w:eastAsia="ar-SA"/>
              </w:rPr>
            </w:pPr>
            <w:r w:rsidRPr="000A4F8F">
              <w:rPr>
                <w:rFonts w:ascii="Calibri" w:hAnsi="Calibri" w:cs="Arial"/>
                <w:b/>
                <w:color w:val="000000"/>
                <w:spacing w:val="0"/>
                <w:sz w:val="24"/>
              </w:rPr>
              <w:lastRenderedPageBreak/>
              <w:t>QUADRO RESUMO</w:t>
            </w:r>
          </w:p>
        </w:tc>
      </w:tr>
      <w:tr w:rsidR="00C31867" w:rsidRPr="00124C4E" w14:paraId="49973C0C" w14:textId="77777777" w:rsidTr="00DD39E9">
        <w:trPr>
          <w:trHeight w:val="70"/>
        </w:trPr>
        <w:tc>
          <w:tcPr>
            <w:tcW w:w="10262" w:type="dxa"/>
            <w:gridSpan w:val="10"/>
            <w:tcBorders>
              <w:top w:val="single" w:sz="4" w:space="0" w:color="auto"/>
              <w:left w:val="single" w:sz="4" w:space="0" w:color="auto"/>
              <w:bottom w:val="single" w:sz="4" w:space="0" w:color="auto"/>
              <w:right w:val="single" w:sz="4" w:space="0" w:color="auto"/>
            </w:tcBorders>
            <w:shd w:val="clear" w:color="auto" w:fill="FFFFFF"/>
          </w:tcPr>
          <w:p w14:paraId="4F59F84B" w14:textId="77777777" w:rsidR="00C31867" w:rsidRPr="00124C4E" w:rsidRDefault="00C31867" w:rsidP="00DD39E9">
            <w:pPr>
              <w:tabs>
                <w:tab w:val="left" w:pos="284"/>
              </w:tabs>
              <w:rPr>
                <w:rFonts w:ascii="Calibri" w:hAnsi="Calibri" w:cs="Arial"/>
                <w:b/>
                <w:sz w:val="24"/>
              </w:rPr>
            </w:pPr>
            <w:r w:rsidRPr="00124C4E">
              <w:rPr>
                <w:rFonts w:ascii="Calibri" w:hAnsi="Calibri" w:cs="Arial"/>
                <w:b/>
                <w:sz w:val="24"/>
              </w:rPr>
              <w:t xml:space="preserve">B - </w:t>
            </w:r>
            <w:r w:rsidRPr="00D379C0">
              <w:rPr>
                <w:rFonts w:ascii="Calibri" w:hAnsi="Calibri" w:cs="Arial"/>
                <w:b/>
                <w:color w:val="000000"/>
                <w:spacing w:val="0"/>
                <w:sz w:val="24"/>
              </w:rPr>
              <w:t>CONDIÇÕES DO FINANCIAMENTO</w:t>
            </w:r>
          </w:p>
        </w:tc>
      </w:tr>
      <w:tr w:rsidR="00C31867" w:rsidRPr="0058779E" w14:paraId="749E8A1B" w14:textId="77777777" w:rsidTr="00DD39E9">
        <w:trPr>
          <w:trHeight w:val="480"/>
        </w:trPr>
        <w:tc>
          <w:tcPr>
            <w:tcW w:w="10262" w:type="dxa"/>
            <w:gridSpan w:val="10"/>
            <w:tcBorders>
              <w:top w:val="single" w:sz="4" w:space="0" w:color="auto"/>
              <w:left w:val="single" w:sz="4" w:space="0" w:color="auto"/>
              <w:bottom w:val="single" w:sz="4" w:space="0" w:color="auto"/>
              <w:right w:val="single" w:sz="4" w:space="0" w:color="auto"/>
            </w:tcBorders>
            <w:shd w:val="clear" w:color="auto" w:fill="FFFFFF"/>
          </w:tcPr>
          <w:p w14:paraId="49E77A4A" w14:textId="77777777" w:rsidR="00E313A6" w:rsidRDefault="00E313A6" w:rsidP="00E313A6">
            <w:pPr>
              <w:tabs>
                <w:tab w:val="left" w:pos="454"/>
              </w:tabs>
              <w:ind w:left="595" w:right="173" w:hanging="595"/>
              <w:jc w:val="left"/>
              <w:rPr>
                <w:rFonts w:ascii="Calibri" w:hAnsi="Calibri" w:cs="Arial"/>
                <w:snapToGrid w:val="0"/>
                <w:sz w:val="24"/>
              </w:rPr>
            </w:pPr>
            <w:r w:rsidRPr="00840B02">
              <w:rPr>
                <w:rFonts w:ascii="Calibri" w:hAnsi="Calibri" w:cs="Arial"/>
                <w:b/>
                <w:snapToGrid w:val="0"/>
                <w:sz w:val="24"/>
              </w:rPr>
              <w:t>B1</w:t>
            </w:r>
            <w:r w:rsidRPr="00E313A6">
              <w:rPr>
                <w:rFonts w:ascii="Calibri" w:hAnsi="Calibri" w:cs="Arial"/>
                <w:b/>
                <w:snapToGrid w:val="0"/>
                <w:sz w:val="16"/>
                <w:szCs w:val="16"/>
              </w:rPr>
              <w:t xml:space="preserve"> </w:t>
            </w:r>
            <w:r>
              <w:rPr>
                <w:rFonts w:ascii="Calibri" w:hAnsi="Calibri" w:cs="Arial"/>
                <w:b/>
                <w:snapToGrid w:val="0"/>
                <w:sz w:val="24"/>
              </w:rPr>
              <w:t>-</w:t>
            </w:r>
            <w:r w:rsidRPr="00E313A6">
              <w:rPr>
                <w:rFonts w:ascii="Calibri" w:hAnsi="Calibri" w:cs="Arial"/>
                <w:b/>
                <w:snapToGrid w:val="0"/>
                <w:sz w:val="16"/>
                <w:szCs w:val="16"/>
              </w:rPr>
              <w:t xml:space="preserve"> </w:t>
            </w:r>
            <w:r>
              <w:rPr>
                <w:rFonts w:ascii="Calibri" w:hAnsi="Calibri" w:cs="Arial"/>
                <w:b/>
                <w:color w:val="000000"/>
                <w:spacing w:val="0"/>
                <w:sz w:val="24"/>
              </w:rPr>
              <w:t>Origem dos Recursos</w:t>
            </w:r>
            <w:r w:rsidRPr="00840B02">
              <w:rPr>
                <w:rFonts w:ascii="Calibri" w:hAnsi="Calibri" w:cs="Arial"/>
                <w:b/>
                <w:color w:val="000000"/>
                <w:spacing w:val="0"/>
                <w:sz w:val="24"/>
              </w:rPr>
              <w:t xml:space="preserve">: </w:t>
            </w:r>
            <w:r w:rsidR="007C3886">
              <w:rPr>
                <w:rFonts w:ascii="Calibri" w:hAnsi="Calibri" w:cs="Arial"/>
                <w:color w:val="000000"/>
                <w:spacing w:val="0"/>
                <w:sz w:val="24"/>
              </w:rPr>
              <w:t>CCSBPE</w:t>
            </w:r>
          </w:p>
          <w:p w14:paraId="504B523B" w14:textId="77777777" w:rsidR="00C31867" w:rsidRPr="0058779E" w:rsidRDefault="00E313A6" w:rsidP="00E313A6">
            <w:pPr>
              <w:ind w:left="596" w:right="173" w:hanging="142"/>
              <w:rPr>
                <w:rFonts w:ascii="Calibri" w:hAnsi="Calibri" w:cs="Arial"/>
                <w:snapToGrid w:val="0"/>
                <w:sz w:val="24"/>
              </w:rPr>
            </w:pPr>
            <w:r w:rsidRPr="00373045">
              <w:rPr>
                <w:rFonts w:ascii="Calibri" w:hAnsi="Calibri" w:cs="Arial"/>
                <w:b/>
                <w:color w:val="000000"/>
                <w:spacing w:val="0"/>
                <w:sz w:val="24"/>
              </w:rPr>
              <w:t>Modalidade:</w:t>
            </w:r>
            <w:r w:rsidRPr="00840B02">
              <w:rPr>
                <w:rFonts w:ascii="Calibri" w:hAnsi="Calibri" w:cs="Arial"/>
                <w:b/>
                <w:snapToGrid w:val="0"/>
                <w:sz w:val="24"/>
              </w:rPr>
              <w:t xml:space="preserve"> </w:t>
            </w:r>
            <w:r w:rsidRPr="00373045">
              <w:rPr>
                <w:rFonts w:ascii="Calibri" w:hAnsi="Calibri" w:cs="Arial"/>
                <w:color w:val="000000"/>
                <w:spacing w:val="0"/>
                <w:sz w:val="24"/>
              </w:rPr>
              <w:t xml:space="preserve">AQUISIÇÃO DE IMÓVEL USADO </w:t>
            </w:r>
          </w:p>
        </w:tc>
      </w:tr>
      <w:tr w:rsidR="00145654" w:rsidRPr="00124C4E" w14:paraId="5576BB68" w14:textId="77777777" w:rsidTr="00AA2E0F">
        <w:tc>
          <w:tcPr>
            <w:tcW w:w="10262" w:type="dxa"/>
            <w:gridSpan w:val="10"/>
            <w:tcBorders>
              <w:top w:val="single" w:sz="4" w:space="0" w:color="auto"/>
              <w:left w:val="single" w:sz="4" w:space="0" w:color="auto"/>
              <w:right w:val="single" w:sz="4" w:space="0" w:color="auto"/>
            </w:tcBorders>
            <w:shd w:val="clear" w:color="auto" w:fill="FFFFFF"/>
          </w:tcPr>
          <w:p w14:paraId="01252480" w14:textId="77777777" w:rsidR="00145654" w:rsidRDefault="00145654" w:rsidP="00145654">
            <w:pPr>
              <w:tabs>
                <w:tab w:val="left" w:pos="284"/>
              </w:tabs>
              <w:ind w:right="126"/>
              <w:rPr>
                <w:rFonts w:ascii="Calibri" w:hAnsi="Calibri" w:cs="Arial"/>
                <w:color w:val="000000"/>
                <w:spacing w:val="0"/>
                <w:sz w:val="24"/>
              </w:rPr>
            </w:pPr>
            <w:r w:rsidRPr="002A3EAA">
              <w:rPr>
                <w:rFonts w:ascii="Calibri" w:hAnsi="Calibri" w:cs="Arial"/>
                <w:b/>
                <w:color w:val="000000"/>
                <w:spacing w:val="0"/>
                <w:sz w:val="24"/>
              </w:rPr>
              <w:t xml:space="preserve">B2 - Sistema de Amortização: </w:t>
            </w:r>
            <w:r w:rsidRPr="001F5CA7">
              <w:rPr>
                <w:rFonts w:ascii="Calibri" w:hAnsi="Calibri" w:cs="Arial"/>
                <w:color w:val="000000"/>
                <w:spacing w:val="0"/>
                <w:sz w:val="24"/>
              </w:rPr>
              <w:t>PRICE</w:t>
            </w:r>
          </w:p>
          <w:p w14:paraId="08F5EB31" w14:textId="77777777" w:rsidR="00145654" w:rsidRDefault="00145654" w:rsidP="00145654">
            <w:pPr>
              <w:tabs>
                <w:tab w:val="left" w:pos="284"/>
              </w:tabs>
              <w:ind w:right="126"/>
              <w:rPr>
                <w:rFonts w:ascii="Calibri" w:hAnsi="Calibri" w:cs="Arial"/>
                <w:color w:val="000000"/>
                <w:spacing w:val="0"/>
                <w:sz w:val="24"/>
              </w:rPr>
            </w:pPr>
            <w:r w:rsidRPr="002A3EAA">
              <w:rPr>
                <w:rFonts w:ascii="Calibri" w:hAnsi="Calibri" w:cs="Arial"/>
                <w:b/>
                <w:color w:val="000000"/>
                <w:spacing w:val="0"/>
                <w:sz w:val="24"/>
              </w:rPr>
              <w:t xml:space="preserve">B2.1 </w:t>
            </w:r>
            <w:r>
              <w:rPr>
                <w:rFonts w:ascii="Calibri" w:hAnsi="Calibri" w:cs="Arial"/>
                <w:b/>
                <w:color w:val="000000"/>
                <w:spacing w:val="0"/>
                <w:sz w:val="24"/>
              </w:rPr>
              <w:t>-</w:t>
            </w:r>
            <w:r w:rsidRPr="002A3EAA">
              <w:rPr>
                <w:rFonts w:ascii="Calibri" w:hAnsi="Calibri" w:cs="Arial"/>
                <w:b/>
                <w:color w:val="000000"/>
                <w:spacing w:val="0"/>
                <w:sz w:val="24"/>
              </w:rPr>
              <w:t xml:space="preserve"> Índice de Atualização do Saldo Devedor</w:t>
            </w:r>
            <w:r>
              <w:rPr>
                <w:rFonts w:ascii="Calibri" w:hAnsi="Calibri" w:cs="Arial"/>
                <w:b/>
                <w:color w:val="000000"/>
                <w:spacing w:val="0"/>
                <w:sz w:val="24"/>
              </w:rPr>
              <w:t xml:space="preserve">: </w:t>
            </w:r>
            <w:r>
              <w:rPr>
                <w:rFonts w:ascii="Calibri" w:hAnsi="Calibri" w:cs="Arial"/>
                <w:sz w:val="24"/>
              </w:rPr>
              <w:t>TR</w:t>
            </w:r>
          </w:p>
          <w:p w14:paraId="5D4C5C1D" w14:textId="77777777" w:rsidR="00145654" w:rsidRPr="002A3EAA" w:rsidRDefault="00FE75EE" w:rsidP="00FE75EE">
            <w:pPr>
              <w:tabs>
                <w:tab w:val="left" w:pos="284"/>
              </w:tabs>
              <w:ind w:right="126"/>
              <w:rPr>
                <w:rFonts w:ascii="Calibri" w:hAnsi="Calibri" w:cs="Arial"/>
                <w:b/>
                <w:color w:val="000000"/>
                <w:spacing w:val="0"/>
                <w:sz w:val="24"/>
              </w:rPr>
            </w:pPr>
            <w:r w:rsidRPr="002A3EAA">
              <w:rPr>
                <w:rFonts w:ascii="Calibri" w:hAnsi="Calibri" w:cs="Arial"/>
                <w:b/>
                <w:color w:val="000000"/>
                <w:spacing w:val="0"/>
                <w:sz w:val="24"/>
              </w:rPr>
              <w:t xml:space="preserve">B3 - Enquadramento: </w:t>
            </w:r>
            <w:r>
              <w:rPr>
                <w:rFonts w:ascii="Calibri" w:hAnsi="Calibri" w:cs="Arial"/>
                <w:b/>
                <w:color w:val="000000"/>
                <w:spacing w:val="0"/>
                <w:sz w:val="24"/>
              </w:rPr>
              <w:t xml:space="preserve"> </w:t>
            </w:r>
            <w:r w:rsidRPr="001F5CA7">
              <w:rPr>
                <w:rFonts w:ascii="Calibri" w:hAnsi="Calibri" w:cs="Arial"/>
                <w:color w:val="000000"/>
                <w:spacing w:val="0"/>
                <w:sz w:val="24"/>
              </w:rPr>
              <w:t>SFH</w:t>
            </w:r>
          </w:p>
        </w:tc>
      </w:tr>
      <w:tr w:rsidR="00C31867" w:rsidRPr="00124C4E" w14:paraId="2B7FEEFE" w14:textId="77777777" w:rsidTr="00DD39E9">
        <w:trPr>
          <w:trHeight w:val="765"/>
        </w:trPr>
        <w:tc>
          <w:tcPr>
            <w:tcW w:w="10262" w:type="dxa"/>
            <w:gridSpan w:val="10"/>
            <w:tcBorders>
              <w:top w:val="single" w:sz="4" w:space="0" w:color="auto"/>
              <w:left w:val="single" w:sz="4" w:space="0" w:color="auto"/>
              <w:right w:val="single" w:sz="4" w:space="0" w:color="auto"/>
            </w:tcBorders>
            <w:shd w:val="clear" w:color="auto" w:fill="FFFFFF"/>
          </w:tcPr>
          <w:p w14:paraId="47007878" w14:textId="77777777" w:rsidR="00C31867" w:rsidRPr="001F5CA7" w:rsidRDefault="006E57A5" w:rsidP="00DD39E9">
            <w:pPr>
              <w:tabs>
                <w:tab w:val="left" w:pos="284"/>
              </w:tabs>
              <w:rPr>
                <w:rFonts w:ascii="Calibri" w:hAnsi="Calibri" w:cs="Arial"/>
                <w:b/>
                <w:color w:val="000000"/>
                <w:spacing w:val="0"/>
                <w:sz w:val="24"/>
              </w:rPr>
            </w:pPr>
            <w:r w:rsidRPr="001F5CA7">
              <w:rPr>
                <w:rFonts w:ascii="Calibri" w:hAnsi="Calibri" w:cs="Arial"/>
                <w:b/>
                <w:color w:val="000000"/>
                <w:spacing w:val="0"/>
                <w:sz w:val="24"/>
              </w:rPr>
              <w:t>B4 - Valor de Venda e Compra e Composição dos Recursos:</w:t>
            </w:r>
            <w:r w:rsidR="00BB18D3" w:rsidRPr="001F5CA7">
              <w:rPr>
                <w:rFonts w:ascii="Calibri" w:hAnsi="Calibri" w:cs="Arial"/>
                <w:b/>
                <w:color w:val="000000"/>
                <w:spacing w:val="0"/>
                <w:sz w:val="24"/>
              </w:rPr>
              <w:t xml:space="preserve"> </w:t>
            </w:r>
          </w:p>
          <w:p w14:paraId="781A7ED0" w14:textId="77777777" w:rsidR="00C31867" w:rsidRPr="001F5CA7" w:rsidRDefault="002654DA" w:rsidP="00DD39E9">
            <w:pPr>
              <w:tabs>
                <w:tab w:val="left" w:pos="284"/>
              </w:tabs>
              <w:rPr>
                <w:rFonts w:ascii="Calibri" w:hAnsi="Calibri" w:cs="Arial"/>
                <w:color w:val="000000"/>
                <w:spacing w:val="0"/>
                <w:sz w:val="24"/>
              </w:rPr>
            </w:pPr>
            <w:r w:rsidRPr="001F5CA7">
              <w:rPr>
                <w:rFonts w:ascii="Calibri" w:hAnsi="Calibri" w:cs="Arial"/>
                <w:color w:val="000000"/>
                <w:spacing w:val="0"/>
                <w:sz w:val="24"/>
              </w:rPr>
              <w:t xml:space="preserve">O valor destinado ao pagamento da venda e compra do imóvel objeto deste contrato é de </w:t>
            </w:r>
            <w:r w:rsidR="000A5616" w:rsidRPr="001F5CA7">
              <w:rPr>
                <w:rFonts w:ascii="Calibri" w:hAnsi="Calibri" w:cs="Arial"/>
                <w:color w:val="000000"/>
                <w:spacing w:val="0"/>
                <w:sz w:val="24"/>
              </w:rPr>
              <w:t>R$ 1.400.000,00 (hum milhão , quatrocentos mil de reais)</w:t>
            </w:r>
            <w:r w:rsidRPr="001F5CA7">
              <w:rPr>
                <w:rFonts w:ascii="Calibri" w:hAnsi="Calibri" w:cs="Arial"/>
                <w:color w:val="000000"/>
                <w:spacing w:val="0"/>
                <w:sz w:val="24"/>
              </w:rPr>
              <w:t xml:space="preserve">, composto </w:t>
            </w:r>
            <w:r w:rsidR="001160A9">
              <w:rPr>
                <w:rFonts w:ascii="Calibri" w:hAnsi="Calibri" w:cs="Arial"/>
                <w:color w:val="000000"/>
                <w:spacing w:val="0"/>
                <w:sz w:val="24"/>
              </w:rPr>
              <w:t>pelos valores:</w:t>
            </w:r>
          </w:p>
        </w:tc>
      </w:tr>
      <w:tr w:rsidR="00B2446C" w:rsidRPr="00124C4E" w14:paraId="7B9F50B4" w14:textId="77777777" w:rsidTr="00AF1637">
        <w:tblPrEx>
          <w:tblCellMar>
            <w:left w:w="113" w:type="dxa"/>
            <w:right w:w="113" w:type="dxa"/>
          </w:tblCellMar>
          <w:tblLook w:val="0000" w:firstRow="0" w:lastRow="0" w:firstColumn="0" w:lastColumn="0" w:noHBand="0" w:noVBand="0"/>
        </w:tblPrEx>
        <w:trPr>
          <w:trHeight w:val="248"/>
        </w:trPr>
        <w:tc>
          <w:tcPr>
            <w:tcW w:w="7797" w:type="dxa"/>
            <w:gridSpan w:val="8"/>
            <w:tcBorders>
              <w:left w:val="single" w:sz="4" w:space="0" w:color="auto"/>
            </w:tcBorders>
          </w:tcPr>
          <w:p w14:paraId="660062CF" w14:textId="77777777" w:rsidR="00B2446C" w:rsidRPr="001F5CA7" w:rsidRDefault="009C589B" w:rsidP="00E13E50">
            <w:pPr>
              <w:tabs>
                <w:tab w:val="left" w:pos="284"/>
              </w:tabs>
              <w:spacing w:before="0"/>
              <w:rPr>
                <w:rFonts w:ascii="Calibri" w:hAnsi="Calibri" w:cs="Arial"/>
                <w:color w:val="000000"/>
                <w:spacing w:val="0"/>
                <w:sz w:val="24"/>
              </w:rPr>
            </w:pPr>
            <w:r w:rsidRPr="007F438E">
              <w:rPr>
                <w:rFonts w:ascii="Calibri" w:hAnsi="Calibri" w:cs="Arial"/>
                <w:color w:val="000000"/>
                <w:spacing w:val="0"/>
                <w:sz w:val="24"/>
              </w:rPr>
              <w:t>F</w:t>
            </w:r>
            <w:r w:rsidR="0083196F" w:rsidRPr="007F438E">
              <w:rPr>
                <w:rFonts w:ascii="Calibri" w:hAnsi="Calibri" w:cs="Arial"/>
                <w:color w:val="000000"/>
                <w:spacing w:val="0"/>
                <w:sz w:val="24"/>
              </w:rPr>
              <w:t>inanciamento CAIXA</w:t>
            </w:r>
          </w:p>
        </w:tc>
        <w:tc>
          <w:tcPr>
            <w:tcW w:w="2465" w:type="dxa"/>
            <w:gridSpan w:val="2"/>
            <w:tcBorders>
              <w:right w:val="single" w:sz="4" w:space="0" w:color="auto"/>
            </w:tcBorders>
          </w:tcPr>
          <w:p w14:paraId="37DB858D" w14:textId="77777777" w:rsidR="00B2446C" w:rsidRPr="001F5CA7" w:rsidRDefault="00B2446C" w:rsidP="00E13E50">
            <w:pPr>
              <w:tabs>
                <w:tab w:val="left" w:pos="284"/>
              </w:tabs>
              <w:spacing w:before="0"/>
              <w:jc w:val="right"/>
              <w:rPr>
                <w:rFonts w:ascii="Calibri" w:hAnsi="Calibri" w:cs="Arial"/>
                <w:color w:val="000000"/>
                <w:spacing w:val="0"/>
                <w:sz w:val="24"/>
              </w:rPr>
            </w:pPr>
            <w:r w:rsidRPr="007F438E">
              <w:rPr>
                <w:rFonts w:ascii="Calibri" w:hAnsi="Calibri" w:cs="Arial"/>
                <w:color w:val="000000"/>
                <w:spacing w:val="0"/>
                <w:sz w:val="24"/>
              </w:rPr>
              <w:t>R$ 700.000,00</w:t>
            </w:r>
          </w:p>
        </w:tc>
      </w:tr>
      <w:tr w:rsidR="00B2446C" w:rsidRPr="00124C4E" w14:paraId="17555418" w14:textId="77777777" w:rsidTr="00AF1637">
        <w:tblPrEx>
          <w:tblCellMar>
            <w:left w:w="113" w:type="dxa"/>
            <w:right w:w="113" w:type="dxa"/>
          </w:tblCellMar>
          <w:tblLook w:val="0000" w:firstRow="0" w:lastRow="0" w:firstColumn="0" w:lastColumn="0" w:noHBand="0" w:noVBand="0"/>
        </w:tblPrEx>
        <w:trPr>
          <w:trHeight w:val="339"/>
        </w:trPr>
        <w:tc>
          <w:tcPr>
            <w:tcW w:w="7797" w:type="dxa"/>
            <w:gridSpan w:val="8"/>
            <w:tcBorders>
              <w:left w:val="single" w:sz="4" w:space="0" w:color="auto"/>
            </w:tcBorders>
          </w:tcPr>
          <w:p w14:paraId="29E80B78" w14:textId="77777777" w:rsidR="00992EED" w:rsidRPr="0050645D" w:rsidRDefault="007A1F52" w:rsidP="00E13E50">
            <w:pPr>
              <w:tabs>
                <w:tab w:val="left" w:pos="284"/>
              </w:tabs>
              <w:spacing w:before="0"/>
              <w:rPr>
                <w:rFonts w:ascii="Calibri" w:hAnsi="Calibri" w:cs="Arial"/>
                <w:color w:val="000000"/>
                <w:spacing w:val="0"/>
                <w:sz w:val="24"/>
              </w:rPr>
            </w:pPr>
            <w:r w:rsidRPr="0050645D">
              <w:rPr>
                <w:rFonts w:ascii="Calibri" w:hAnsi="Calibri" w:cs="Arial"/>
                <w:color w:val="000000"/>
                <w:spacing w:val="0"/>
                <w:sz w:val="24"/>
              </w:rPr>
              <w:t>Recursos próprios</w:t>
            </w:r>
          </w:p>
          <w:p w14:paraId="460CBAA8" w14:textId="77777777" w:rsidR="00B2446C" w:rsidRPr="0050645D" w:rsidRDefault="00992EED" w:rsidP="00E13E50">
            <w:pPr>
              <w:tabs>
                <w:tab w:val="left" w:pos="284"/>
              </w:tabs>
              <w:spacing w:before="0"/>
              <w:rPr>
                <w:rFonts w:ascii="Calibri" w:hAnsi="Calibri" w:cs="Arial"/>
                <w:color w:val="000000"/>
                <w:spacing w:val="0"/>
                <w:sz w:val="24"/>
              </w:rPr>
            </w:pPr>
            <w:r w:rsidRPr="0050645D">
              <w:rPr>
                <w:rFonts w:ascii="Calibri" w:hAnsi="Calibri" w:cs="Arial"/>
                <w:color w:val="000000"/>
                <w:spacing w:val="0"/>
                <w:sz w:val="24"/>
              </w:rPr>
              <w:t>Recursos da conta vinculada do FGTS</w:t>
            </w:r>
          </w:p>
        </w:tc>
        <w:tc>
          <w:tcPr>
            <w:tcW w:w="2465" w:type="dxa"/>
            <w:gridSpan w:val="2"/>
            <w:tcBorders>
              <w:right w:val="single" w:sz="4" w:space="0" w:color="auto"/>
            </w:tcBorders>
          </w:tcPr>
          <w:p w14:paraId="7161A47B" w14:textId="77777777" w:rsidR="0092571B" w:rsidRPr="0050645D" w:rsidRDefault="00B2446C" w:rsidP="00E13E50">
            <w:pPr>
              <w:tabs>
                <w:tab w:val="left" w:pos="284"/>
              </w:tabs>
              <w:spacing w:before="0"/>
              <w:jc w:val="right"/>
              <w:rPr>
                <w:rFonts w:ascii="Calibri" w:hAnsi="Calibri" w:cs="Arial"/>
                <w:color w:val="000000"/>
                <w:spacing w:val="0"/>
                <w:sz w:val="24"/>
              </w:rPr>
            </w:pPr>
            <w:r w:rsidRPr="0050645D">
              <w:rPr>
                <w:rFonts w:ascii="Calibri" w:hAnsi="Calibri" w:cs="Arial"/>
                <w:color w:val="000000"/>
                <w:spacing w:val="0"/>
                <w:sz w:val="24"/>
              </w:rPr>
              <w:t>R$ 535.220,30</w:t>
            </w:r>
          </w:p>
          <w:p w14:paraId="49F000A3" w14:textId="77777777" w:rsidR="00B2446C" w:rsidRPr="0050645D" w:rsidRDefault="0092571B" w:rsidP="00E13E50">
            <w:pPr>
              <w:tabs>
                <w:tab w:val="left" w:pos="284"/>
              </w:tabs>
              <w:spacing w:before="0"/>
              <w:jc w:val="right"/>
              <w:rPr>
                <w:rFonts w:ascii="Calibri" w:hAnsi="Calibri" w:cs="Arial"/>
                <w:color w:val="000000"/>
                <w:spacing w:val="0"/>
                <w:sz w:val="24"/>
              </w:rPr>
            </w:pPr>
            <w:r w:rsidRPr="0050645D">
              <w:rPr>
                <w:rFonts w:ascii="Calibri" w:hAnsi="Calibri" w:cs="Arial"/>
                <w:color w:val="000000"/>
                <w:spacing w:val="0"/>
                <w:sz w:val="24"/>
              </w:rPr>
              <w:t>R$ 164.779,70</w:t>
            </w:r>
          </w:p>
        </w:tc>
      </w:tr>
      <w:tr w:rsidR="00CD5D86" w:rsidRPr="004B37A3" w14:paraId="5A8CA5D7" w14:textId="77777777" w:rsidTr="00B82B81">
        <w:trPr>
          <w:trHeight w:val="157"/>
        </w:trPr>
        <w:tc>
          <w:tcPr>
            <w:tcW w:w="10262" w:type="dxa"/>
            <w:gridSpan w:val="10"/>
            <w:tcBorders>
              <w:left w:val="single" w:sz="4" w:space="0" w:color="auto"/>
              <w:bottom w:val="single" w:sz="4" w:space="0" w:color="auto"/>
              <w:right w:val="single" w:sz="4" w:space="0" w:color="auto"/>
            </w:tcBorders>
            <w:shd w:val="clear" w:color="auto" w:fill="FFFFFF"/>
          </w:tcPr>
          <w:p w14:paraId="3F87DF41" w14:textId="77777777" w:rsidR="00CD5D86" w:rsidRPr="001F5CA7" w:rsidRDefault="00CD5D86" w:rsidP="00E13E50">
            <w:pPr>
              <w:tabs>
                <w:tab w:val="left" w:pos="284"/>
              </w:tabs>
              <w:spacing w:before="0"/>
              <w:rPr>
                <w:rFonts w:ascii="Calibri" w:hAnsi="Calibri" w:cs="Arial"/>
                <w:color w:val="000000"/>
                <w:spacing w:val="0"/>
                <w:sz w:val="24"/>
              </w:rPr>
            </w:pPr>
          </w:p>
        </w:tc>
      </w:tr>
      <w:tr w:rsidR="00E544C8" w:rsidRPr="004B37A3" w14:paraId="26827EB0" w14:textId="77777777" w:rsidTr="00C245A2">
        <w:trPr>
          <w:trHeight w:val="157"/>
        </w:trPr>
        <w:tc>
          <w:tcPr>
            <w:tcW w:w="10262" w:type="dxa"/>
            <w:gridSpan w:val="10"/>
            <w:tcBorders>
              <w:left w:val="single" w:sz="4" w:space="0" w:color="auto"/>
              <w:bottom w:val="single" w:sz="4" w:space="0" w:color="auto"/>
              <w:right w:val="single" w:sz="4" w:space="0" w:color="auto"/>
            </w:tcBorders>
            <w:shd w:val="clear" w:color="auto" w:fill="FFFFFF"/>
          </w:tcPr>
          <w:p w14:paraId="60C31227" w14:textId="77777777" w:rsidR="00E544C8" w:rsidRDefault="00E544C8" w:rsidP="00C245A2">
            <w:pPr>
              <w:tabs>
                <w:tab w:val="left" w:pos="284"/>
              </w:tabs>
              <w:rPr>
                <w:rFonts w:ascii="Calibri" w:hAnsi="Calibri" w:cs="Arial"/>
                <w:color w:val="000000"/>
                <w:spacing w:val="0"/>
                <w:sz w:val="24"/>
              </w:rPr>
            </w:pPr>
            <w:r>
              <w:rPr>
                <w:rFonts w:ascii="Calibri" w:hAnsi="Calibri" w:cs="Arial"/>
                <w:b/>
                <w:color w:val="000000"/>
                <w:spacing w:val="0"/>
                <w:sz w:val="24"/>
              </w:rPr>
              <w:t xml:space="preserve">B4.1 - Conta para crédito dos recursos ao vendedor: </w:t>
            </w:r>
          </w:p>
          <w:p w14:paraId="369C5555" w14:textId="77777777" w:rsidR="00E544C8" w:rsidRDefault="00E544C8" w:rsidP="00C245A2">
            <w:pPr>
              <w:tabs>
                <w:tab w:val="left" w:pos="284"/>
              </w:tabs>
              <w:rPr>
                <w:rFonts w:ascii="Calibri" w:hAnsi="Calibri" w:cs="Arial"/>
                <w:color w:val="000000"/>
                <w:spacing w:val="0"/>
                <w:sz w:val="24"/>
              </w:rPr>
            </w:pPr>
            <w:r>
              <w:rPr>
                <w:rFonts w:ascii="Calibri" w:hAnsi="Calibri" w:cs="Arial"/>
                <w:color w:val="000000"/>
                <w:spacing w:val="0"/>
                <w:sz w:val="24"/>
              </w:rPr>
              <w:t>Conta de titularidade de CARAMURU ADMINISTRADORA DE BENS LTDA no Banco: 341 Agência: 7878 Conta: 998843</w:t>
            </w:r>
          </w:p>
        </w:tc>
      </w:tr>
      <w:tr w:rsidR="00C8085C" w:rsidRPr="00124C4E" w14:paraId="03A27534" w14:textId="77777777" w:rsidTr="002C36D6">
        <w:tc>
          <w:tcPr>
            <w:tcW w:w="10262" w:type="dxa"/>
            <w:gridSpan w:val="10"/>
            <w:tcBorders>
              <w:top w:val="single" w:sz="4" w:space="0" w:color="auto"/>
              <w:left w:val="single" w:sz="4" w:space="0" w:color="auto"/>
              <w:bottom w:val="single" w:sz="4" w:space="0" w:color="auto"/>
              <w:right w:val="single" w:sz="4" w:space="0" w:color="auto"/>
            </w:tcBorders>
            <w:shd w:val="clear" w:color="auto" w:fill="FFFFFF"/>
          </w:tcPr>
          <w:p w14:paraId="7742F37C" w14:textId="77777777" w:rsidR="00C8085C" w:rsidRDefault="00C8085C" w:rsidP="00C8085C">
            <w:pPr>
              <w:tabs>
                <w:tab w:val="left" w:pos="284"/>
              </w:tabs>
              <w:rPr>
                <w:rFonts w:ascii="Calibri" w:hAnsi="Calibri" w:cs="Arial"/>
                <w:color w:val="000000"/>
                <w:spacing w:val="0"/>
                <w:sz w:val="24"/>
              </w:rPr>
            </w:pPr>
            <w:r w:rsidRPr="00E341A4">
              <w:rPr>
                <w:rFonts w:ascii="Calibri" w:hAnsi="Calibri" w:cs="Arial"/>
                <w:b/>
                <w:color w:val="000000"/>
                <w:spacing w:val="0"/>
                <w:sz w:val="24"/>
              </w:rPr>
              <w:t xml:space="preserve">B5 - Valor de Financiamento </w:t>
            </w:r>
            <w:r>
              <w:rPr>
                <w:rFonts w:ascii="Calibri" w:hAnsi="Calibri" w:cs="Arial"/>
                <w:b/>
                <w:color w:val="000000"/>
                <w:spacing w:val="0"/>
                <w:sz w:val="24"/>
              </w:rPr>
              <w:t>das</w:t>
            </w:r>
            <w:r w:rsidRPr="00E341A4">
              <w:rPr>
                <w:rFonts w:ascii="Calibri" w:hAnsi="Calibri" w:cs="Arial"/>
                <w:b/>
                <w:color w:val="000000"/>
                <w:spacing w:val="0"/>
                <w:sz w:val="24"/>
              </w:rPr>
              <w:t xml:space="preserve"> Despesas Acessórias</w:t>
            </w:r>
            <w:r>
              <w:rPr>
                <w:rFonts w:ascii="Calibri" w:hAnsi="Calibri" w:cs="Arial"/>
                <w:b/>
                <w:color w:val="000000"/>
                <w:spacing w:val="0"/>
                <w:sz w:val="24"/>
              </w:rPr>
              <w:t xml:space="preserve">: </w:t>
            </w:r>
            <w:r w:rsidRPr="00176B90">
              <w:rPr>
                <w:rFonts w:ascii="Calibri" w:hAnsi="Calibri" w:cs="Arial"/>
                <w:color w:val="000000"/>
                <w:spacing w:val="0"/>
                <w:sz w:val="24"/>
              </w:rPr>
              <w:t>Não se aplica</w:t>
            </w:r>
          </w:p>
          <w:p w14:paraId="5E83DC2C" w14:textId="77777777" w:rsidR="00C8085C" w:rsidRDefault="00C8085C" w:rsidP="00C8085C">
            <w:pPr>
              <w:tabs>
                <w:tab w:val="left" w:pos="284"/>
              </w:tabs>
              <w:rPr>
                <w:rFonts w:ascii="Calibri" w:hAnsi="Calibri" w:cs="Arial"/>
                <w:b/>
                <w:color w:val="000000"/>
                <w:spacing w:val="0"/>
                <w:sz w:val="24"/>
              </w:rPr>
            </w:pPr>
            <w:r>
              <w:rPr>
                <w:rFonts w:ascii="Calibri" w:hAnsi="Calibri" w:cs="Arial"/>
                <w:b/>
                <w:color w:val="000000"/>
                <w:spacing w:val="0"/>
                <w:sz w:val="24"/>
              </w:rPr>
              <w:t xml:space="preserve">B6 - Valor da Dívida (Financiamento): </w:t>
            </w:r>
            <w:r w:rsidRPr="00176B90">
              <w:rPr>
                <w:rFonts w:ascii="Calibri" w:hAnsi="Calibri" w:cs="Arial"/>
                <w:color w:val="000000"/>
                <w:spacing w:val="0"/>
                <w:sz w:val="24"/>
              </w:rPr>
              <w:t>R$ 700.000,00</w:t>
            </w:r>
          </w:p>
        </w:tc>
      </w:tr>
      <w:tr w:rsidR="007A1F52" w:rsidRPr="00124C4E" w14:paraId="7F90A7FB" w14:textId="77777777" w:rsidTr="00DD39E9">
        <w:trPr>
          <w:trHeight w:val="157"/>
        </w:trPr>
        <w:tc>
          <w:tcPr>
            <w:tcW w:w="10262" w:type="dxa"/>
            <w:gridSpan w:val="10"/>
            <w:tcBorders>
              <w:top w:val="single" w:sz="4" w:space="0" w:color="auto"/>
              <w:left w:val="single" w:sz="4" w:space="0" w:color="auto"/>
              <w:bottom w:val="single" w:sz="4" w:space="0" w:color="auto"/>
              <w:right w:val="single" w:sz="4" w:space="0" w:color="auto"/>
            </w:tcBorders>
            <w:shd w:val="clear" w:color="auto" w:fill="FFFFFF"/>
          </w:tcPr>
          <w:p w14:paraId="0A7710FA" w14:textId="77777777" w:rsidR="007A1F52" w:rsidRPr="00176B90" w:rsidRDefault="00982FD8" w:rsidP="00DD39E9">
            <w:pPr>
              <w:tabs>
                <w:tab w:val="left" w:pos="284"/>
              </w:tabs>
              <w:rPr>
                <w:rFonts w:ascii="Calibri" w:hAnsi="Calibri" w:cs="Arial"/>
                <w:b/>
                <w:color w:val="000000"/>
                <w:spacing w:val="0"/>
                <w:sz w:val="24"/>
              </w:rPr>
            </w:pPr>
            <w:r>
              <w:rPr>
                <w:rFonts w:ascii="Calibri" w:hAnsi="Calibri" w:cs="Arial"/>
                <w:b/>
                <w:color w:val="000000"/>
                <w:spacing w:val="0"/>
                <w:sz w:val="24"/>
              </w:rPr>
              <w:t>B7</w:t>
            </w:r>
            <w:r w:rsidR="007A1F52" w:rsidRPr="00176B90">
              <w:rPr>
                <w:rFonts w:ascii="Calibri" w:hAnsi="Calibri" w:cs="Arial"/>
                <w:b/>
                <w:color w:val="000000"/>
                <w:spacing w:val="0"/>
                <w:sz w:val="24"/>
              </w:rPr>
              <w:t xml:space="preserve"> - Valor da Garantia Fiduciária e do Imóvel para fins de venda em público leilão:</w:t>
            </w:r>
          </w:p>
          <w:p w14:paraId="14D30C6F" w14:textId="77777777" w:rsidR="007A1F52" w:rsidRPr="00124C4E" w:rsidRDefault="007A1F52" w:rsidP="00DD39E9">
            <w:pPr>
              <w:tabs>
                <w:tab w:val="left" w:pos="284"/>
              </w:tabs>
              <w:jc w:val="left"/>
              <w:rPr>
                <w:rFonts w:ascii="Calibri" w:hAnsi="Calibri" w:cs="Arial"/>
                <w:snapToGrid w:val="0"/>
                <w:sz w:val="24"/>
              </w:rPr>
            </w:pPr>
            <w:r w:rsidRPr="00176B90">
              <w:rPr>
                <w:rFonts w:ascii="Calibri" w:hAnsi="Calibri" w:cs="Arial"/>
                <w:color w:val="000000"/>
                <w:spacing w:val="0"/>
                <w:sz w:val="24"/>
              </w:rPr>
              <w:t>R$ 1.700.000,00 (hum milhão , setecentos mil de reais)</w:t>
            </w:r>
          </w:p>
        </w:tc>
      </w:tr>
      <w:tr w:rsidR="00076A32" w:rsidRPr="00124C4E" w14:paraId="7B3AC89A" w14:textId="77777777" w:rsidTr="00717713">
        <w:tc>
          <w:tcPr>
            <w:tcW w:w="3261" w:type="dxa"/>
            <w:tcBorders>
              <w:top w:val="single" w:sz="4" w:space="0" w:color="auto"/>
              <w:left w:val="single" w:sz="4" w:space="0" w:color="auto"/>
              <w:bottom w:val="single" w:sz="4" w:space="0" w:color="auto"/>
            </w:tcBorders>
            <w:shd w:val="clear" w:color="auto" w:fill="FFFFFF"/>
          </w:tcPr>
          <w:p w14:paraId="6B894815" w14:textId="77777777" w:rsidR="00076A32" w:rsidRDefault="00076A32" w:rsidP="00DD39E9">
            <w:pPr>
              <w:tabs>
                <w:tab w:val="left" w:pos="284"/>
              </w:tabs>
              <w:rPr>
                <w:rFonts w:ascii="Calibri" w:hAnsi="Calibri" w:cs="Arial"/>
                <w:b/>
                <w:color w:val="000000"/>
                <w:spacing w:val="0"/>
                <w:sz w:val="24"/>
              </w:rPr>
            </w:pPr>
            <w:bookmarkStart w:id="0" w:name="_Hlk2071240"/>
            <w:r w:rsidRPr="00176B90">
              <w:rPr>
                <w:rFonts w:ascii="Calibri" w:hAnsi="Calibri" w:cs="Arial"/>
                <w:b/>
                <w:color w:val="000000"/>
                <w:spacing w:val="0"/>
                <w:sz w:val="24"/>
              </w:rPr>
              <w:t>B</w:t>
            </w:r>
            <w:r>
              <w:rPr>
                <w:rFonts w:ascii="Calibri" w:hAnsi="Calibri" w:cs="Arial"/>
                <w:b/>
                <w:color w:val="000000"/>
                <w:spacing w:val="0"/>
                <w:sz w:val="24"/>
              </w:rPr>
              <w:t>8</w:t>
            </w:r>
            <w:r w:rsidRPr="00176B90">
              <w:rPr>
                <w:rFonts w:ascii="Calibri" w:hAnsi="Calibri" w:cs="Arial"/>
                <w:b/>
                <w:color w:val="000000"/>
                <w:spacing w:val="0"/>
                <w:sz w:val="24"/>
              </w:rPr>
              <w:t xml:space="preserve"> - Prazo</w:t>
            </w:r>
            <w:r w:rsidR="00110724">
              <w:rPr>
                <w:rFonts w:ascii="Calibri" w:hAnsi="Calibri" w:cs="Arial"/>
                <w:b/>
                <w:color w:val="000000"/>
                <w:spacing w:val="0"/>
                <w:sz w:val="24"/>
              </w:rPr>
              <w:t>s</w:t>
            </w:r>
          </w:p>
          <w:p w14:paraId="0C9F503B" w14:textId="77777777" w:rsidR="00076A32" w:rsidRPr="00464FC0" w:rsidRDefault="00547E2E" w:rsidP="00DD39E9">
            <w:pPr>
              <w:tabs>
                <w:tab w:val="left" w:pos="284"/>
              </w:tabs>
              <w:rPr>
                <w:rFonts w:ascii="Calibri" w:hAnsi="Calibri" w:cs="Arial"/>
                <w:b/>
                <w:sz w:val="24"/>
              </w:rPr>
            </w:pPr>
            <w:r>
              <w:rPr>
                <w:rFonts w:ascii="Calibri" w:hAnsi="Calibri" w:cs="Arial"/>
                <w:color w:val="000000"/>
                <w:spacing w:val="0"/>
                <w:sz w:val="24"/>
              </w:rPr>
              <w:t>Prazo</w:t>
            </w:r>
            <w:r w:rsidR="00076A32" w:rsidRPr="00464FC0">
              <w:rPr>
                <w:rFonts w:ascii="Calibri" w:hAnsi="Calibri" w:cs="Arial"/>
                <w:color w:val="000000"/>
                <w:spacing w:val="0"/>
                <w:sz w:val="24"/>
              </w:rPr>
              <w:t xml:space="preserve"> Amortização (meses):</w:t>
            </w:r>
            <w:r w:rsidR="00076A32" w:rsidRPr="00464FC0">
              <w:rPr>
                <w:rFonts w:ascii="Calibri" w:hAnsi="Calibri" w:cs="Arial"/>
                <w:b/>
                <w:sz w:val="24"/>
              </w:rPr>
              <w:t xml:space="preserve"> </w:t>
            </w:r>
          </w:p>
        </w:tc>
        <w:tc>
          <w:tcPr>
            <w:tcW w:w="1559" w:type="dxa"/>
            <w:tcBorders>
              <w:top w:val="single" w:sz="4" w:space="0" w:color="auto"/>
              <w:bottom w:val="single" w:sz="4" w:space="0" w:color="auto"/>
            </w:tcBorders>
            <w:shd w:val="clear" w:color="auto" w:fill="FFFFFF"/>
          </w:tcPr>
          <w:p w14:paraId="56D5B1FC" w14:textId="77777777" w:rsidR="00076A32" w:rsidRPr="00076A32" w:rsidRDefault="00076A32" w:rsidP="00DD39E9">
            <w:pPr>
              <w:tabs>
                <w:tab w:val="left" w:pos="284"/>
              </w:tabs>
              <w:jc w:val="right"/>
              <w:rPr>
                <w:rFonts w:ascii="Calibri" w:hAnsi="Calibri" w:cs="Arial"/>
                <w:b/>
                <w:color w:val="000000"/>
                <w:spacing w:val="0"/>
                <w:sz w:val="24"/>
              </w:rPr>
            </w:pPr>
          </w:p>
          <w:p w14:paraId="5F1A067C" w14:textId="77777777" w:rsidR="00076A32" w:rsidRPr="00176B90" w:rsidRDefault="00076A32" w:rsidP="00DD39E9">
            <w:pPr>
              <w:tabs>
                <w:tab w:val="left" w:pos="284"/>
              </w:tabs>
              <w:jc w:val="right"/>
              <w:rPr>
                <w:rFonts w:ascii="Calibri" w:hAnsi="Calibri" w:cs="Arial"/>
                <w:color w:val="000000"/>
                <w:spacing w:val="0"/>
                <w:sz w:val="24"/>
              </w:rPr>
            </w:pPr>
            <w:r w:rsidRPr="00076A32">
              <w:rPr>
                <w:rFonts w:ascii="Calibri" w:hAnsi="Calibri" w:cs="Arial"/>
                <w:color w:val="000000"/>
                <w:spacing w:val="0"/>
                <w:sz w:val="24"/>
              </w:rPr>
              <w:t>360</w:t>
            </w:r>
          </w:p>
        </w:tc>
        <w:tc>
          <w:tcPr>
            <w:tcW w:w="5442" w:type="dxa"/>
            <w:gridSpan w:val="8"/>
            <w:tcBorders>
              <w:top w:val="single" w:sz="4" w:space="0" w:color="auto"/>
              <w:bottom w:val="single" w:sz="4" w:space="0" w:color="auto"/>
              <w:right w:val="single" w:sz="4" w:space="0" w:color="auto"/>
            </w:tcBorders>
            <w:shd w:val="clear" w:color="auto" w:fill="FFFFFF"/>
          </w:tcPr>
          <w:p w14:paraId="04779925" w14:textId="77777777" w:rsidR="00076A32" w:rsidRPr="00176B90" w:rsidRDefault="00076A32" w:rsidP="00DD39E9">
            <w:pPr>
              <w:tabs>
                <w:tab w:val="left" w:pos="284"/>
              </w:tabs>
              <w:jc w:val="center"/>
              <w:rPr>
                <w:rFonts w:ascii="Calibri" w:hAnsi="Calibri" w:cs="Arial"/>
                <w:color w:val="000000"/>
                <w:spacing w:val="0"/>
                <w:sz w:val="24"/>
              </w:rPr>
            </w:pPr>
          </w:p>
        </w:tc>
      </w:tr>
      <w:bookmarkEnd w:id="0"/>
      <w:tr w:rsidR="00076A32" w:rsidRPr="00124C4E" w14:paraId="66E63FB9" w14:textId="77777777" w:rsidTr="00717713">
        <w:tc>
          <w:tcPr>
            <w:tcW w:w="3261" w:type="dxa"/>
            <w:tcBorders>
              <w:top w:val="single" w:sz="4" w:space="0" w:color="auto"/>
              <w:left w:val="single" w:sz="4" w:space="0" w:color="auto"/>
              <w:bottom w:val="single" w:sz="4" w:space="0" w:color="auto"/>
              <w:right w:val="single" w:sz="4" w:space="0" w:color="auto"/>
            </w:tcBorders>
            <w:shd w:val="clear" w:color="auto" w:fill="FFFFFF"/>
          </w:tcPr>
          <w:p w14:paraId="192EA393" w14:textId="77777777" w:rsidR="00076A32" w:rsidRPr="00124C4E" w:rsidRDefault="00076A32" w:rsidP="00DD39E9">
            <w:pPr>
              <w:tabs>
                <w:tab w:val="left" w:pos="284"/>
              </w:tabs>
              <w:ind w:right="126"/>
              <w:rPr>
                <w:rFonts w:ascii="Calibri" w:hAnsi="Calibri" w:cs="Arial"/>
                <w:b/>
                <w:sz w:val="24"/>
              </w:rPr>
            </w:pPr>
            <w:r>
              <w:rPr>
                <w:rFonts w:ascii="Calibri" w:hAnsi="Calibri" w:cs="Arial"/>
                <w:b/>
                <w:color w:val="000000"/>
                <w:spacing w:val="0"/>
                <w:sz w:val="24"/>
              </w:rPr>
              <w:t>B9</w:t>
            </w:r>
            <w:r w:rsidRPr="00176B90">
              <w:rPr>
                <w:rFonts w:ascii="Calibri" w:hAnsi="Calibri" w:cs="Arial"/>
                <w:b/>
                <w:color w:val="000000"/>
                <w:spacing w:val="0"/>
                <w:sz w:val="24"/>
              </w:rPr>
              <w:t xml:space="preserve"> - Taxa de Juros</w:t>
            </w:r>
            <w:r>
              <w:rPr>
                <w:rFonts w:ascii="Calibri" w:hAnsi="Calibri" w:cs="Arial"/>
                <w:b/>
                <w:color w:val="000000"/>
                <w:spacing w:val="0"/>
                <w:sz w:val="24"/>
              </w:rPr>
              <w:t>:</w:t>
            </w:r>
          </w:p>
        </w:tc>
        <w:tc>
          <w:tcPr>
            <w:tcW w:w="3543" w:type="dxa"/>
            <w:gridSpan w:val="6"/>
            <w:tcBorders>
              <w:top w:val="single" w:sz="4" w:space="0" w:color="auto"/>
              <w:left w:val="single" w:sz="4" w:space="0" w:color="auto"/>
              <w:bottom w:val="single" w:sz="4" w:space="0" w:color="auto"/>
              <w:right w:val="single" w:sz="4" w:space="0" w:color="auto"/>
            </w:tcBorders>
            <w:shd w:val="clear" w:color="auto" w:fill="FFFFFF"/>
          </w:tcPr>
          <w:p w14:paraId="2D45F9F9" w14:textId="77777777" w:rsidR="00076A32" w:rsidRPr="00124C4E" w:rsidRDefault="00076A32" w:rsidP="00DD39E9">
            <w:pPr>
              <w:tabs>
                <w:tab w:val="left" w:pos="284"/>
              </w:tabs>
              <w:ind w:right="126"/>
              <w:rPr>
                <w:rFonts w:ascii="Calibri" w:hAnsi="Calibri" w:cs="Arial"/>
                <w:b/>
                <w:sz w:val="24"/>
              </w:rPr>
            </w:pPr>
            <w:r>
              <w:rPr>
                <w:rFonts w:ascii="Calibri" w:hAnsi="Calibri" w:cs="Arial"/>
                <w:b/>
                <w:color w:val="000000"/>
                <w:spacing w:val="0"/>
                <w:sz w:val="24"/>
              </w:rPr>
              <w:t>B9</w:t>
            </w:r>
            <w:r w:rsidRPr="001332ED">
              <w:rPr>
                <w:rFonts w:ascii="Calibri" w:hAnsi="Calibri" w:cs="Arial"/>
                <w:b/>
                <w:color w:val="000000"/>
                <w:spacing w:val="0"/>
                <w:sz w:val="24"/>
              </w:rPr>
              <w:t>.1 - Balcão</w:t>
            </w:r>
            <w:r>
              <w:rPr>
                <w:rFonts w:ascii="Calibri" w:hAnsi="Calibri" w:cs="Arial"/>
                <w:b/>
                <w:color w:val="000000"/>
                <w:spacing w:val="0"/>
                <w:sz w:val="24"/>
              </w:rPr>
              <w:t>:</w:t>
            </w:r>
          </w:p>
        </w:tc>
        <w:tc>
          <w:tcPr>
            <w:tcW w:w="3458" w:type="dxa"/>
            <w:gridSpan w:val="3"/>
            <w:tcBorders>
              <w:top w:val="single" w:sz="4" w:space="0" w:color="auto"/>
              <w:left w:val="single" w:sz="4" w:space="0" w:color="auto"/>
              <w:bottom w:val="single" w:sz="4" w:space="0" w:color="auto"/>
              <w:right w:val="single" w:sz="4" w:space="0" w:color="auto"/>
            </w:tcBorders>
            <w:shd w:val="clear" w:color="auto" w:fill="FFFFFF"/>
          </w:tcPr>
          <w:p w14:paraId="70938871" w14:textId="77777777" w:rsidR="00076A32" w:rsidRPr="00124C4E" w:rsidRDefault="00076A32" w:rsidP="00DD39E9">
            <w:pPr>
              <w:tabs>
                <w:tab w:val="left" w:pos="284"/>
              </w:tabs>
              <w:ind w:right="126"/>
              <w:rPr>
                <w:rFonts w:ascii="Calibri" w:hAnsi="Calibri" w:cs="Arial"/>
                <w:b/>
                <w:sz w:val="24"/>
              </w:rPr>
            </w:pPr>
            <w:r>
              <w:rPr>
                <w:rFonts w:ascii="Calibri" w:hAnsi="Calibri" w:cs="Arial"/>
                <w:b/>
                <w:color w:val="000000"/>
                <w:spacing w:val="0"/>
                <w:sz w:val="24"/>
              </w:rPr>
              <w:t>B9</w:t>
            </w:r>
            <w:r w:rsidRPr="001332ED">
              <w:rPr>
                <w:rFonts w:ascii="Calibri" w:hAnsi="Calibri" w:cs="Arial"/>
                <w:b/>
                <w:color w:val="000000"/>
                <w:spacing w:val="0"/>
                <w:sz w:val="24"/>
              </w:rPr>
              <w:t>.2 - Reduzida</w:t>
            </w:r>
            <w:r>
              <w:rPr>
                <w:rFonts w:ascii="Calibri" w:hAnsi="Calibri" w:cs="Arial"/>
                <w:b/>
                <w:color w:val="000000"/>
                <w:spacing w:val="0"/>
                <w:sz w:val="24"/>
              </w:rPr>
              <w:t>:</w:t>
            </w:r>
          </w:p>
        </w:tc>
      </w:tr>
      <w:tr w:rsidR="00076A32" w:rsidRPr="00124C4E" w14:paraId="5220D81A" w14:textId="77777777" w:rsidTr="00717713">
        <w:tc>
          <w:tcPr>
            <w:tcW w:w="3261" w:type="dxa"/>
            <w:tcBorders>
              <w:left w:val="single" w:sz="4" w:space="0" w:color="auto"/>
              <w:right w:val="single" w:sz="4" w:space="0" w:color="auto"/>
            </w:tcBorders>
            <w:shd w:val="clear" w:color="auto" w:fill="FFFFFF"/>
          </w:tcPr>
          <w:p w14:paraId="2A2792F8" w14:textId="77777777" w:rsidR="00076A32" w:rsidRPr="00176B90" w:rsidRDefault="00076A32" w:rsidP="00DD39E9">
            <w:pPr>
              <w:tabs>
                <w:tab w:val="left" w:pos="284"/>
              </w:tabs>
              <w:rPr>
                <w:rFonts w:ascii="Calibri" w:hAnsi="Calibri" w:cs="Arial"/>
                <w:color w:val="000000"/>
                <w:spacing w:val="0"/>
                <w:sz w:val="24"/>
              </w:rPr>
            </w:pPr>
            <w:r w:rsidRPr="00176B90">
              <w:rPr>
                <w:rFonts w:ascii="Calibri" w:hAnsi="Calibri" w:cs="Arial"/>
                <w:color w:val="000000"/>
                <w:spacing w:val="0"/>
                <w:sz w:val="24"/>
              </w:rPr>
              <w:t>Nominal</w:t>
            </w:r>
            <w:r w:rsidR="004D29D1">
              <w:rPr>
                <w:rFonts w:ascii="Calibri" w:hAnsi="Calibri" w:cs="Arial"/>
                <w:color w:val="000000"/>
                <w:spacing w:val="0"/>
                <w:sz w:val="24"/>
              </w:rPr>
              <w:t xml:space="preserve"> % (a.a.)</w:t>
            </w:r>
          </w:p>
        </w:tc>
        <w:tc>
          <w:tcPr>
            <w:tcW w:w="3543" w:type="dxa"/>
            <w:gridSpan w:val="6"/>
            <w:tcBorders>
              <w:left w:val="single" w:sz="4" w:space="0" w:color="auto"/>
              <w:right w:val="single" w:sz="4" w:space="0" w:color="auto"/>
            </w:tcBorders>
            <w:shd w:val="clear" w:color="auto" w:fill="FFFFFF"/>
          </w:tcPr>
          <w:p w14:paraId="4B3E0A1C" w14:textId="77777777" w:rsidR="00076A32" w:rsidRPr="00176B90" w:rsidRDefault="00076A32" w:rsidP="00DD39E9">
            <w:pPr>
              <w:tabs>
                <w:tab w:val="left" w:pos="284"/>
              </w:tabs>
              <w:jc w:val="center"/>
              <w:rPr>
                <w:rFonts w:ascii="Calibri" w:hAnsi="Calibri" w:cs="Arial"/>
                <w:color w:val="000000"/>
                <w:spacing w:val="0"/>
                <w:sz w:val="24"/>
              </w:rPr>
            </w:pPr>
            <w:r w:rsidRPr="00176B90">
              <w:rPr>
                <w:rFonts w:ascii="Calibri" w:hAnsi="Calibri" w:cs="Arial"/>
                <w:color w:val="000000"/>
                <w:spacing w:val="0"/>
                <w:sz w:val="24"/>
              </w:rPr>
              <w:t>10.9259</w:t>
            </w:r>
          </w:p>
        </w:tc>
        <w:tc>
          <w:tcPr>
            <w:tcW w:w="3458" w:type="dxa"/>
            <w:gridSpan w:val="3"/>
            <w:tcBorders>
              <w:left w:val="single" w:sz="4" w:space="0" w:color="auto"/>
              <w:right w:val="single" w:sz="4" w:space="0" w:color="auto"/>
            </w:tcBorders>
            <w:shd w:val="clear" w:color="auto" w:fill="FFFFFF"/>
          </w:tcPr>
          <w:p w14:paraId="2616C218" w14:textId="77777777" w:rsidR="00076A32" w:rsidRPr="00176B90" w:rsidRDefault="00076A32" w:rsidP="00DD39E9">
            <w:pPr>
              <w:tabs>
                <w:tab w:val="left" w:pos="284"/>
              </w:tabs>
              <w:jc w:val="center"/>
              <w:rPr>
                <w:rFonts w:ascii="Calibri" w:hAnsi="Calibri" w:cs="Arial"/>
                <w:color w:val="000000"/>
                <w:spacing w:val="0"/>
                <w:sz w:val="24"/>
              </w:rPr>
            </w:pPr>
            <w:r>
              <w:rPr>
                <w:rFonts w:ascii="Calibri" w:hAnsi="Calibri" w:cs="Arial"/>
                <w:color w:val="000000"/>
                <w:spacing w:val="0"/>
                <w:sz w:val="24"/>
              </w:rPr>
              <w:t>10.6540</w:t>
            </w:r>
          </w:p>
        </w:tc>
      </w:tr>
      <w:tr w:rsidR="00076A32" w:rsidRPr="00124C4E" w14:paraId="1C3D4CB6" w14:textId="77777777" w:rsidTr="00717713">
        <w:tc>
          <w:tcPr>
            <w:tcW w:w="3261" w:type="dxa"/>
            <w:tcBorders>
              <w:left w:val="single" w:sz="4" w:space="0" w:color="auto"/>
              <w:right w:val="single" w:sz="4" w:space="0" w:color="auto"/>
            </w:tcBorders>
            <w:shd w:val="clear" w:color="auto" w:fill="FFFFFF"/>
          </w:tcPr>
          <w:p w14:paraId="510F3EED" w14:textId="77777777" w:rsidR="00076A32" w:rsidRPr="00176B90" w:rsidRDefault="00076A32" w:rsidP="00DD39E9">
            <w:pPr>
              <w:tabs>
                <w:tab w:val="left" w:pos="284"/>
              </w:tabs>
              <w:rPr>
                <w:rFonts w:ascii="Calibri" w:hAnsi="Calibri" w:cs="Arial"/>
                <w:color w:val="000000"/>
                <w:spacing w:val="0"/>
                <w:sz w:val="24"/>
              </w:rPr>
            </w:pPr>
            <w:r w:rsidRPr="00176B90">
              <w:rPr>
                <w:rFonts w:ascii="Calibri" w:hAnsi="Calibri" w:cs="Arial"/>
                <w:color w:val="000000"/>
                <w:spacing w:val="0"/>
                <w:sz w:val="24"/>
              </w:rPr>
              <w:t>Efetiva</w:t>
            </w:r>
            <w:r w:rsidR="004D29D1">
              <w:rPr>
                <w:rFonts w:ascii="Calibri" w:hAnsi="Calibri" w:cs="Arial"/>
                <w:color w:val="000000"/>
                <w:spacing w:val="0"/>
                <w:sz w:val="24"/>
              </w:rPr>
              <w:t xml:space="preserve"> %(a.a.)</w:t>
            </w:r>
          </w:p>
        </w:tc>
        <w:tc>
          <w:tcPr>
            <w:tcW w:w="3543" w:type="dxa"/>
            <w:gridSpan w:val="6"/>
            <w:tcBorders>
              <w:left w:val="single" w:sz="4" w:space="0" w:color="auto"/>
              <w:right w:val="single" w:sz="4" w:space="0" w:color="auto"/>
            </w:tcBorders>
            <w:shd w:val="clear" w:color="auto" w:fill="FFFFFF"/>
          </w:tcPr>
          <w:p w14:paraId="50EDF000" w14:textId="77777777" w:rsidR="00076A32" w:rsidRPr="00176B90" w:rsidRDefault="00076A32" w:rsidP="00DD39E9">
            <w:pPr>
              <w:tabs>
                <w:tab w:val="left" w:pos="284"/>
              </w:tabs>
              <w:jc w:val="center"/>
              <w:rPr>
                <w:rFonts w:ascii="Calibri" w:hAnsi="Calibri" w:cs="Arial"/>
                <w:color w:val="000000"/>
                <w:spacing w:val="0"/>
                <w:sz w:val="24"/>
              </w:rPr>
            </w:pPr>
            <w:r w:rsidRPr="00176B90">
              <w:rPr>
                <w:rFonts w:ascii="Calibri" w:hAnsi="Calibri" w:cs="Arial"/>
                <w:color w:val="000000"/>
                <w:spacing w:val="0"/>
                <w:sz w:val="24"/>
              </w:rPr>
              <w:t>11.4900</w:t>
            </w:r>
          </w:p>
        </w:tc>
        <w:tc>
          <w:tcPr>
            <w:tcW w:w="3458" w:type="dxa"/>
            <w:gridSpan w:val="3"/>
            <w:tcBorders>
              <w:left w:val="single" w:sz="4" w:space="0" w:color="auto"/>
              <w:right w:val="single" w:sz="4" w:space="0" w:color="auto"/>
            </w:tcBorders>
            <w:shd w:val="clear" w:color="auto" w:fill="FFFFFF"/>
          </w:tcPr>
          <w:p w14:paraId="531D0B09" w14:textId="77777777" w:rsidR="00076A32" w:rsidRPr="00176B90" w:rsidRDefault="00076A32" w:rsidP="00DD39E9">
            <w:pPr>
              <w:tabs>
                <w:tab w:val="left" w:pos="284"/>
              </w:tabs>
              <w:jc w:val="center"/>
              <w:rPr>
                <w:rFonts w:ascii="Calibri" w:hAnsi="Calibri" w:cs="Arial"/>
                <w:color w:val="000000"/>
                <w:spacing w:val="0"/>
                <w:sz w:val="24"/>
              </w:rPr>
            </w:pPr>
            <w:r w:rsidRPr="00176B90">
              <w:rPr>
                <w:rFonts w:ascii="Calibri" w:hAnsi="Calibri" w:cs="Arial"/>
                <w:color w:val="000000"/>
                <w:spacing w:val="0"/>
                <w:sz w:val="24"/>
              </w:rPr>
              <w:t>11.1900</w:t>
            </w:r>
          </w:p>
        </w:tc>
      </w:tr>
      <w:tr w:rsidR="000A4F8F" w:rsidRPr="00124C4E" w14:paraId="6FFE238C" w14:textId="77777777" w:rsidTr="00717713">
        <w:tc>
          <w:tcPr>
            <w:tcW w:w="3261" w:type="dxa"/>
            <w:tcBorders>
              <w:left w:val="single" w:sz="4" w:space="0" w:color="auto"/>
              <w:right w:val="single" w:sz="4" w:space="0" w:color="auto"/>
            </w:tcBorders>
            <w:shd w:val="clear" w:color="auto" w:fill="FFFFFF"/>
          </w:tcPr>
          <w:p w14:paraId="76B49FEE" w14:textId="77777777" w:rsidR="000A4F8F" w:rsidRPr="00176B90" w:rsidRDefault="005F2D18" w:rsidP="00DD39E9">
            <w:pPr>
              <w:tabs>
                <w:tab w:val="left" w:pos="284"/>
              </w:tabs>
              <w:rPr>
                <w:rFonts w:ascii="Calibri" w:hAnsi="Calibri" w:cs="Arial"/>
                <w:color w:val="000000"/>
                <w:spacing w:val="0"/>
                <w:sz w:val="24"/>
              </w:rPr>
            </w:pPr>
            <w:r>
              <w:rPr>
                <w:rFonts w:ascii="Calibri" w:hAnsi="Calibri" w:cs="Arial"/>
                <w:color w:val="000000"/>
                <w:spacing w:val="0"/>
                <w:sz w:val="24"/>
              </w:rPr>
              <w:t xml:space="preserve">Efetiva </w:t>
            </w:r>
            <w:r w:rsidR="000A4F8F">
              <w:rPr>
                <w:rFonts w:ascii="Calibri" w:hAnsi="Calibri" w:cs="Arial"/>
                <w:color w:val="000000"/>
                <w:spacing w:val="0"/>
                <w:sz w:val="24"/>
              </w:rPr>
              <w:t>%(a.m.)</w:t>
            </w:r>
          </w:p>
        </w:tc>
        <w:tc>
          <w:tcPr>
            <w:tcW w:w="3543" w:type="dxa"/>
            <w:gridSpan w:val="6"/>
            <w:tcBorders>
              <w:left w:val="single" w:sz="4" w:space="0" w:color="auto"/>
              <w:right w:val="single" w:sz="4" w:space="0" w:color="auto"/>
            </w:tcBorders>
            <w:shd w:val="clear" w:color="auto" w:fill="FFFFFF"/>
          </w:tcPr>
          <w:p w14:paraId="0A68680C" w14:textId="77777777" w:rsidR="000A4F8F" w:rsidRPr="00176B90" w:rsidRDefault="005F2D18" w:rsidP="00DD39E9">
            <w:pPr>
              <w:tabs>
                <w:tab w:val="left" w:pos="284"/>
              </w:tabs>
              <w:jc w:val="center"/>
              <w:rPr>
                <w:rFonts w:ascii="Calibri" w:hAnsi="Calibri" w:cs="Arial"/>
                <w:color w:val="000000"/>
                <w:spacing w:val="0"/>
                <w:sz w:val="24"/>
              </w:rPr>
            </w:pPr>
            <w:r>
              <w:rPr>
                <w:rFonts w:ascii="Calibri" w:hAnsi="Calibri"/>
                <w:spacing w:val="-6"/>
                <w:sz w:val="24"/>
              </w:rPr>
              <w:t>0.9105</w:t>
            </w:r>
          </w:p>
        </w:tc>
        <w:tc>
          <w:tcPr>
            <w:tcW w:w="3458" w:type="dxa"/>
            <w:gridSpan w:val="3"/>
            <w:tcBorders>
              <w:left w:val="single" w:sz="4" w:space="0" w:color="auto"/>
              <w:right w:val="single" w:sz="4" w:space="0" w:color="auto"/>
            </w:tcBorders>
            <w:shd w:val="clear" w:color="auto" w:fill="FFFFFF"/>
          </w:tcPr>
          <w:p w14:paraId="626C4E21" w14:textId="77777777" w:rsidR="000A4F8F" w:rsidRPr="00176B90" w:rsidRDefault="005F2D18" w:rsidP="00DD39E9">
            <w:pPr>
              <w:tabs>
                <w:tab w:val="left" w:pos="284"/>
              </w:tabs>
              <w:jc w:val="center"/>
              <w:rPr>
                <w:rFonts w:ascii="Calibri" w:hAnsi="Calibri" w:cs="Arial"/>
                <w:color w:val="000000"/>
                <w:spacing w:val="0"/>
                <w:sz w:val="24"/>
              </w:rPr>
            </w:pPr>
            <w:r>
              <w:rPr>
                <w:rFonts w:ascii="Calibri" w:hAnsi="Calibri" w:cs="Arial"/>
                <w:color w:val="000000"/>
                <w:spacing w:val="0"/>
                <w:sz w:val="24"/>
              </w:rPr>
              <w:t>0.8878</w:t>
            </w:r>
          </w:p>
        </w:tc>
      </w:tr>
      <w:tr w:rsidR="00076A32" w:rsidRPr="00124C4E" w14:paraId="59A3FC27" w14:textId="77777777" w:rsidTr="00717713">
        <w:tc>
          <w:tcPr>
            <w:tcW w:w="3261" w:type="dxa"/>
            <w:tcBorders>
              <w:top w:val="single" w:sz="4" w:space="0" w:color="auto"/>
              <w:left w:val="single" w:sz="4" w:space="0" w:color="auto"/>
              <w:right w:val="single" w:sz="4" w:space="0" w:color="auto"/>
            </w:tcBorders>
            <w:shd w:val="clear" w:color="auto" w:fill="FFFFFF"/>
          </w:tcPr>
          <w:p w14:paraId="03A6B0B8" w14:textId="77777777" w:rsidR="00076A32" w:rsidRPr="00124C4E" w:rsidRDefault="00076A32" w:rsidP="00DD39E9">
            <w:pPr>
              <w:tabs>
                <w:tab w:val="left" w:pos="284"/>
              </w:tabs>
              <w:ind w:right="126"/>
              <w:rPr>
                <w:rFonts w:ascii="Calibri" w:hAnsi="Calibri" w:cs="Arial"/>
                <w:b/>
                <w:snapToGrid w:val="0"/>
                <w:color w:val="000000"/>
                <w:sz w:val="24"/>
              </w:rPr>
            </w:pPr>
            <w:r>
              <w:rPr>
                <w:rFonts w:ascii="Calibri" w:hAnsi="Calibri" w:cs="Arial"/>
                <w:b/>
                <w:color w:val="000000"/>
                <w:spacing w:val="0"/>
                <w:sz w:val="24"/>
              </w:rPr>
              <w:t>B10</w:t>
            </w:r>
            <w:r w:rsidRPr="00176B90">
              <w:rPr>
                <w:rFonts w:ascii="Calibri" w:hAnsi="Calibri" w:cs="Arial"/>
                <w:b/>
                <w:color w:val="000000"/>
                <w:spacing w:val="0"/>
                <w:sz w:val="24"/>
              </w:rPr>
              <w:t xml:space="preserve"> - Encargo Mensal Inicial</w:t>
            </w:r>
            <w:r w:rsidR="004037CF">
              <w:rPr>
                <w:rFonts w:ascii="Calibri" w:hAnsi="Calibri" w:cs="Arial"/>
                <w:b/>
                <w:color w:val="000000"/>
                <w:spacing w:val="0"/>
                <w:sz w:val="24"/>
              </w:rPr>
              <w:t xml:space="preserve"> (Parcela)</w:t>
            </w:r>
            <w:r>
              <w:rPr>
                <w:rFonts w:ascii="Calibri" w:hAnsi="Calibri" w:cs="Arial"/>
                <w:b/>
                <w:color w:val="000000"/>
                <w:spacing w:val="0"/>
                <w:sz w:val="24"/>
              </w:rPr>
              <w:t>:</w:t>
            </w:r>
          </w:p>
        </w:tc>
        <w:tc>
          <w:tcPr>
            <w:tcW w:w="3543" w:type="dxa"/>
            <w:gridSpan w:val="6"/>
            <w:tcBorders>
              <w:top w:val="single" w:sz="4" w:space="0" w:color="auto"/>
              <w:left w:val="single" w:sz="4" w:space="0" w:color="auto"/>
              <w:right w:val="single" w:sz="4" w:space="0" w:color="auto"/>
            </w:tcBorders>
            <w:shd w:val="clear" w:color="auto" w:fill="FFFFFF"/>
          </w:tcPr>
          <w:p w14:paraId="2CD623E3" w14:textId="77777777" w:rsidR="00076A32" w:rsidRPr="00124C4E" w:rsidRDefault="00076A32" w:rsidP="00DD39E9">
            <w:pPr>
              <w:tabs>
                <w:tab w:val="left" w:pos="284"/>
              </w:tabs>
              <w:ind w:right="126"/>
              <w:rPr>
                <w:rFonts w:ascii="Calibri" w:hAnsi="Calibri" w:cs="Arial"/>
                <w:b/>
                <w:sz w:val="24"/>
              </w:rPr>
            </w:pPr>
            <w:r>
              <w:rPr>
                <w:rFonts w:ascii="Calibri" w:hAnsi="Calibri" w:cs="Arial"/>
                <w:b/>
                <w:color w:val="000000"/>
                <w:spacing w:val="0"/>
                <w:sz w:val="24"/>
              </w:rPr>
              <w:t>B10</w:t>
            </w:r>
            <w:r w:rsidRPr="005E05DA">
              <w:rPr>
                <w:rFonts w:ascii="Calibri" w:hAnsi="Calibri" w:cs="Arial"/>
                <w:b/>
                <w:color w:val="000000"/>
                <w:spacing w:val="0"/>
                <w:sz w:val="24"/>
              </w:rPr>
              <w:t xml:space="preserve">.1 </w:t>
            </w:r>
            <w:r>
              <w:rPr>
                <w:rFonts w:ascii="Calibri" w:hAnsi="Calibri" w:cs="Arial"/>
                <w:b/>
                <w:color w:val="000000"/>
                <w:spacing w:val="0"/>
                <w:sz w:val="24"/>
              </w:rPr>
              <w:t xml:space="preserve">- </w:t>
            </w:r>
            <w:r w:rsidR="004037CF">
              <w:rPr>
                <w:rFonts w:ascii="Calibri" w:hAnsi="Calibri" w:cs="Arial"/>
                <w:b/>
                <w:color w:val="000000"/>
                <w:spacing w:val="0"/>
                <w:sz w:val="24"/>
              </w:rPr>
              <w:t>Balcão</w:t>
            </w:r>
            <w:r>
              <w:rPr>
                <w:rFonts w:ascii="Calibri" w:hAnsi="Calibri" w:cs="Arial"/>
                <w:b/>
                <w:color w:val="000000"/>
                <w:spacing w:val="0"/>
                <w:sz w:val="24"/>
              </w:rPr>
              <w:t>:</w:t>
            </w:r>
          </w:p>
        </w:tc>
        <w:tc>
          <w:tcPr>
            <w:tcW w:w="3458" w:type="dxa"/>
            <w:gridSpan w:val="3"/>
            <w:tcBorders>
              <w:top w:val="single" w:sz="4" w:space="0" w:color="auto"/>
              <w:left w:val="single" w:sz="4" w:space="0" w:color="auto"/>
              <w:right w:val="single" w:sz="4" w:space="0" w:color="auto"/>
            </w:tcBorders>
            <w:shd w:val="clear" w:color="auto" w:fill="FFFFFF"/>
          </w:tcPr>
          <w:p w14:paraId="2E2B9947" w14:textId="77777777" w:rsidR="00076A32" w:rsidRPr="00124C4E" w:rsidRDefault="00076A32" w:rsidP="00DD39E9">
            <w:pPr>
              <w:tabs>
                <w:tab w:val="left" w:pos="284"/>
              </w:tabs>
              <w:ind w:right="126"/>
              <w:rPr>
                <w:rFonts w:ascii="Calibri" w:hAnsi="Calibri" w:cs="Arial"/>
                <w:b/>
                <w:sz w:val="24"/>
              </w:rPr>
            </w:pPr>
            <w:r>
              <w:rPr>
                <w:rFonts w:ascii="Calibri" w:hAnsi="Calibri" w:cs="Arial"/>
                <w:b/>
                <w:color w:val="000000"/>
                <w:spacing w:val="0"/>
                <w:sz w:val="24"/>
              </w:rPr>
              <w:t>B10</w:t>
            </w:r>
            <w:r w:rsidRPr="001332ED">
              <w:rPr>
                <w:rFonts w:ascii="Calibri" w:hAnsi="Calibri" w:cs="Arial"/>
                <w:b/>
                <w:color w:val="000000"/>
                <w:spacing w:val="0"/>
                <w:sz w:val="24"/>
              </w:rPr>
              <w:t>.2 - Reduzida</w:t>
            </w:r>
            <w:r>
              <w:rPr>
                <w:rFonts w:ascii="Calibri" w:hAnsi="Calibri" w:cs="Arial"/>
                <w:b/>
                <w:color w:val="000000"/>
                <w:spacing w:val="0"/>
                <w:sz w:val="24"/>
              </w:rPr>
              <w:t>:</w:t>
            </w:r>
          </w:p>
        </w:tc>
      </w:tr>
      <w:tr w:rsidR="00076A32" w:rsidRPr="00124C4E" w14:paraId="638A6742" w14:textId="77777777" w:rsidTr="00717713">
        <w:trPr>
          <w:trHeight w:val="357"/>
        </w:trPr>
        <w:tc>
          <w:tcPr>
            <w:tcW w:w="3261" w:type="dxa"/>
            <w:tcBorders>
              <w:left w:val="single" w:sz="4" w:space="0" w:color="auto"/>
              <w:right w:val="single" w:sz="4" w:space="0" w:color="auto"/>
            </w:tcBorders>
            <w:shd w:val="clear" w:color="auto" w:fill="FFFFFF"/>
          </w:tcPr>
          <w:p w14:paraId="030D4953" w14:textId="77777777" w:rsidR="00076A32" w:rsidRPr="00176B90" w:rsidRDefault="00076A32" w:rsidP="00DD39E9">
            <w:pPr>
              <w:tabs>
                <w:tab w:val="left" w:pos="284"/>
              </w:tabs>
              <w:rPr>
                <w:rFonts w:ascii="Calibri" w:hAnsi="Calibri" w:cs="Arial"/>
                <w:color w:val="000000"/>
                <w:spacing w:val="0"/>
                <w:sz w:val="24"/>
              </w:rPr>
            </w:pPr>
            <w:r w:rsidRPr="00176B90">
              <w:rPr>
                <w:rFonts w:ascii="Calibri" w:hAnsi="Calibri" w:cs="Arial"/>
                <w:color w:val="000000"/>
                <w:spacing w:val="0"/>
                <w:sz w:val="24"/>
              </w:rPr>
              <w:t>Prestação (a+j):</w:t>
            </w:r>
          </w:p>
        </w:tc>
        <w:tc>
          <w:tcPr>
            <w:tcW w:w="3543" w:type="dxa"/>
            <w:gridSpan w:val="6"/>
            <w:tcBorders>
              <w:left w:val="single" w:sz="4" w:space="0" w:color="auto"/>
              <w:right w:val="single" w:sz="4" w:space="0" w:color="auto"/>
            </w:tcBorders>
            <w:shd w:val="clear" w:color="auto" w:fill="FFFFFF"/>
          </w:tcPr>
          <w:p w14:paraId="2FC2B0DF" w14:textId="77777777" w:rsidR="00076A32" w:rsidRPr="00176B90" w:rsidRDefault="00076A32" w:rsidP="00DD39E9">
            <w:pPr>
              <w:tabs>
                <w:tab w:val="left" w:pos="284"/>
              </w:tabs>
              <w:jc w:val="right"/>
              <w:rPr>
                <w:rFonts w:ascii="Calibri" w:hAnsi="Calibri" w:cs="Arial"/>
                <w:color w:val="000000"/>
                <w:spacing w:val="0"/>
                <w:sz w:val="24"/>
              </w:rPr>
            </w:pPr>
            <w:r>
              <w:rPr>
                <w:rFonts w:ascii="Calibri" w:hAnsi="Calibri" w:cs="Arial"/>
                <w:color w:val="000000"/>
                <w:spacing w:val="0"/>
                <w:sz w:val="24"/>
              </w:rPr>
              <w:t>R$ 6.627,09</w:t>
            </w:r>
          </w:p>
        </w:tc>
        <w:tc>
          <w:tcPr>
            <w:tcW w:w="3458" w:type="dxa"/>
            <w:gridSpan w:val="3"/>
            <w:tcBorders>
              <w:left w:val="single" w:sz="4" w:space="0" w:color="auto"/>
              <w:right w:val="single" w:sz="4" w:space="0" w:color="auto"/>
            </w:tcBorders>
            <w:shd w:val="clear" w:color="auto" w:fill="FFFFFF"/>
          </w:tcPr>
          <w:p w14:paraId="5B082BEF" w14:textId="77777777" w:rsidR="00076A32" w:rsidRPr="00176B90" w:rsidRDefault="00076A32" w:rsidP="00DD39E9">
            <w:pPr>
              <w:tabs>
                <w:tab w:val="left" w:pos="284"/>
              </w:tabs>
              <w:jc w:val="right"/>
              <w:rPr>
                <w:rFonts w:ascii="Calibri" w:hAnsi="Calibri" w:cs="Arial"/>
                <w:color w:val="000000"/>
                <w:spacing w:val="0"/>
                <w:sz w:val="24"/>
              </w:rPr>
            </w:pPr>
            <w:r w:rsidRPr="00176B90">
              <w:rPr>
                <w:rFonts w:ascii="Calibri" w:hAnsi="Calibri" w:cs="Arial"/>
                <w:color w:val="000000"/>
                <w:spacing w:val="0"/>
                <w:sz w:val="24"/>
              </w:rPr>
              <w:t>R$ 6.483,90</w:t>
            </w:r>
          </w:p>
        </w:tc>
      </w:tr>
      <w:tr w:rsidR="00076A32" w:rsidRPr="00124C4E" w14:paraId="3C4A273E" w14:textId="77777777" w:rsidTr="00717713">
        <w:trPr>
          <w:trHeight w:val="344"/>
        </w:trPr>
        <w:tc>
          <w:tcPr>
            <w:tcW w:w="3261" w:type="dxa"/>
            <w:tcBorders>
              <w:left w:val="single" w:sz="4" w:space="0" w:color="auto"/>
              <w:right w:val="single" w:sz="4" w:space="0" w:color="auto"/>
            </w:tcBorders>
            <w:shd w:val="clear" w:color="auto" w:fill="FFFFFF"/>
          </w:tcPr>
          <w:p w14:paraId="4FA83D58" w14:textId="77777777" w:rsidR="00076A32" w:rsidRPr="001F5CA7" w:rsidRDefault="00076A32" w:rsidP="00DD39E9">
            <w:pPr>
              <w:tabs>
                <w:tab w:val="left" w:pos="284"/>
              </w:tabs>
              <w:rPr>
                <w:rFonts w:ascii="Calibri" w:hAnsi="Calibri" w:cs="Arial"/>
                <w:color w:val="000000"/>
                <w:spacing w:val="0"/>
                <w:sz w:val="24"/>
              </w:rPr>
            </w:pPr>
            <w:r w:rsidRPr="00176B90">
              <w:rPr>
                <w:rFonts w:ascii="Calibri" w:hAnsi="Calibri" w:cs="Arial"/>
                <w:color w:val="000000"/>
                <w:spacing w:val="0"/>
                <w:sz w:val="24"/>
              </w:rPr>
              <w:t>Prêmios de Seguro</w:t>
            </w:r>
            <w:r w:rsidR="000C04D6">
              <w:rPr>
                <w:rFonts w:ascii="Calibri" w:hAnsi="Calibri" w:cs="Arial"/>
                <w:color w:val="000000"/>
                <w:spacing w:val="0"/>
                <w:sz w:val="24"/>
              </w:rPr>
              <w:t xml:space="preserve"> </w:t>
            </w:r>
            <w:r w:rsidR="00B314A8">
              <w:rPr>
                <w:rFonts w:ascii="Calibri" w:hAnsi="Calibri" w:cs="Arial"/>
                <w:color w:val="000000"/>
                <w:spacing w:val="0"/>
                <w:sz w:val="24"/>
              </w:rPr>
              <w:t>MIP e DFI</w:t>
            </w:r>
            <w:r w:rsidRPr="00176B90">
              <w:rPr>
                <w:rFonts w:ascii="Calibri" w:hAnsi="Calibri" w:cs="Arial"/>
                <w:color w:val="000000"/>
                <w:spacing w:val="0"/>
                <w:sz w:val="24"/>
              </w:rPr>
              <w:t>:</w:t>
            </w:r>
          </w:p>
        </w:tc>
        <w:tc>
          <w:tcPr>
            <w:tcW w:w="3543" w:type="dxa"/>
            <w:gridSpan w:val="6"/>
            <w:tcBorders>
              <w:left w:val="single" w:sz="4" w:space="0" w:color="auto"/>
              <w:right w:val="single" w:sz="4" w:space="0" w:color="auto"/>
            </w:tcBorders>
            <w:shd w:val="clear" w:color="auto" w:fill="FFFFFF"/>
          </w:tcPr>
          <w:p w14:paraId="0446482B" w14:textId="77777777" w:rsidR="00076A32" w:rsidRPr="00176B90" w:rsidRDefault="00076A32" w:rsidP="00DD39E9">
            <w:pPr>
              <w:tabs>
                <w:tab w:val="left" w:pos="284"/>
              </w:tabs>
              <w:jc w:val="right"/>
              <w:rPr>
                <w:rFonts w:ascii="Calibri" w:hAnsi="Calibri" w:cs="Arial"/>
                <w:color w:val="000000"/>
                <w:spacing w:val="0"/>
                <w:sz w:val="24"/>
              </w:rPr>
            </w:pPr>
            <w:r w:rsidRPr="00176B90">
              <w:rPr>
                <w:rFonts w:ascii="Calibri" w:hAnsi="Calibri" w:cs="Arial"/>
                <w:color w:val="000000"/>
                <w:spacing w:val="0"/>
                <w:sz w:val="24"/>
              </w:rPr>
              <w:t>R$ 220,00</w:t>
            </w:r>
          </w:p>
        </w:tc>
        <w:tc>
          <w:tcPr>
            <w:tcW w:w="3458" w:type="dxa"/>
            <w:gridSpan w:val="3"/>
            <w:tcBorders>
              <w:left w:val="single" w:sz="4" w:space="0" w:color="auto"/>
              <w:right w:val="single" w:sz="4" w:space="0" w:color="auto"/>
            </w:tcBorders>
            <w:shd w:val="clear" w:color="auto" w:fill="FFFFFF"/>
          </w:tcPr>
          <w:p w14:paraId="174B3C04" w14:textId="77777777" w:rsidR="00076A32" w:rsidRPr="00176B90" w:rsidRDefault="00076A32" w:rsidP="00DD39E9">
            <w:pPr>
              <w:tabs>
                <w:tab w:val="left" w:pos="284"/>
              </w:tabs>
              <w:jc w:val="right"/>
              <w:rPr>
                <w:rFonts w:ascii="Calibri" w:hAnsi="Calibri" w:cs="Arial"/>
                <w:color w:val="000000"/>
                <w:spacing w:val="0"/>
                <w:sz w:val="24"/>
              </w:rPr>
            </w:pPr>
            <w:r>
              <w:rPr>
                <w:rFonts w:ascii="Calibri" w:hAnsi="Calibri" w:cs="Arial"/>
                <w:color w:val="000000"/>
                <w:spacing w:val="0"/>
                <w:sz w:val="24"/>
              </w:rPr>
              <w:t>R$ 220,00</w:t>
            </w:r>
          </w:p>
        </w:tc>
      </w:tr>
      <w:tr w:rsidR="00076A32" w:rsidRPr="00124C4E" w14:paraId="7F9B1A7A" w14:textId="77777777" w:rsidTr="00717713">
        <w:trPr>
          <w:trHeight w:val="367"/>
        </w:trPr>
        <w:tc>
          <w:tcPr>
            <w:tcW w:w="3261" w:type="dxa"/>
            <w:tcBorders>
              <w:left w:val="single" w:sz="4" w:space="0" w:color="auto"/>
              <w:right w:val="single" w:sz="4" w:space="0" w:color="auto"/>
            </w:tcBorders>
            <w:shd w:val="clear" w:color="auto" w:fill="FFFFFF"/>
          </w:tcPr>
          <w:p w14:paraId="03D03B6F" w14:textId="77777777" w:rsidR="00076A32" w:rsidRPr="001F5CA7" w:rsidRDefault="00076A32" w:rsidP="00DD39E9">
            <w:pPr>
              <w:tabs>
                <w:tab w:val="left" w:pos="284"/>
              </w:tabs>
              <w:rPr>
                <w:rFonts w:ascii="Calibri" w:hAnsi="Calibri" w:cs="Arial"/>
                <w:color w:val="000000"/>
                <w:spacing w:val="0"/>
                <w:sz w:val="24"/>
              </w:rPr>
            </w:pPr>
            <w:r>
              <w:rPr>
                <w:rFonts w:ascii="Calibri" w:hAnsi="Calibri" w:cs="Arial"/>
                <w:color w:val="000000"/>
                <w:spacing w:val="0"/>
                <w:sz w:val="24"/>
              </w:rPr>
              <w:t>Tarifa</w:t>
            </w:r>
            <w:r w:rsidRPr="00176B90">
              <w:rPr>
                <w:rFonts w:ascii="Calibri" w:hAnsi="Calibri" w:cs="Arial"/>
                <w:color w:val="000000"/>
                <w:spacing w:val="0"/>
                <w:sz w:val="24"/>
              </w:rPr>
              <w:t xml:space="preserve"> de Administração</w:t>
            </w:r>
            <w:r w:rsidR="00993A13">
              <w:rPr>
                <w:rFonts w:ascii="Calibri" w:hAnsi="Calibri" w:cs="Arial"/>
                <w:color w:val="000000"/>
                <w:spacing w:val="0"/>
                <w:sz w:val="24"/>
              </w:rPr>
              <w:t xml:space="preserve"> de Contrato Mensal</w:t>
            </w:r>
            <w:r w:rsidRPr="00176B90">
              <w:rPr>
                <w:rFonts w:ascii="Calibri" w:hAnsi="Calibri" w:cs="Arial"/>
                <w:color w:val="000000"/>
                <w:spacing w:val="0"/>
                <w:sz w:val="24"/>
              </w:rPr>
              <w:t xml:space="preserve"> - TA:</w:t>
            </w:r>
          </w:p>
        </w:tc>
        <w:tc>
          <w:tcPr>
            <w:tcW w:w="3543" w:type="dxa"/>
            <w:gridSpan w:val="6"/>
            <w:tcBorders>
              <w:left w:val="single" w:sz="4" w:space="0" w:color="auto"/>
              <w:right w:val="single" w:sz="4" w:space="0" w:color="auto"/>
            </w:tcBorders>
            <w:shd w:val="clear" w:color="auto" w:fill="FFFFFF"/>
            <w:vAlign w:val="bottom"/>
          </w:tcPr>
          <w:p w14:paraId="6684D6DB" w14:textId="77777777" w:rsidR="00076A32" w:rsidRPr="00176B90" w:rsidRDefault="00076A32" w:rsidP="00DD39E9">
            <w:pPr>
              <w:tabs>
                <w:tab w:val="left" w:pos="284"/>
              </w:tabs>
              <w:jc w:val="right"/>
              <w:rPr>
                <w:rFonts w:ascii="Calibri" w:hAnsi="Calibri" w:cs="Arial"/>
                <w:color w:val="000000"/>
                <w:spacing w:val="0"/>
                <w:sz w:val="24"/>
              </w:rPr>
            </w:pPr>
            <w:r w:rsidRPr="00176B90">
              <w:rPr>
                <w:rFonts w:ascii="Calibri" w:hAnsi="Calibri" w:cs="Arial"/>
                <w:color w:val="000000"/>
                <w:spacing w:val="0"/>
                <w:sz w:val="24"/>
              </w:rPr>
              <w:t>R$ 25,00</w:t>
            </w:r>
          </w:p>
        </w:tc>
        <w:tc>
          <w:tcPr>
            <w:tcW w:w="3458" w:type="dxa"/>
            <w:gridSpan w:val="3"/>
            <w:tcBorders>
              <w:left w:val="single" w:sz="4" w:space="0" w:color="auto"/>
              <w:right w:val="single" w:sz="4" w:space="0" w:color="auto"/>
            </w:tcBorders>
            <w:shd w:val="clear" w:color="auto" w:fill="FFFFFF"/>
            <w:vAlign w:val="bottom"/>
          </w:tcPr>
          <w:p w14:paraId="11337EFB" w14:textId="77777777" w:rsidR="00076A32" w:rsidRPr="00176B90" w:rsidRDefault="00076A32" w:rsidP="00DD39E9">
            <w:pPr>
              <w:tabs>
                <w:tab w:val="left" w:pos="284"/>
              </w:tabs>
              <w:jc w:val="right"/>
              <w:rPr>
                <w:rFonts w:ascii="Calibri" w:hAnsi="Calibri" w:cs="Arial"/>
                <w:color w:val="000000"/>
                <w:spacing w:val="0"/>
                <w:sz w:val="24"/>
              </w:rPr>
            </w:pPr>
            <w:r>
              <w:rPr>
                <w:rFonts w:ascii="Calibri" w:hAnsi="Calibri" w:cs="Arial"/>
                <w:color w:val="000000"/>
                <w:spacing w:val="0"/>
                <w:sz w:val="24"/>
              </w:rPr>
              <w:t>R$ 25,00</w:t>
            </w:r>
          </w:p>
        </w:tc>
      </w:tr>
      <w:tr w:rsidR="00076A32" w:rsidRPr="00124C4E" w14:paraId="7603FF3F" w14:textId="77777777" w:rsidTr="00717713">
        <w:trPr>
          <w:trHeight w:val="335"/>
        </w:trPr>
        <w:tc>
          <w:tcPr>
            <w:tcW w:w="3261" w:type="dxa"/>
            <w:tcBorders>
              <w:left w:val="single" w:sz="4" w:space="0" w:color="auto"/>
              <w:bottom w:val="single" w:sz="4" w:space="0" w:color="auto"/>
              <w:right w:val="single" w:sz="4" w:space="0" w:color="auto"/>
            </w:tcBorders>
            <w:shd w:val="clear" w:color="auto" w:fill="FFFFFF"/>
          </w:tcPr>
          <w:p w14:paraId="7C53BC78" w14:textId="77777777" w:rsidR="00076A32" w:rsidRPr="001F5CA7" w:rsidRDefault="00076A32" w:rsidP="00DD39E9">
            <w:pPr>
              <w:tabs>
                <w:tab w:val="left" w:pos="284"/>
              </w:tabs>
              <w:rPr>
                <w:rFonts w:ascii="Calibri" w:hAnsi="Calibri" w:cs="Arial"/>
                <w:color w:val="000000"/>
                <w:spacing w:val="0"/>
                <w:sz w:val="24"/>
              </w:rPr>
            </w:pPr>
            <w:r w:rsidRPr="00176B90">
              <w:rPr>
                <w:rFonts w:ascii="Calibri" w:hAnsi="Calibri" w:cs="Arial"/>
                <w:color w:val="000000"/>
                <w:spacing w:val="0"/>
                <w:sz w:val="24"/>
              </w:rPr>
              <w:t>Total:</w:t>
            </w:r>
          </w:p>
        </w:tc>
        <w:tc>
          <w:tcPr>
            <w:tcW w:w="3543" w:type="dxa"/>
            <w:gridSpan w:val="6"/>
            <w:tcBorders>
              <w:left w:val="single" w:sz="4" w:space="0" w:color="auto"/>
              <w:bottom w:val="single" w:sz="4" w:space="0" w:color="auto"/>
              <w:right w:val="single" w:sz="4" w:space="0" w:color="auto"/>
            </w:tcBorders>
            <w:shd w:val="clear" w:color="auto" w:fill="FFFFFF"/>
          </w:tcPr>
          <w:p w14:paraId="33723511" w14:textId="77777777" w:rsidR="00076A32" w:rsidRPr="00176B90" w:rsidRDefault="00076A32" w:rsidP="00DD39E9">
            <w:pPr>
              <w:tabs>
                <w:tab w:val="left" w:pos="284"/>
              </w:tabs>
              <w:jc w:val="right"/>
              <w:rPr>
                <w:rFonts w:ascii="Calibri" w:hAnsi="Calibri" w:cs="Arial"/>
                <w:color w:val="000000"/>
                <w:spacing w:val="0"/>
                <w:sz w:val="24"/>
              </w:rPr>
            </w:pPr>
            <w:r>
              <w:rPr>
                <w:rFonts w:ascii="Calibri" w:hAnsi="Calibri" w:cs="Arial"/>
                <w:color w:val="000000"/>
                <w:spacing w:val="0"/>
                <w:sz w:val="24"/>
              </w:rPr>
              <w:t>R$ 6.872,09</w:t>
            </w:r>
          </w:p>
        </w:tc>
        <w:tc>
          <w:tcPr>
            <w:tcW w:w="3458" w:type="dxa"/>
            <w:gridSpan w:val="3"/>
            <w:tcBorders>
              <w:left w:val="single" w:sz="4" w:space="0" w:color="auto"/>
              <w:bottom w:val="single" w:sz="4" w:space="0" w:color="auto"/>
              <w:right w:val="single" w:sz="4" w:space="0" w:color="auto"/>
            </w:tcBorders>
            <w:shd w:val="clear" w:color="auto" w:fill="FFFFFF"/>
          </w:tcPr>
          <w:p w14:paraId="3F6A8F30" w14:textId="77777777" w:rsidR="00076A32" w:rsidRPr="00176B90" w:rsidRDefault="00076A32" w:rsidP="00DD39E9">
            <w:pPr>
              <w:tabs>
                <w:tab w:val="left" w:pos="284"/>
              </w:tabs>
              <w:jc w:val="right"/>
              <w:rPr>
                <w:rFonts w:ascii="Calibri" w:hAnsi="Calibri" w:cs="Arial"/>
                <w:color w:val="000000"/>
                <w:spacing w:val="0"/>
                <w:sz w:val="24"/>
              </w:rPr>
            </w:pPr>
            <w:r w:rsidRPr="00176B90">
              <w:rPr>
                <w:rFonts w:ascii="Calibri" w:hAnsi="Calibri" w:cs="Arial"/>
                <w:color w:val="000000"/>
                <w:spacing w:val="0"/>
                <w:sz w:val="24"/>
              </w:rPr>
              <w:t>R$ 6.728,90</w:t>
            </w:r>
          </w:p>
        </w:tc>
      </w:tr>
      <w:tr w:rsidR="008F230B" w:rsidRPr="00124C4E" w14:paraId="253DFE47" w14:textId="77777777" w:rsidTr="00780659">
        <w:trPr>
          <w:trHeight w:val="72"/>
        </w:trPr>
        <w:tc>
          <w:tcPr>
            <w:tcW w:w="10262" w:type="dxa"/>
            <w:gridSpan w:val="10"/>
            <w:tcBorders>
              <w:top w:val="single" w:sz="4" w:space="0" w:color="auto"/>
              <w:left w:val="single" w:sz="4" w:space="0" w:color="auto"/>
              <w:bottom w:val="single" w:sz="4" w:space="0" w:color="auto"/>
              <w:right w:val="single" w:sz="4" w:space="0" w:color="auto"/>
            </w:tcBorders>
            <w:shd w:val="clear" w:color="auto" w:fill="FFFFFF"/>
          </w:tcPr>
          <w:p w14:paraId="126419C9" w14:textId="77777777" w:rsidR="008F230B" w:rsidRPr="00D910A4" w:rsidRDefault="008F230B" w:rsidP="00780659">
            <w:pPr>
              <w:tabs>
                <w:tab w:val="left" w:pos="284"/>
              </w:tabs>
              <w:rPr>
                <w:rFonts w:ascii="Calibri" w:hAnsi="Calibri" w:cs="Arial"/>
                <w:snapToGrid w:val="0"/>
                <w:sz w:val="24"/>
              </w:rPr>
            </w:pPr>
          </w:p>
        </w:tc>
      </w:tr>
      <w:tr w:rsidR="00076A32" w:rsidRPr="00124C4E" w14:paraId="5E6DFD23" w14:textId="77777777" w:rsidTr="00DD39E9">
        <w:trPr>
          <w:trHeight w:val="589"/>
        </w:trPr>
        <w:tc>
          <w:tcPr>
            <w:tcW w:w="5580" w:type="dxa"/>
            <w:gridSpan w:val="5"/>
            <w:tcBorders>
              <w:top w:val="single" w:sz="4" w:space="0" w:color="auto"/>
              <w:left w:val="single" w:sz="4" w:space="0" w:color="auto"/>
              <w:bottom w:val="single" w:sz="4" w:space="0" w:color="auto"/>
              <w:right w:val="single" w:sz="4" w:space="0" w:color="auto"/>
            </w:tcBorders>
            <w:shd w:val="clear" w:color="auto" w:fill="FFFFFF"/>
          </w:tcPr>
          <w:p w14:paraId="56509D7E" w14:textId="77777777" w:rsidR="00076A32" w:rsidRPr="00176B90" w:rsidRDefault="00076A32" w:rsidP="00DD39E9">
            <w:pPr>
              <w:spacing w:before="20" w:after="20"/>
              <w:rPr>
                <w:rFonts w:ascii="Calibri" w:hAnsi="Calibri" w:cs="Arial"/>
                <w:b/>
                <w:color w:val="000000"/>
                <w:spacing w:val="0"/>
                <w:sz w:val="24"/>
              </w:rPr>
            </w:pPr>
            <w:r>
              <w:rPr>
                <w:rFonts w:ascii="Calibri" w:hAnsi="Calibri" w:cs="Arial"/>
                <w:b/>
                <w:color w:val="000000"/>
                <w:spacing w:val="0"/>
                <w:sz w:val="24"/>
              </w:rPr>
              <w:t>B11</w:t>
            </w:r>
            <w:r w:rsidRPr="00176B90">
              <w:rPr>
                <w:rFonts w:ascii="Calibri" w:hAnsi="Calibri" w:cs="Arial"/>
                <w:b/>
                <w:color w:val="000000"/>
                <w:spacing w:val="0"/>
                <w:sz w:val="24"/>
              </w:rPr>
              <w:t xml:space="preserve"> - Vencimento do Primeiro Encargo Mensal:</w:t>
            </w:r>
          </w:p>
          <w:p w14:paraId="6DB6D159" w14:textId="77777777" w:rsidR="00076A32" w:rsidRPr="00124C4E" w:rsidRDefault="00076A32" w:rsidP="00DD39E9">
            <w:pPr>
              <w:jc w:val="center"/>
              <w:rPr>
                <w:rFonts w:ascii="Calibri" w:hAnsi="Calibri" w:cs="Arial"/>
                <w:sz w:val="24"/>
              </w:rPr>
            </w:pPr>
            <w:r w:rsidRPr="00176B90">
              <w:rPr>
                <w:rFonts w:ascii="Calibri" w:hAnsi="Calibri" w:cs="Arial"/>
                <w:color w:val="000000"/>
                <w:spacing w:val="0"/>
                <w:sz w:val="24"/>
              </w:rPr>
              <w:t>25/07/2026</w:t>
            </w:r>
          </w:p>
        </w:tc>
        <w:tc>
          <w:tcPr>
            <w:tcW w:w="4682" w:type="dxa"/>
            <w:gridSpan w:val="5"/>
            <w:tcBorders>
              <w:top w:val="single" w:sz="4" w:space="0" w:color="auto"/>
              <w:left w:val="single" w:sz="4" w:space="0" w:color="auto"/>
              <w:bottom w:val="single" w:sz="4" w:space="0" w:color="auto"/>
              <w:right w:val="single" w:sz="4" w:space="0" w:color="auto"/>
            </w:tcBorders>
            <w:shd w:val="clear" w:color="auto" w:fill="FFFFFF"/>
          </w:tcPr>
          <w:p w14:paraId="198A36B9" w14:textId="77777777" w:rsidR="00076A32" w:rsidRPr="00176B90" w:rsidRDefault="00076A32" w:rsidP="00DD39E9">
            <w:pPr>
              <w:pBdr>
                <w:left w:val="single" w:sz="4" w:space="4" w:color="auto"/>
              </w:pBdr>
              <w:spacing w:before="20" w:after="20"/>
              <w:rPr>
                <w:rFonts w:ascii="Calibri" w:hAnsi="Calibri" w:cs="Arial"/>
                <w:b/>
                <w:color w:val="000000"/>
                <w:spacing w:val="0"/>
                <w:sz w:val="24"/>
              </w:rPr>
            </w:pPr>
            <w:r>
              <w:rPr>
                <w:rFonts w:ascii="Calibri" w:hAnsi="Calibri" w:cs="Arial"/>
                <w:b/>
                <w:color w:val="000000"/>
                <w:spacing w:val="0"/>
                <w:sz w:val="24"/>
              </w:rPr>
              <w:t>B12</w:t>
            </w:r>
            <w:r w:rsidRPr="00176B90">
              <w:rPr>
                <w:rFonts w:ascii="Calibri" w:hAnsi="Calibri" w:cs="Arial"/>
                <w:b/>
                <w:color w:val="000000"/>
                <w:spacing w:val="0"/>
                <w:sz w:val="24"/>
              </w:rPr>
              <w:t xml:space="preserve"> - Reajuste dos Encargos</w:t>
            </w:r>
            <w:r w:rsidR="00446771">
              <w:rPr>
                <w:rFonts w:ascii="Calibri" w:hAnsi="Calibri" w:cs="Arial"/>
                <w:b/>
                <w:color w:val="000000"/>
                <w:spacing w:val="0"/>
                <w:sz w:val="24"/>
              </w:rPr>
              <w:t xml:space="preserve"> Mensais</w:t>
            </w:r>
            <w:r w:rsidRPr="00176B90">
              <w:rPr>
                <w:rFonts w:ascii="Calibri" w:hAnsi="Calibri" w:cs="Arial"/>
                <w:b/>
                <w:color w:val="000000"/>
                <w:spacing w:val="0"/>
                <w:sz w:val="24"/>
              </w:rPr>
              <w:t>:</w:t>
            </w:r>
          </w:p>
          <w:p w14:paraId="6662268E" w14:textId="77777777" w:rsidR="00076A32" w:rsidRPr="00124C4E" w:rsidRDefault="003B352B" w:rsidP="00DD39E9">
            <w:pPr>
              <w:pBdr>
                <w:left w:val="single" w:sz="4" w:space="4" w:color="auto"/>
              </w:pBdr>
              <w:jc w:val="center"/>
              <w:rPr>
                <w:rFonts w:ascii="Calibri" w:hAnsi="Calibri" w:cs="Arial"/>
                <w:sz w:val="24"/>
              </w:rPr>
            </w:pPr>
            <w:r>
              <w:rPr>
                <w:rFonts w:ascii="Calibri" w:hAnsi="Calibri" w:cs="Arial"/>
                <w:color w:val="000000"/>
                <w:spacing w:val="0"/>
                <w:sz w:val="24"/>
              </w:rPr>
              <w:t>Conforme</w:t>
            </w:r>
            <w:r w:rsidR="001E6400">
              <w:rPr>
                <w:rFonts w:ascii="Calibri" w:hAnsi="Calibri" w:cs="Arial"/>
                <w:color w:val="000000"/>
                <w:spacing w:val="0"/>
                <w:sz w:val="24"/>
              </w:rPr>
              <w:t xml:space="preserve"> item 4</w:t>
            </w:r>
          </w:p>
        </w:tc>
      </w:tr>
      <w:tr w:rsidR="00076A32" w:rsidRPr="00124C4E" w14:paraId="5FC465D5" w14:textId="77777777" w:rsidTr="00DD39E9">
        <w:trPr>
          <w:trHeight w:val="483"/>
        </w:trPr>
        <w:tc>
          <w:tcPr>
            <w:tcW w:w="10262" w:type="dxa"/>
            <w:gridSpan w:val="10"/>
            <w:tcBorders>
              <w:top w:val="single" w:sz="4" w:space="0" w:color="auto"/>
              <w:left w:val="single" w:sz="4" w:space="0" w:color="auto"/>
              <w:bottom w:val="single" w:sz="4" w:space="0" w:color="auto"/>
              <w:right w:val="single" w:sz="4" w:space="0" w:color="auto"/>
            </w:tcBorders>
            <w:shd w:val="clear" w:color="auto" w:fill="FFFFFF"/>
          </w:tcPr>
          <w:p w14:paraId="3C95029A" w14:textId="77777777" w:rsidR="00076A32" w:rsidRPr="00176B90" w:rsidRDefault="00076A32" w:rsidP="00DD39E9">
            <w:pPr>
              <w:spacing w:before="20" w:after="20"/>
              <w:rPr>
                <w:rFonts w:ascii="Calibri" w:hAnsi="Calibri" w:cs="Arial"/>
                <w:b/>
                <w:color w:val="000000"/>
                <w:spacing w:val="0"/>
                <w:sz w:val="24"/>
              </w:rPr>
            </w:pPr>
            <w:r>
              <w:rPr>
                <w:rFonts w:ascii="Calibri" w:hAnsi="Calibri" w:cs="Arial"/>
                <w:b/>
                <w:color w:val="000000"/>
                <w:spacing w:val="0"/>
                <w:sz w:val="24"/>
              </w:rPr>
              <w:lastRenderedPageBreak/>
              <w:t>B13</w:t>
            </w:r>
            <w:r w:rsidRPr="00176B90">
              <w:rPr>
                <w:rFonts w:ascii="Calibri" w:hAnsi="Calibri" w:cs="Arial"/>
                <w:b/>
                <w:color w:val="000000"/>
                <w:spacing w:val="0"/>
                <w:sz w:val="24"/>
              </w:rPr>
              <w:t xml:space="preserve"> - Forma de Pagamento </w:t>
            </w:r>
            <w:r w:rsidR="00070FD3">
              <w:rPr>
                <w:rFonts w:ascii="Calibri" w:hAnsi="Calibri" w:cs="Arial"/>
                <w:b/>
                <w:color w:val="000000"/>
                <w:spacing w:val="0"/>
                <w:sz w:val="24"/>
              </w:rPr>
              <w:t>dos Encargos Mensais</w:t>
            </w:r>
            <w:r w:rsidRPr="00176B90">
              <w:rPr>
                <w:rFonts w:ascii="Calibri" w:hAnsi="Calibri" w:cs="Arial"/>
                <w:b/>
                <w:color w:val="000000"/>
                <w:spacing w:val="0"/>
                <w:sz w:val="24"/>
              </w:rPr>
              <w:t>:</w:t>
            </w:r>
          </w:p>
          <w:p w14:paraId="3B91B473" w14:textId="77777777" w:rsidR="00076A32" w:rsidRPr="00124C4E" w:rsidRDefault="00076A32" w:rsidP="00DD39E9">
            <w:pPr>
              <w:rPr>
                <w:rFonts w:ascii="Calibri" w:hAnsi="Calibri" w:cs="Arial"/>
                <w:b/>
                <w:i/>
                <w:sz w:val="24"/>
              </w:rPr>
            </w:pPr>
            <w:r w:rsidRPr="00176B90">
              <w:rPr>
                <w:rFonts w:ascii="Calibri" w:hAnsi="Calibri" w:cs="Arial"/>
                <w:color w:val="000000"/>
                <w:spacing w:val="0"/>
                <w:sz w:val="24"/>
              </w:rPr>
              <w:t>Débito em Conta Corrente</w:t>
            </w:r>
          </w:p>
        </w:tc>
      </w:tr>
      <w:tr w:rsidR="00076A32" w:rsidRPr="00893D8F" w14:paraId="2F267CCB" w14:textId="77777777">
        <w:tblPrEx>
          <w:tblCellMar>
            <w:left w:w="0" w:type="dxa"/>
            <w:right w:w="0" w:type="dxa"/>
          </w:tblCellMar>
          <w:tblLook w:val="0000" w:firstRow="0" w:lastRow="0" w:firstColumn="0" w:lastColumn="0" w:noHBand="0" w:noVBand="0"/>
        </w:tblPrEx>
        <w:trPr>
          <w:gridAfter w:val="1"/>
          <w:wAfter w:w="7" w:type="dxa"/>
        </w:trPr>
        <w:tc>
          <w:tcPr>
            <w:tcW w:w="10255" w:type="dxa"/>
            <w:gridSpan w:val="9"/>
            <w:tcBorders>
              <w:top w:val="single" w:sz="4" w:space="0" w:color="auto"/>
              <w:left w:val="single" w:sz="4" w:space="0" w:color="auto"/>
              <w:bottom w:val="single" w:sz="4" w:space="0" w:color="auto"/>
              <w:right w:val="single" w:sz="4" w:space="0" w:color="auto"/>
            </w:tcBorders>
          </w:tcPr>
          <w:p w14:paraId="0C839637" w14:textId="77777777" w:rsidR="00076A32" w:rsidRPr="00893D8F" w:rsidRDefault="00076A32" w:rsidP="00DD39E9">
            <w:pPr>
              <w:tabs>
                <w:tab w:val="left" w:pos="284"/>
              </w:tabs>
              <w:rPr>
                <w:rFonts w:ascii="Calibri" w:hAnsi="Calibri" w:cs="Arial"/>
                <w:b/>
                <w:color w:val="000000"/>
                <w:spacing w:val="0"/>
                <w:sz w:val="24"/>
              </w:rPr>
            </w:pPr>
            <w:bookmarkStart w:id="1" w:name="_Hlk62120627"/>
            <w:r w:rsidRPr="00893D8F">
              <w:rPr>
                <w:rFonts w:ascii="Calibri" w:hAnsi="Calibri" w:cs="Arial"/>
                <w:b/>
                <w:color w:val="000000"/>
                <w:spacing w:val="0"/>
                <w:sz w:val="24"/>
              </w:rPr>
              <w:t xml:space="preserve"> C - COMPOSIÇÃO DE RENDA </w:t>
            </w:r>
          </w:p>
        </w:tc>
      </w:tr>
      <w:tr w:rsidR="00076A32" w:rsidRPr="00893D8F" w14:paraId="5285FFC5" w14:textId="77777777">
        <w:tblPrEx>
          <w:tblCellMar>
            <w:left w:w="0" w:type="dxa"/>
            <w:right w:w="0" w:type="dxa"/>
          </w:tblCellMar>
          <w:tblLook w:val="0000" w:firstRow="0" w:lastRow="0" w:firstColumn="0" w:lastColumn="0" w:noHBand="0" w:noVBand="0"/>
        </w:tblPrEx>
        <w:trPr>
          <w:gridAfter w:val="1"/>
          <w:wAfter w:w="7" w:type="dxa"/>
        </w:trPr>
        <w:tc>
          <w:tcPr>
            <w:tcW w:w="4950" w:type="dxa"/>
            <w:gridSpan w:val="3"/>
            <w:tcBorders>
              <w:top w:val="single" w:sz="4" w:space="0" w:color="auto"/>
              <w:left w:val="single" w:sz="4" w:space="0" w:color="auto"/>
              <w:bottom w:val="single" w:sz="4" w:space="0" w:color="auto"/>
              <w:right w:val="single" w:sz="4" w:space="0" w:color="auto"/>
            </w:tcBorders>
          </w:tcPr>
          <w:p w14:paraId="728E5627" w14:textId="77777777" w:rsidR="00076A32" w:rsidRPr="00893D8F" w:rsidRDefault="00076A32" w:rsidP="00DD39E9">
            <w:pPr>
              <w:tabs>
                <w:tab w:val="left" w:pos="284"/>
              </w:tabs>
              <w:rPr>
                <w:rFonts w:ascii="Calibri" w:hAnsi="Calibri" w:cs="Arial"/>
                <w:b/>
                <w:color w:val="000000"/>
                <w:spacing w:val="0"/>
                <w:sz w:val="24"/>
              </w:rPr>
            </w:pPr>
            <w:r w:rsidRPr="00893D8F">
              <w:rPr>
                <w:rFonts w:ascii="Calibri" w:hAnsi="Calibri" w:cs="Arial"/>
                <w:b/>
                <w:color w:val="000000"/>
                <w:spacing w:val="0"/>
                <w:sz w:val="24"/>
              </w:rPr>
              <w:t xml:space="preserve"> Nome(s) do(s) Devedor(es) </w:t>
            </w:r>
          </w:p>
        </w:tc>
        <w:tc>
          <w:tcPr>
            <w:tcW w:w="1750" w:type="dxa"/>
            <w:gridSpan w:val="3"/>
            <w:tcBorders>
              <w:top w:val="single" w:sz="4" w:space="0" w:color="auto"/>
              <w:left w:val="single" w:sz="4" w:space="0" w:color="auto"/>
              <w:bottom w:val="single" w:sz="4" w:space="0" w:color="auto"/>
              <w:right w:val="single" w:sz="4" w:space="0" w:color="auto"/>
            </w:tcBorders>
          </w:tcPr>
          <w:p w14:paraId="598C1146" w14:textId="77777777" w:rsidR="00076A32" w:rsidRPr="00893D8F" w:rsidRDefault="00076A32" w:rsidP="00DD39E9">
            <w:pPr>
              <w:tabs>
                <w:tab w:val="left" w:pos="284"/>
              </w:tabs>
              <w:rPr>
                <w:rFonts w:ascii="Calibri" w:hAnsi="Calibri" w:cs="Arial"/>
                <w:b/>
                <w:color w:val="000000"/>
                <w:spacing w:val="0"/>
                <w:sz w:val="24"/>
              </w:rPr>
            </w:pPr>
            <w:r w:rsidRPr="00893D8F">
              <w:rPr>
                <w:rFonts w:ascii="Calibri" w:hAnsi="Calibri" w:cs="Arial"/>
                <w:b/>
                <w:color w:val="000000"/>
                <w:spacing w:val="0"/>
                <w:sz w:val="24"/>
              </w:rPr>
              <w:t xml:space="preserve">   Renda (R$) </w:t>
            </w:r>
          </w:p>
        </w:tc>
        <w:tc>
          <w:tcPr>
            <w:tcW w:w="3555" w:type="dxa"/>
            <w:gridSpan w:val="3"/>
            <w:tcBorders>
              <w:top w:val="single" w:sz="4" w:space="0" w:color="auto"/>
              <w:left w:val="single" w:sz="4" w:space="0" w:color="auto"/>
              <w:bottom w:val="single" w:sz="4" w:space="0" w:color="auto"/>
              <w:right w:val="single" w:sz="4" w:space="0" w:color="auto"/>
            </w:tcBorders>
          </w:tcPr>
          <w:p w14:paraId="6D7F950D" w14:textId="77777777" w:rsidR="00076A32" w:rsidRPr="00893D8F" w:rsidRDefault="00076A32" w:rsidP="00DD39E9">
            <w:pPr>
              <w:tabs>
                <w:tab w:val="left" w:pos="284"/>
              </w:tabs>
              <w:rPr>
                <w:rFonts w:ascii="Calibri" w:hAnsi="Calibri" w:cs="Arial"/>
                <w:b/>
                <w:color w:val="000000"/>
                <w:spacing w:val="0"/>
                <w:sz w:val="24"/>
              </w:rPr>
            </w:pPr>
            <w:r w:rsidRPr="00893D8F">
              <w:rPr>
                <w:rFonts w:ascii="Calibri" w:hAnsi="Calibri" w:cs="Arial"/>
                <w:b/>
                <w:color w:val="000000"/>
                <w:spacing w:val="0"/>
                <w:sz w:val="24"/>
              </w:rPr>
              <w:t xml:space="preserve"> % Composição de Renda para fins de Indenização Securitária </w:t>
            </w:r>
          </w:p>
        </w:tc>
      </w:tr>
      <w:tr w:rsidR="00076A32" w:rsidRPr="00893D8F" w14:paraId="2D8B0013" w14:textId="77777777">
        <w:tblPrEx>
          <w:tblCellMar>
            <w:left w:w="0" w:type="dxa"/>
            <w:right w:w="0" w:type="dxa"/>
          </w:tblCellMar>
          <w:tblLook w:val="0000" w:firstRow="0" w:lastRow="0" w:firstColumn="0" w:lastColumn="0" w:noHBand="0" w:noVBand="0"/>
        </w:tblPrEx>
        <w:trPr>
          <w:gridAfter w:val="1"/>
          <w:wAfter w:w="7" w:type="dxa"/>
        </w:trPr>
        <w:tc>
          <w:tcPr>
            <w:tcW w:w="4950" w:type="dxa"/>
            <w:gridSpan w:val="3"/>
            <w:tcBorders>
              <w:top w:val="single" w:sz="4" w:space="0" w:color="auto"/>
              <w:left w:val="single" w:sz="4" w:space="0" w:color="auto"/>
              <w:bottom w:val="single" w:sz="4" w:space="0" w:color="auto"/>
              <w:right w:val="single" w:sz="4" w:space="0" w:color="auto"/>
            </w:tcBorders>
          </w:tcPr>
          <w:p w14:paraId="79B1FFB4" w14:textId="77777777" w:rsidR="00076A32" w:rsidRPr="00893D8F" w:rsidRDefault="00076A32" w:rsidP="00DD39E9">
            <w:pPr>
              <w:tabs>
                <w:tab w:val="left" w:pos="284"/>
              </w:tabs>
              <w:rPr>
                <w:rFonts w:ascii="Calibri" w:hAnsi="Calibri" w:cs="Arial"/>
                <w:b/>
                <w:color w:val="000000"/>
                <w:spacing w:val="0"/>
                <w:sz w:val="24"/>
              </w:rPr>
            </w:pPr>
            <w:r w:rsidRPr="00893D8F">
              <w:rPr>
                <w:rFonts w:ascii="Calibri" w:hAnsi="Calibri" w:cs="Arial"/>
                <w:b/>
                <w:color w:val="000000"/>
                <w:spacing w:val="0"/>
                <w:sz w:val="24"/>
              </w:rPr>
              <w:t xml:space="preserve"> MARLON DE LIMA ORTEGA </w:t>
            </w:r>
          </w:p>
        </w:tc>
        <w:tc>
          <w:tcPr>
            <w:tcW w:w="1750" w:type="dxa"/>
            <w:gridSpan w:val="3"/>
            <w:tcBorders>
              <w:top w:val="single" w:sz="4" w:space="0" w:color="auto"/>
              <w:left w:val="single" w:sz="4" w:space="0" w:color="auto"/>
              <w:bottom w:val="single" w:sz="4" w:space="0" w:color="auto"/>
              <w:right w:val="single" w:sz="4" w:space="0" w:color="auto"/>
            </w:tcBorders>
          </w:tcPr>
          <w:p w14:paraId="3CABA61C" w14:textId="77777777" w:rsidR="00076A32" w:rsidRPr="00893D8F" w:rsidRDefault="00076A32" w:rsidP="00DD39E9">
            <w:pPr>
              <w:tabs>
                <w:tab w:val="left" w:pos="284"/>
              </w:tabs>
              <w:rPr>
                <w:rFonts w:ascii="Calibri" w:hAnsi="Calibri" w:cs="Arial"/>
                <w:b/>
                <w:color w:val="000000"/>
                <w:spacing w:val="0"/>
                <w:sz w:val="24"/>
              </w:rPr>
            </w:pPr>
            <w:r w:rsidRPr="00893D8F">
              <w:rPr>
                <w:rFonts w:ascii="Calibri" w:hAnsi="Calibri" w:cs="Arial"/>
                <w:b/>
                <w:color w:val="000000"/>
                <w:spacing w:val="0"/>
                <w:sz w:val="24"/>
              </w:rPr>
              <w:t xml:space="preserve">    42.424,29 </w:t>
            </w:r>
          </w:p>
        </w:tc>
        <w:tc>
          <w:tcPr>
            <w:tcW w:w="3555" w:type="dxa"/>
            <w:gridSpan w:val="3"/>
            <w:tcBorders>
              <w:top w:val="single" w:sz="4" w:space="0" w:color="auto"/>
              <w:left w:val="single" w:sz="4" w:space="0" w:color="auto"/>
              <w:bottom w:val="single" w:sz="4" w:space="0" w:color="auto"/>
              <w:right w:val="single" w:sz="4" w:space="0" w:color="auto"/>
            </w:tcBorders>
          </w:tcPr>
          <w:p w14:paraId="2010549E" w14:textId="77777777" w:rsidR="00076A32" w:rsidRPr="00893D8F" w:rsidRDefault="00076A32" w:rsidP="00DD39E9">
            <w:pPr>
              <w:tabs>
                <w:tab w:val="left" w:pos="284"/>
              </w:tabs>
              <w:rPr>
                <w:rFonts w:ascii="Calibri" w:hAnsi="Calibri" w:cs="Arial"/>
                <w:b/>
                <w:color w:val="000000"/>
                <w:spacing w:val="0"/>
                <w:sz w:val="24"/>
              </w:rPr>
            </w:pPr>
            <w:r w:rsidRPr="00893D8F">
              <w:rPr>
                <w:rFonts w:ascii="Calibri" w:hAnsi="Calibri" w:cs="Arial"/>
                <w:b/>
                <w:color w:val="000000"/>
                <w:spacing w:val="0"/>
                <w:sz w:val="24"/>
              </w:rPr>
              <w:t xml:space="preserve">              100,00 </w:t>
            </w:r>
          </w:p>
        </w:tc>
      </w:tr>
      <w:tr w:rsidR="00076A32" w:rsidRPr="00124C4E" w14:paraId="23D3C710" w14:textId="77777777" w:rsidTr="00DD39E9">
        <w:trPr>
          <w:trHeight w:val="72"/>
        </w:trPr>
        <w:tc>
          <w:tcPr>
            <w:tcW w:w="10262" w:type="dxa"/>
            <w:gridSpan w:val="10"/>
            <w:tcBorders>
              <w:top w:val="single" w:sz="4" w:space="0" w:color="auto"/>
              <w:left w:val="single" w:sz="4" w:space="0" w:color="auto"/>
              <w:bottom w:val="single" w:sz="4" w:space="0" w:color="auto"/>
              <w:right w:val="single" w:sz="4" w:space="0" w:color="auto"/>
            </w:tcBorders>
            <w:shd w:val="clear" w:color="auto" w:fill="FFFFFF"/>
          </w:tcPr>
          <w:p w14:paraId="488EA81A" w14:textId="77777777" w:rsidR="00076A32" w:rsidRPr="00D910A4" w:rsidRDefault="00076A32" w:rsidP="00DD39E9">
            <w:pPr>
              <w:tabs>
                <w:tab w:val="left" w:pos="284"/>
              </w:tabs>
              <w:rPr>
                <w:rFonts w:ascii="Calibri" w:hAnsi="Calibri" w:cs="Arial"/>
                <w:snapToGrid w:val="0"/>
                <w:sz w:val="24"/>
                <w:highlight w:val="green"/>
              </w:rPr>
            </w:pPr>
          </w:p>
        </w:tc>
      </w:tr>
      <w:bookmarkEnd w:id="1"/>
      <w:tr w:rsidR="00076A32" w:rsidRPr="00124C4E" w14:paraId="6725DA30" w14:textId="77777777" w:rsidTr="00DD39E9">
        <w:tc>
          <w:tcPr>
            <w:tcW w:w="10262" w:type="dxa"/>
            <w:gridSpan w:val="10"/>
            <w:tcBorders>
              <w:top w:val="single" w:sz="4" w:space="0" w:color="auto"/>
              <w:left w:val="single" w:sz="4" w:space="0" w:color="auto"/>
              <w:bottom w:val="single" w:sz="4" w:space="0" w:color="auto"/>
              <w:right w:val="single" w:sz="4" w:space="0" w:color="auto"/>
            </w:tcBorders>
            <w:shd w:val="clear" w:color="auto" w:fill="FFFFFF"/>
          </w:tcPr>
          <w:p w14:paraId="0E886D95" w14:textId="77777777" w:rsidR="00076A32" w:rsidRPr="00124C4E" w:rsidRDefault="00076A32" w:rsidP="00DD39E9">
            <w:pPr>
              <w:tabs>
                <w:tab w:val="left" w:pos="284"/>
              </w:tabs>
              <w:rPr>
                <w:rFonts w:ascii="Calibri" w:hAnsi="Calibri" w:cs="Arial"/>
                <w:b/>
                <w:snapToGrid w:val="0"/>
                <w:sz w:val="24"/>
              </w:rPr>
            </w:pPr>
            <w:r w:rsidRPr="00124C4E">
              <w:rPr>
                <w:rFonts w:ascii="Calibri" w:hAnsi="Calibri" w:cs="Arial"/>
                <w:b/>
                <w:snapToGrid w:val="0"/>
                <w:sz w:val="24"/>
              </w:rPr>
              <w:t xml:space="preserve">D - </w:t>
            </w:r>
            <w:r w:rsidRPr="00176B90">
              <w:rPr>
                <w:rFonts w:ascii="Calibri" w:hAnsi="Calibri" w:cs="Arial"/>
                <w:b/>
                <w:color w:val="000000"/>
                <w:spacing w:val="0"/>
                <w:sz w:val="24"/>
              </w:rPr>
              <w:t>DESCRIÇÃO DO IMÓVEL OBJETO DESTE CONTRATO</w:t>
            </w:r>
            <w:r w:rsidR="00ED3976">
              <w:rPr>
                <w:rFonts w:ascii="Calibri" w:hAnsi="Calibri" w:cs="Arial"/>
                <w:b/>
                <w:color w:val="000000"/>
                <w:spacing w:val="0"/>
                <w:sz w:val="24"/>
              </w:rPr>
              <w:t>:</w:t>
            </w:r>
          </w:p>
          <w:p w14:paraId="22E0AC85" w14:textId="77777777" w:rsidR="00CB42C6" w:rsidRDefault="00CB42C6" w:rsidP="00CB42C6">
            <w:pPr>
              <w:spacing w:before="0"/>
              <w:rPr>
                <w:rFonts w:ascii="Calibri" w:hAnsi="Calibri" w:cs="Arial"/>
                <w:color w:val="000000"/>
                <w:sz w:val="24"/>
              </w:rPr>
            </w:pPr>
            <w:r>
              <w:rPr>
                <w:rFonts w:ascii="Calibri" w:hAnsi="Calibri" w:cs="Arial"/>
                <w:color w:val="000000"/>
                <w:spacing w:val="0"/>
                <w:sz w:val="24"/>
              </w:rPr>
              <w:t>Apartamento</w:t>
            </w:r>
            <w:r>
              <w:rPr>
                <w:rFonts w:ascii="Calibri" w:hAnsi="Calibri" w:cs="Arial"/>
                <w:color w:val="000000"/>
                <w:sz w:val="24"/>
              </w:rPr>
              <w:t xml:space="preserve"> 102, no 3º pavimento ou 1º pavimento tipo, do </w:t>
            </w:r>
            <w:r w:rsidRPr="00176B90">
              <w:rPr>
                <w:rFonts w:ascii="Calibri" w:hAnsi="Calibri" w:cs="Arial"/>
                <w:color w:val="000000"/>
                <w:spacing w:val="0"/>
                <w:sz w:val="24"/>
              </w:rPr>
              <w:t xml:space="preserve">EDIFÍCIO </w:t>
            </w:r>
            <w:r>
              <w:rPr>
                <w:rFonts w:ascii="Calibri" w:hAnsi="Calibri" w:cs="Arial"/>
                <w:color w:val="000000"/>
                <w:spacing w:val="0"/>
                <w:sz w:val="24"/>
              </w:rPr>
              <w:t>MIRANTE DO INGA</w:t>
            </w:r>
            <w:r>
              <w:rPr>
                <w:rFonts w:ascii="Calibri" w:hAnsi="Calibri" w:cs="Arial"/>
                <w:color w:val="000000"/>
                <w:sz w:val="24"/>
              </w:rPr>
              <w:t xml:space="preserve">, </w:t>
            </w:r>
            <w:r w:rsidRPr="00176B90">
              <w:rPr>
                <w:rFonts w:ascii="Calibri" w:hAnsi="Calibri" w:cs="Arial"/>
                <w:color w:val="000000"/>
                <w:spacing w:val="0"/>
                <w:sz w:val="24"/>
              </w:rPr>
              <w:t xml:space="preserve">situado na </w:t>
            </w:r>
            <w:r>
              <w:rPr>
                <w:rFonts w:ascii="Calibri" w:hAnsi="Calibri" w:cs="Arial"/>
                <w:color w:val="000000"/>
                <w:spacing w:val="0"/>
                <w:sz w:val="24"/>
              </w:rPr>
              <w:t xml:space="preserve">rua Neo Alves Martins </w:t>
            </w:r>
            <w:r w:rsidRPr="00176B90">
              <w:rPr>
                <w:rFonts w:ascii="Calibri" w:hAnsi="Calibri" w:cs="Arial"/>
                <w:color w:val="000000"/>
                <w:spacing w:val="0"/>
                <w:sz w:val="24"/>
              </w:rPr>
              <w:t xml:space="preserve">nº </w:t>
            </w:r>
            <w:r>
              <w:rPr>
                <w:rFonts w:ascii="Calibri" w:hAnsi="Calibri" w:cs="Arial"/>
                <w:color w:val="000000"/>
                <w:spacing w:val="0"/>
                <w:sz w:val="24"/>
              </w:rPr>
              <w:t>1421</w:t>
            </w:r>
            <w:r w:rsidRPr="00176B90">
              <w:rPr>
                <w:rFonts w:ascii="Calibri" w:hAnsi="Calibri" w:cs="Arial"/>
                <w:color w:val="000000"/>
                <w:spacing w:val="0"/>
                <w:sz w:val="24"/>
              </w:rPr>
              <w:t xml:space="preserve">, na cidade e comarca de </w:t>
            </w:r>
            <w:r>
              <w:rPr>
                <w:rFonts w:ascii="Calibri" w:hAnsi="Calibri" w:cs="Arial"/>
                <w:color w:val="000000"/>
                <w:spacing w:val="0"/>
                <w:sz w:val="24"/>
              </w:rPr>
              <w:t>Maringá/</w:t>
            </w:r>
            <w:r w:rsidRPr="00176B90">
              <w:rPr>
                <w:rFonts w:ascii="Calibri" w:hAnsi="Calibri" w:cs="Arial"/>
                <w:color w:val="000000"/>
                <w:spacing w:val="0"/>
                <w:sz w:val="24"/>
              </w:rPr>
              <w:t>PR</w:t>
            </w:r>
            <w:r>
              <w:rPr>
                <w:rFonts w:ascii="Calibri" w:hAnsi="Calibri" w:cs="Arial"/>
                <w:color w:val="000000"/>
                <w:sz w:val="24"/>
              </w:rPr>
              <w:t>, com área privativa de 164,44 metros quadrados e fração ideal do solo de 40,2057</w:t>
            </w:r>
            <w:r w:rsidRPr="00176B90">
              <w:rPr>
                <w:rFonts w:ascii="Calibri" w:hAnsi="Calibri" w:cs="Arial"/>
                <w:color w:val="000000"/>
                <w:spacing w:val="0"/>
                <w:sz w:val="24"/>
              </w:rPr>
              <w:t xml:space="preserve"> </w:t>
            </w:r>
            <w:r>
              <w:rPr>
                <w:rFonts w:ascii="Calibri" w:hAnsi="Calibri" w:cs="Arial"/>
                <w:color w:val="000000"/>
                <w:sz w:val="24"/>
              </w:rPr>
              <w:t xml:space="preserve">metros quadrados, contando com as vagas de garagem </w:t>
            </w:r>
            <w:r w:rsidRPr="00176B90">
              <w:rPr>
                <w:rFonts w:ascii="Calibri" w:hAnsi="Calibri" w:cs="Arial"/>
                <w:color w:val="000000"/>
                <w:spacing w:val="0"/>
                <w:sz w:val="24"/>
              </w:rPr>
              <w:t>nºs 07,</w:t>
            </w:r>
            <w:r>
              <w:rPr>
                <w:rFonts w:ascii="Calibri" w:hAnsi="Calibri" w:cs="Arial"/>
                <w:color w:val="000000"/>
                <w:spacing w:val="0"/>
                <w:sz w:val="24"/>
              </w:rPr>
              <w:t xml:space="preserve"> </w:t>
            </w:r>
            <w:r w:rsidRPr="00176B90">
              <w:rPr>
                <w:rFonts w:ascii="Calibri" w:hAnsi="Calibri" w:cs="Arial"/>
                <w:color w:val="000000"/>
                <w:spacing w:val="0"/>
                <w:sz w:val="24"/>
              </w:rPr>
              <w:t>08 e 09</w:t>
            </w:r>
            <w:r>
              <w:rPr>
                <w:rFonts w:ascii="Calibri" w:hAnsi="Calibri" w:cs="Arial"/>
                <w:color w:val="000000"/>
                <w:spacing w:val="0"/>
                <w:sz w:val="24"/>
              </w:rPr>
              <w:t xml:space="preserve">, </w:t>
            </w:r>
            <w:r w:rsidRPr="00176B90">
              <w:rPr>
                <w:rFonts w:ascii="Calibri" w:hAnsi="Calibri" w:cs="Arial"/>
                <w:color w:val="000000"/>
                <w:spacing w:val="0"/>
                <w:sz w:val="24"/>
              </w:rPr>
              <w:t>área de garagem de 32,2650m²</w:t>
            </w:r>
            <w:r>
              <w:rPr>
                <w:rFonts w:ascii="Calibri" w:hAnsi="Calibri" w:cs="Arial"/>
                <w:color w:val="000000"/>
                <w:sz w:val="24"/>
              </w:rPr>
              <w:t xml:space="preserve">. Edifício construído sobre a data de terras sob nº 09/10 da quadra 37, situada na Zona 03, em Maringá/PR.  Dentro das divisas metragens e confrontações constantes na matrícula 149.157 do 1º </w:t>
            </w:r>
            <w:r w:rsidRPr="00176B90">
              <w:rPr>
                <w:rFonts w:ascii="Calibri" w:hAnsi="Calibri" w:cs="Arial"/>
                <w:color w:val="000000"/>
                <w:sz w:val="24"/>
              </w:rPr>
              <w:t xml:space="preserve">Serviço de Registro de Imóveis da Comarca de </w:t>
            </w:r>
            <w:r>
              <w:rPr>
                <w:rFonts w:ascii="Calibri" w:hAnsi="Calibri" w:cs="Arial"/>
                <w:color w:val="000000"/>
                <w:sz w:val="24"/>
              </w:rPr>
              <w:t>Maringá</w:t>
            </w:r>
            <w:r w:rsidRPr="00176B90">
              <w:rPr>
                <w:rFonts w:ascii="Calibri" w:hAnsi="Calibri" w:cs="Arial"/>
                <w:color w:val="000000"/>
                <w:sz w:val="24"/>
              </w:rPr>
              <w:t>/PR.</w:t>
            </w:r>
            <w:r>
              <w:rPr>
                <w:rFonts w:ascii="Calibri" w:hAnsi="Calibri" w:cs="Arial"/>
                <w:color w:val="000000"/>
                <w:sz w:val="24"/>
              </w:rPr>
              <w:t xml:space="preserve"> Registro a</w:t>
            </w:r>
            <w:r w:rsidR="00330859">
              <w:rPr>
                <w:rFonts w:ascii="Calibri" w:hAnsi="Calibri" w:cs="Arial"/>
                <w:color w:val="000000"/>
                <w:sz w:val="24"/>
              </w:rPr>
              <w:t>quisitivo: R.2/149157</w:t>
            </w:r>
            <w:r w:rsidR="0039050E">
              <w:rPr>
                <w:rFonts w:ascii="Calibri" w:hAnsi="Calibri" w:cs="Arial"/>
                <w:color w:val="000000"/>
                <w:sz w:val="24"/>
              </w:rPr>
              <w:t xml:space="preserve"> em 15/05/2026,</w:t>
            </w:r>
            <w:r>
              <w:rPr>
                <w:rFonts w:ascii="Calibri" w:hAnsi="Calibri" w:cs="Arial"/>
                <w:color w:val="000000"/>
                <w:sz w:val="24"/>
              </w:rPr>
              <w:t xml:space="preserve"> do mesmo Serviço. Cadastro Municipal </w:t>
            </w:r>
            <w:r w:rsidR="00330859">
              <w:rPr>
                <w:rFonts w:ascii="Calibri" w:hAnsi="Calibri" w:cs="Arial"/>
                <w:color w:val="000000"/>
                <w:spacing w:val="0"/>
                <w:sz w:val="24"/>
              </w:rPr>
              <w:t>3074006</w:t>
            </w:r>
            <w:r>
              <w:rPr>
                <w:rFonts w:ascii="Calibri" w:hAnsi="Calibri" w:cs="Arial"/>
                <w:color w:val="000000"/>
                <w:spacing w:val="0"/>
                <w:sz w:val="24"/>
              </w:rPr>
              <w:t>.</w:t>
            </w:r>
          </w:p>
          <w:p w14:paraId="2047376B" w14:textId="77777777" w:rsidR="00CB42C6" w:rsidRPr="00124C4E" w:rsidRDefault="00CB42C6" w:rsidP="003617A7">
            <w:pPr>
              <w:spacing w:before="0"/>
              <w:rPr>
                <w:rFonts w:ascii="Calibri" w:hAnsi="Calibri" w:cs="Arial"/>
                <w:b/>
                <w:snapToGrid w:val="0"/>
                <w:sz w:val="24"/>
              </w:rPr>
            </w:pPr>
          </w:p>
        </w:tc>
      </w:tr>
      <w:tr w:rsidR="00076A32" w:rsidRPr="00124C4E" w14:paraId="192006A1" w14:textId="77777777" w:rsidTr="00DD39E9">
        <w:trPr>
          <w:trHeight w:val="575"/>
        </w:trPr>
        <w:tc>
          <w:tcPr>
            <w:tcW w:w="10262" w:type="dxa"/>
            <w:gridSpan w:val="10"/>
            <w:tcBorders>
              <w:top w:val="single" w:sz="4" w:space="0" w:color="auto"/>
              <w:left w:val="single" w:sz="4" w:space="0" w:color="auto"/>
              <w:bottom w:val="single" w:sz="4" w:space="0" w:color="auto"/>
              <w:right w:val="single" w:sz="4" w:space="0" w:color="auto"/>
            </w:tcBorders>
            <w:shd w:val="clear" w:color="auto" w:fill="FFFFFF"/>
          </w:tcPr>
          <w:p w14:paraId="323046DE" w14:textId="77777777" w:rsidR="00076A32" w:rsidRPr="00124C4E" w:rsidRDefault="00076A32" w:rsidP="00DD39E9">
            <w:pPr>
              <w:tabs>
                <w:tab w:val="left" w:pos="284"/>
              </w:tabs>
              <w:rPr>
                <w:rFonts w:ascii="Calibri" w:hAnsi="Calibri" w:cs="Arial"/>
                <w:b/>
                <w:snapToGrid w:val="0"/>
                <w:sz w:val="24"/>
              </w:rPr>
            </w:pPr>
            <w:r w:rsidRPr="00124C4E">
              <w:rPr>
                <w:rFonts w:ascii="Calibri" w:hAnsi="Calibri" w:cs="Arial"/>
                <w:b/>
                <w:snapToGrid w:val="0"/>
                <w:sz w:val="24"/>
              </w:rPr>
              <w:t xml:space="preserve">E - </w:t>
            </w:r>
            <w:r w:rsidRPr="00176B90">
              <w:rPr>
                <w:rFonts w:ascii="Calibri" w:hAnsi="Calibri" w:cs="Arial"/>
                <w:b/>
                <w:color w:val="000000"/>
                <w:spacing w:val="0"/>
                <w:sz w:val="24"/>
              </w:rPr>
              <w:t>ELEMENTOS IDENTIFICADORES DO DÉBITO ORIGINÁRIO</w:t>
            </w:r>
            <w:r w:rsidR="00ED3976">
              <w:rPr>
                <w:rFonts w:ascii="Calibri" w:hAnsi="Calibri" w:cs="Arial"/>
                <w:b/>
                <w:color w:val="000000"/>
                <w:spacing w:val="0"/>
                <w:sz w:val="24"/>
              </w:rPr>
              <w:t>:</w:t>
            </w:r>
          </w:p>
          <w:p w14:paraId="011B8DEA" w14:textId="77777777" w:rsidR="00076A32" w:rsidRPr="00124C4E" w:rsidRDefault="00076A32" w:rsidP="003617A7">
            <w:pPr>
              <w:spacing w:before="0"/>
              <w:rPr>
                <w:rFonts w:ascii="Calibri" w:hAnsi="Calibri" w:cs="Arial"/>
                <w:snapToGrid w:val="0"/>
                <w:sz w:val="24"/>
              </w:rPr>
            </w:pPr>
            <w:r w:rsidRPr="00176B90">
              <w:rPr>
                <w:rFonts w:ascii="Calibri" w:hAnsi="Calibri" w:cs="Arial"/>
                <w:color w:val="000000"/>
                <w:spacing w:val="0"/>
                <w:sz w:val="24"/>
              </w:rPr>
              <w:t>Não se aplica</w:t>
            </w:r>
            <w:r w:rsidRPr="00124C4E">
              <w:rPr>
                <w:rFonts w:ascii="Calibri" w:hAnsi="Calibri" w:cs="Arial"/>
                <w:snapToGrid w:val="0"/>
                <w:sz w:val="24"/>
              </w:rPr>
              <w:t xml:space="preserve"> </w:t>
            </w:r>
          </w:p>
        </w:tc>
      </w:tr>
      <w:tr w:rsidR="00C00BD7" w:rsidRPr="00124C4E" w14:paraId="57D295F9" w14:textId="77777777" w:rsidTr="00DD39E9">
        <w:tc>
          <w:tcPr>
            <w:tcW w:w="10262" w:type="dxa"/>
            <w:gridSpan w:val="10"/>
            <w:tcBorders>
              <w:top w:val="single" w:sz="4" w:space="0" w:color="auto"/>
              <w:left w:val="single" w:sz="4" w:space="0" w:color="auto"/>
              <w:bottom w:val="single" w:sz="4" w:space="0" w:color="auto"/>
              <w:right w:val="single" w:sz="4" w:space="0" w:color="auto"/>
            </w:tcBorders>
          </w:tcPr>
          <w:p w14:paraId="7CAAFFF0" w14:textId="77777777" w:rsidR="00680DE4" w:rsidRDefault="00C00BD7" w:rsidP="00DD56E0">
            <w:pPr>
              <w:tabs>
                <w:tab w:val="left" w:pos="284"/>
              </w:tabs>
              <w:snapToGrid w:val="0"/>
            </w:pPr>
            <w:r w:rsidRPr="00C00BD7">
              <w:rPr>
                <w:rFonts w:ascii="Calibri" w:hAnsi="Calibri"/>
                <w:b/>
                <w:sz w:val="24"/>
              </w:rPr>
              <w:t xml:space="preserve">F </w:t>
            </w:r>
            <w:r w:rsidR="003D4A02">
              <w:rPr>
                <w:rFonts w:ascii="Calibri" w:hAnsi="Calibri"/>
                <w:b/>
                <w:sz w:val="24"/>
              </w:rPr>
              <w:t>-</w:t>
            </w:r>
            <w:r w:rsidRPr="00C00BD7">
              <w:rPr>
                <w:rFonts w:ascii="Calibri" w:hAnsi="Calibri"/>
                <w:b/>
                <w:sz w:val="24"/>
              </w:rPr>
              <w:t xml:space="preserve"> </w:t>
            </w:r>
            <w:r w:rsidRPr="00004A1E">
              <w:rPr>
                <w:rFonts w:ascii="Calibri" w:hAnsi="Calibri" w:cs="Arial"/>
                <w:b/>
                <w:color w:val="000000"/>
                <w:spacing w:val="0"/>
                <w:sz w:val="24"/>
              </w:rPr>
              <w:t>TARIFAS DEVIDAS</w:t>
            </w:r>
            <w:r w:rsidRPr="00C00BD7">
              <w:rPr>
                <w:rFonts w:ascii="Calibri" w:hAnsi="Calibri"/>
                <w:b/>
                <w:sz w:val="24"/>
              </w:rPr>
              <w:t>:</w:t>
            </w:r>
            <w:r w:rsidR="00680DE4">
              <w:rPr>
                <w:rFonts w:ascii="Calibri" w:hAnsi="Calibri"/>
                <w:b/>
                <w:sz w:val="24"/>
              </w:rPr>
              <w:t xml:space="preserve"> </w:t>
            </w:r>
            <w:r w:rsidR="00893D8F">
              <w:rPr>
                <w:rFonts w:ascii="Calibri" w:hAnsi="Calibri" w:cs="Arial"/>
                <w:color w:val="000000"/>
                <w:spacing w:val="0"/>
                <w:sz w:val="24"/>
              </w:rPr>
              <w:t>C</w:t>
            </w:r>
            <w:r w:rsidR="00680DE4" w:rsidRPr="00680DE4">
              <w:rPr>
                <w:rFonts w:ascii="Calibri" w:hAnsi="Calibri" w:cs="Arial"/>
                <w:color w:val="000000"/>
                <w:spacing w:val="0"/>
                <w:sz w:val="24"/>
              </w:rPr>
              <w:t>onstantes na Tabela de Tarifas da CAIXA, em</w:t>
            </w:r>
            <w:r w:rsidR="00680DE4" w:rsidRPr="00715244">
              <w:rPr>
                <w:rFonts w:ascii="Calibri" w:hAnsi="Calibri"/>
                <w:bCs/>
                <w:sz w:val="24"/>
              </w:rPr>
              <w:t xml:space="preserve"> </w:t>
            </w:r>
            <w:hyperlink r:id="rId7" w:history="1">
              <w:r w:rsidR="00680DE4" w:rsidRPr="00715244">
                <w:rPr>
                  <w:rStyle w:val="Hyperlink"/>
                  <w:rFonts w:ascii="Calibri" w:hAnsi="Calibri"/>
                  <w:bCs/>
                  <w:sz w:val="24"/>
                </w:rPr>
                <w:t>www.caixa.gov.br</w:t>
              </w:r>
            </w:hyperlink>
            <w:r w:rsidRPr="007928B2">
              <w:rPr>
                <w:rFonts w:ascii="Calibri" w:hAnsi="Calibri" w:cs="Arial"/>
                <w:color w:val="000000"/>
                <w:spacing w:val="0"/>
                <w:sz w:val="24"/>
              </w:rPr>
              <w:t xml:space="preserve"> </w:t>
            </w:r>
            <w:r w:rsidR="00893D8F" w:rsidRPr="007928B2">
              <w:rPr>
                <w:rFonts w:ascii="Calibri" w:hAnsi="Calibri" w:cs="Arial"/>
                <w:color w:val="000000"/>
                <w:spacing w:val="0"/>
                <w:sz w:val="24"/>
              </w:rPr>
              <w:t>, relacionadas abaixo:</w:t>
            </w:r>
          </w:p>
          <w:p w14:paraId="4729A165" w14:textId="77777777" w:rsidR="00D2293D" w:rsidRPr="00004A1E" w:rsidRDefault="00D2293D" w:rsidP="00DD56E0">
            <w:pPr>
              <w:tabs>
                <w:tab w:val="left" w:pos="284"/>
              </w:tabs>
              <w:snapToGrid w:val="0"/>
              <w:rPr>
                <w:rFonts w:ascii="Calibri" w:hAnsi="Calibri" w:cs="Arial"/>
                <w:bCs/>
                <w:color w:val="000000"/>
                <w:spacing w:val="0"/>
                <w:sz w:val="24"/>
              </w:rPr>
            </w:pPr>
            <w:r w:rsidRPr="00004A1E">
              <w:rPr>
                <w:rFonts w:ascii="Calibri" w:hAnsi="Calibri" w:cs="Arial"/>
                <w:b/>
                <w:bCs/>
                <w:color w:val="000000"/>
                <w:spacing w:val="0"/>
                <w:sz w:val="24"/>
              </w:rPr>
              <w:t xml:space="preserve">- Tarifa de Avaliação de Bens Recebidos em Garantia: </w:t>
            </w:r>
            <w:r w:rsidRPr="00004A1E">
              <w:rPr>
                <w:rFonts w:ascii="Calibri" w:hAnsi="Calibri" w:cs="Arial"/>
                <w:bCs/>
                <w:color w:val="000000"/>
                <w:spacing w:val="0"/>
                <w:sz w:val="24"/>
              </w:rPr>
              <w:t>R$ 841,44(oitocentos e quarenta e um reais e quarenta e quatro centavos), R$ 750,00(setecentos e cinquenta reais) na entrega da documentação na CAIXA e o restante na assinatura deste contrato junto com os primeiros prêmios de seguro e, caso não sejam pagos, serão acrescidos ao encargo mensal como diferença de prestação.</w:t>
            </w:r>
          </w:p>
          <w:p w14:paraId="23218406" w14:textId="77777777" w:rsidR="00C00BD7" w:rsidRPr="00004A1E" w:rsidRDefault="00D2293D" w:rsidP="00DD56E0">
            <w:pPr>
              <w:tabs>
                <w:tab w:val="left" w:pos="284"/>
              </w:tabs>
              <w:snapToGrid w:val="0"/>
              <w:rPr>
                <w:rFonts w:ascii="Calibri" w:hAnsi="Calibri" w:cs="Arial"/>
                <w:bCs/>
                <w:sz w:val="24"/>
              </w:rPr>
            </w:pPr>
            <w:r w:rsidRPr="00004A1E">
              <w:rPr>
                <w:rFonts w:ascii="Calibri" w:hAnsi="Calibri" w:cs="Arial"/>
                <w:b/>
                <w:bCs/>
                <w:color w:val="000000"/>
                <w:spacing w:val="0"/>
                <w:sz w:val="24"/>
              </w:rPr>
              <w:t xml:space="preserve">- Tarifa de Administração de contrato mensal: </w:t>
            </w:r>
            <w:r w:rsidRPr="00004A1E">
              <w:rPr>
                <w:rFonts w:ascii="Calibri" w:hAnsi="Calibri" w:cs="Arial"/>
                <w:bCs/>
                <w:color w:val="000000"/>
                <w:spacing w:val="0"/>
                <w:sz w:val="24"/>
              </w:rPr>
              <w:t>R$ 25,00(vinte e cinco reais).</w:t>
            </w:r>
          </w:p>
        </w:tc>
      </w:tr>
      <w:tr w:rsidR="00C11505" w:rsidRPr="00124C4E" w14:paraId="1B840664" w14:textId="77777777" w:rsidTr="00C11505">
        <w:tc>
          <w:tcPr>
            <w:tcW w:w="4962" w:type="dxa"/>
            <w:gridSpan w:val="4"/>
            <w:tcBorders>
              <w:top w:val="single" w:sz="4" w:space="0" w:color="auto"/>
              <w:left w:val="single" w:sz="4" w:space="0" w:color="auto"/>
              <w:bottom w:val="single" w:sz="4" w:space="0" w:color="auto"/>
              <w:right w:val="single" w:sz="4" w:space="0" w:color="auto"/>
            </w:tcBorders>
          </w:tcPr>
          <w:p w14:paraId="44D04959" w14:textId="77777777" w:rsidR="00C11505" w:rsidRPr="00124C4E" w:rsidRDefault="00C11505" w:rsidP="00DD39E9">
            <w:pPr>
              <w:tabs>
                <w:tab w:val="left" w:pos="284"/>
              </w:tabs>
              <w:jc w:val="left"/>
              <w:rPr>
                <w:rFonts w:ascii="Calibri" w:hAnsi="Calibri" w:cs="Arial"/>
                <w:b/>
                <w:sz w:val="24"/>
              </w:rPr>
            </w:pPr>
            <w:r w:rsidRPr="00C408EF">
              <w:rPr>
                <w:rFonts w:ascii="Calibri" w:hAnsi="Calibri" w:cs="Arial"/>
                <w:b/>
                <w:color w:val="000000"/>
                <w:spacing w:val="0"/>
                <w:sz w:val="24"/>
              </w:rPr>
              <w:t>G - ENCARGOS DEVIDOS POR ATRASO</w:t>
            </w:r>
            <w:r>
              <w:rPr>
                <w:rFonts w:ascii="Calibri" w:hAnsi="Calibri" w:cs="Arial"/>
                <w:color w:val="000000"/>
                <w:spacing w:val="0"/>
                <w:sz w:val="24"/>
              </w:rPr>
              <w:t xml:space="preserve"> item 7.</w:t>
            </w:r>
          </w:p>
        </w:tc>
        <w:tc>
          <w:tcPr>
            <w:tcW w:w="5300" w:type="dxa"/>
            <w:gridSpan w:val="6"/>
            <w:tcBorders>
              <w:top w:val="single" w:sz="4" w:space="0" w:color="auto"/>
              <w:left w:val="single" w:sz="4" w:space="0" w:color="auto"/>
              <w:bottom w:val="single" w:sz="4" w:space="0" w:color="auto"/>
              <w:right w:val="single" w:sz="4" w:space="0" w:color="auto"/>
            </w:tcBorders>
          </w:tcPr>
          <w:p w14:paraId="059AB7A6" w14:textId="77777777" w:rsidR="00C11505" w:rsidRPr="00124C4E" w:rsidRDefault="00C11505" w:rsidP="00C11505">
            <w:pPr>
              <w:tabs>
                <w:tab w:val="left" w:pos="284"/>
              </w:tabs>
              <w:jc w:val="left"/>
              <w:rPr>
                <w:rFonts w:ascii="Calibri" w:hAnsi="Calibri" w:cs="Arial"/>
                <w:b/>
                <w:sz w:val="24"/>
              </w:rPr>
            </w:pPr>
            <w:r w:rsidRPr="00C408EF">
              <w:rPr>
                <w:rFonts w:ascii="Calibri" w:hAnsi="Calibri" w:cs="Arial"/>
                <w:b/>
                <w:color w:val="000000"/>
                <w:spacing w:val="0"/>
                <w:sz w:val="24"/>
              </w:rPr>
              <w:t xml:space="preserve">H </w:t>
            </w:r>
            <w:r>
              <w:rPr>
                <w:rFonts w:ascii="Calibri" w:hAnsi="Calibri" w:cs="Arial"/>
                <w:b/>
                <w:color w:val="000000"/>
                <w:spacing w:val="0"/>
                <w:sz w:val="24"/>
              </w:rPr>
              <w:t>-</w:t>
            </w:r>
            <w:r w:rsidRPr="00C408EF">
              <w:rPr>
                <w:rFonts w:ascii="Calibri" w:hAnsi="Calibri" w:cs="Arial"/>
                <w:b/>
                <w:color w:val="000000"/>
                <w:spacing w:val="0"/>
                <w:sz w:val="24"/>
              </w:rPr>
              <w:t xml:space="preserve"> LIQUIDAÇÃO ANTECIPADA:</w:t>
            </w:r>
            <w:r w:rsidRPr="00C408EF">
              <w:rPr>
                <w:rFonts w:ascii="Calibri" w:hAnsi="Calibri" w:cs="Arial"/>
                <w:color w:val="000000"/>
                <w:spacing w:val="0"/>
                <w:sz w:val="24"/>
              </w:rPr>
              <w:t xml:space="preserve"> </w:t>
            </w:r>
            <w:r>
              <w:rPr>
                <w:rFonts w:ascii="Calibri" w:hAnsi="Calibri" w:cs="Arial"/>
                <w:color w:val="000000"/>
                <w:spacing w:val="0"/>
                <w:sz w:val="24"/>
              </w:rPr>
              <w:t>item 9.</w:t>
            </w:r>
          </w:p>
        </w:tc>
      </w:tr>
      <w:tr w:rsidR="00C408EF" w:rsidRPr="00124C4E" w14:paraId="1FD77C27" w14:textId="77777777" w:rsidTr="00DD39E9">
        <w:tc>
          <w:tcPr>
            <w:tcW w:w="10262" w:type="dxa"/>
            <w:gridSpan w:val="10"/>
            <w:tcBorders>
              <w:top w:val="single" w:sz="4" w:space="0" w:color="auto"/>
              <w:left w:val="single" w:sz="4" w:space="0" w:color="auto"/>
              <w:bottom w:val="single" w:sz="4" w:space="0" w:color="auto"/>
              <w:right w:val="single" w:sz="4" w:space="0" w:color="auto"/>
            </w:tcBorders>
          </w:tcPr>
          <w:p w14:paraId="32F5EED0" w14:textId="77777777" w:rsidR="00C408EF" w:rsidRPr="00124C4E" w:rsidRDefault="00C408EF" w:rsidP="00DD39E9">
            <w:pPr>
              <w:tabs>
                <w:tab w:val="left" w:pos="284"/>
              </w:tabs>
              <w:jc w:val="left"/>
              <w:rPr>
                <w:rFonts w:ascii="Calibri" w:hAnsi="Calibri" w:cs="Arial"/>
                <w:b/>
                <w:sz w:val="24"/>
              </w:rPr>
            </w:pPr>
            <w:r w:rsidRPr="00C408EF">
              <w:rPr>
                <w:rFonts w:ascii="Calibri" w:hAnsi="Calibri" w:cs="Arial"/>
                <w:b/>
                <w:color w:val="000000"/>
                <w:spacing w:val="0"/>
                <w:sz w:val="24"/>
              </w:rPr>
              <w:t xml:space="preserve">I </w:t>
            </w:r>
            <w:r>
              <w:rPr>
                <w:rFonts w:ascii="Calibri" w:hAnsi="Calibri" w:cs="Arial"/>
                <w:b/>
                <w:color w:val="000000"/>
                <w:spacing w:val="0"/>
                <w:sz w:val="24"/>
              </w:rPr>
              <w:t>-</w:t>
            </w:r>
            <w:r w:rsidRPr="00C408EF">
              <w:rPr>
                <w:rFonts w:ascii="Calibri" w:hAnsi="Calibri" w:cs="Arial"/>
                <w:b/>
                <w:color w:val="000000"/>
                <w:spacing w:val="0"/>
                <w:sz w:val="24"/>
              </w:rPr>
              <w:t xml:space="preserve"> PORTABILIDADE:</w:t>
            </w:r>
            <w:r w:rsidRPr="00C408EF">
              <w:t xml:space="preserve"> </w:t>
            </w:r>
            <w:r w:rsidR="000654E9" w:rsidRPr="003E3B2E">
              <w:rPr>
                <w:rFonts w:ascii="Calibri" w:hAnsi="Calibri" w:cs="Arial"/>
                <w:color w:val="000000"/>
                <w:spacing w:val="0"/>
                <w:sz w:val="24"/>
              </w:rPr>
              <w:t>é permitida a portabilidade do crédito, observadas as disposições</w:t>
            </w:r>
            <w:r w:rsidR="00566330">
              <w:rPr>
                <w:rFonts w:ascii="Calibri" w:hAnsi="Calibri" w:cs="Arial"/>
                <w:color w:val="000000"/>
                <w:spacing w:val="0"/>
                <w:sz w:val="24"/>
              </w:rPr>
              <w:t xml:space="preserve"> da</w:t>
            </w:r>
            <w:r w:rsidR="000654E9" w:rsidRPr="003E3B2E">
              <w:rPr>
                <w:rFonts w:ascii="Calibri" w:hAnsi="Calibri" w:cs="Arial"/>
                <w:color w:val="000000"/>
                <w:spacing w:val="0"/>
                <w:sz w:val="24"/>
              </w:rPr>
              <w:t xml:space="preserve"> legislação correlata, em especial na Resolução CMN/BACEN nº 4.292, de 20/12/2013.</w:t>
            </w:r>
          </w:p>
        </w:tc>
      </w:tr>
      <w:tr w:rsidR="00C408EF" w:rsidRPr="00124C4E" w14:paraId="051540FB" w14:textId="77777777" w:rsidTr="00DD39E9">
        <w:tc>
          <w:tcPr>
            <w:tcW w:w="10262" w:type="dxa"/>
            <w:gridSpan w:val="10"/>
            <w:tcBorders>
              <w:top w:val="single" w:sz="4" w:space="0" w:color="auto"/>
              <w:left w:val="single" w:sz="4" w:space="0" w:color="auto"/>
              <w:bottom w:val="single" w:sz="4" w:space="0" w:color="auto"/>
              <w:right w:val="single" w:sz="4" w:space="0" w:color="auto"/>
            </w:tcBorders>
          </w:tcPr>
          <w:p w14:paraId="28C2AECC" w14:textId="77777777" w:rsidR="00C408EF" w:rsidRPr="00C408EF" w:rsidRDefault="00C408EF" w:rsidP="00C408EF">
            <w:pPr>
              <w:tabs>
                <w:tab w:val="left" w:pos="284"/>
              </w:tabs>
              <w:snapToGrid w:val="0"/>
              <w:rPr>
                <w:rFonts w:ascii="Calibri" w:hAnsi="Calibri" w:cs="Arial"/>
                <w:b/>
                <w:color w:val="000000"/>
                <w:spacing w:val="0"/>
                <w:sz w:val="24"/>
              </w:rPr>
            </w:pPr>
            <w:r w:rsidRPr="00C408EF">
              <w:rPr>
                <w:rFonts w:ascii="Calibri" w:hAnsi="Calibri" w:cs="Arial"/>
                <w:b/>
                <w:color w:val="000000"/>
                <w:spacing w:val="0"/>
                <w:sz w:val="24"/>
              </w:rPr>
              <w:t xml:space="preserve">J </w:t>
            </w:r>
            <w:r>
              <w:rPr>
                <w:rFonts w:ascii="Calibri" w:hAnsi="Calibri" w:cs="Arial"/>
                <w:b/>
                <w:color w:val="000000"/>
                <w:spacing w:val="0"/>
                <w:sz w:val="24"/>
              </w:rPr>
              <w:t>-</w:t>
            </w:r>
            <w:r w:rsidRPr="00C408EF">
              <w:rPr>
                <w:rFonts w:ascii="Calibri" w:hAnsi="Calibri" w:cs="Arial"/>
                <w:b/>
                <w:color w:val="000000"/>
                <w:spacing w:val="0"/>
                <w:sz w:val="24"/>
              </w:rPr>
              <w:t xml:space="preserve"> CANAIS DE ATENDIMENTO DISPONÍVEIS:</w:t>
            </w:r>
          </w:p>
          <w:p w14:paraId="4FB89EA7" w14:textId="77777777" w:rsidR="00C408EF" w:rsidRPr="00C408EF" w:rsidRDefault="00C408EF" w:rsidP="00C408EF">
            <w:pPr>
              <w:tabs>
                <w:tab w:val="left" w:pos="284"/>
              </w:tabs>
              <w:rPr>
                <w:rFonts w:ascii="Calibri" w:hAnsi="Calibri"/>
                <w:b/>
                <w:snapToGrid w:val="0"/>
                <w:sz w:val="24"/>
              </w:rPr>
            </w:pPr>
            <w:r w:rsidRPr="00C408EF">
              <w:rPr>
                <w:rFonts w:ascii="Calibri" w:hAnsi="Calibri" w:cs="Arial"/>
                <w:b/>
                <w:color w:val="000000"/>
                <w:spacing w:val="0"/>
                <w:sz w:val="24"/>
              </w:rPr>
              <w:t>SAC CAIXA:</w:t>
            </w:r>
            <w:r w:rsidRPr="00C408EF">
              <w:rPr>
                <w:rFonts w:ascii="Calibri" w:hAnsi="Calibri"/>
                <w:b/>
                <w:snapToGrid w:val="0"/>
                <w:sz w:val="24"/>
              </w:rPr>
              <w:t xml:space="preserve"> </w:t>
            </w:r>
            <w:r w:rsidRPr="00C408EF">
              <w:rPr>
                <w:rFonts w:ascii="Calibri" w:hAnsi="Calibri" w:cs="Arial"/>
                <w:color w:val="000000"/>
                <w:spacing w:val="0"/>
                <w:sz w:val="24"/>
              </w:rPr>
              <w:t>0800 726 0101 (informações, reclamações, sugestões e elogios)</w:t>
            </w:r>
          </w:p>
          <w:p w14:paraId="78AB3EA3" w14:textId="77777777" w:rsidR="00C408EF" w:rsidRPr="004352ED" w:rsidRDefault="00C408EF" w:rsidP="00C408EF">
            <w:pPr>
              <w:tabs>
                <w:tab w:val="left" w:pos="284"/>
              </w:tabs>
              <w:rPr>
                <w:rFonts w:ascii="Calibri" w:hAnsi="Calibri" w:cs="Arial"/>
                <w:color w:val="000000"/>
                <w:spacing w:val="0"/>
                <w:sz w:val="24"/>
              </w:rPr>
            </w:pPr>
            <w:r w:rsidRPr="00C408EF">
              <w:rPr>
                <w:rFonts w:ascii="Calibri" w:hAnsi="Calibri" w:cs="Arial"/>
                <w:b/>
                <w:color w:val="000000"/>
                <w:spacing w:val="0"/>
                <w:sz w:val="24"/>
              </w:rPr>
              <w:t xml:space="preserve">Para </w:t>
            </w:r>
            <w:r w:rsidRPr="004352ED">
              <w:rPr>
                <w:rFonts w:ascii="Calibri" w:hAnsi="Calibri" w:cs="Arial"/>
                <w:b/>
                <w:color w:val="000000"/>
                <w:spacing w:val="0"/>
                <w:sz w:val="24"/>
              </w:rPr>
              <w:t>pessoas com deficiência auditiva ou de fala:</w:t>
            </w:r>
            <w:r w:rsidRPr="004352ED">
              <w:rPr>
                <w:rFonts w:ascii="Calibri" w:hAnsi="Calibri"/>
                <w:b/>
                <w:snapToGrid w:val="0"/>
                <w:sz w:val="24"/>
              </w:rPr>
              <w:t xml:space="preserve"> </w:t>
            </w:r>
            <w:r w:rsidR="004352ED" w:rsidRPr="004352ED">
              <w:rPr>
                <w:rFonts w:ascii="Calibri" w:hAnsi="Calibri"/>
                <w:bCs/>
                <w:snapToGrid w:val="0"/>
                <w:sz w:val="24"/>
              </w:rPr>
              <w:t>caixa.gov.br/libras</w:t>
            </w:r>
          </w:p>
          <w:p w14:paraId="5C8EE87A" w14:textId="77777777" w:rsidR="004352ED" w:rsidRPr="004352ED" w:rsidRDefault="004352ED" w:rsidP="004352ED">
            <w:pPr>
              <w:tabs>
                <w:tab w:val="left" w:pos="284"/>
              </w:tabs>
              <w:rPr>
                <w:rFonts w:ascii="Calibri" w:hAnsi="Calibri"/>
                <w:b/>
                <w:snapToGrid w:val="0"/>
                <w:sz w:val="24"/>
              </w:rPr>
            </w:pPr>
            <w:r w:rsidRPr="004352ED">
              <w:rPr>
                <w:rFonts w:ascii="Calibri" w:hAnsi="Calibri"/>
                <w:b/>
                <w:snapToGrid w:val="0"/>
                <w:sz w:val="24"/>
              </w:rPr>
              <w:t xml:space="preserve">WhatsApp CAIXA </w:t>
            </w:r>
            <w:r w:rsidRPr="004352ED">
              <w:rPr>
                <w:rFonts w:ascii="Calibri" w:hAnsi="Calibri"/>
                <w:bCs/>
                <w:snapToGrid w:val="0"/>
                <w:sz w:val="24"/>
              </w:rPr>
              <w:t>0800 104 0104</w:t>
            </w:r>
          </w:p>
          <w:p w14:paraId="7179747F" w14:textId="77777777" w:rsidR="00C408EF" w:rsidRPr="00C408EF" w:rsidRDefault="00C408EF" w:rsidP="00C408EF">
            <w:pPr>
              <w:tabs>
                <w:tab w:val="left" w:pos="284"/>
              </w:tabs>
              <w:rPr>
                <w:rFonts w:ascii="Calibri" w:hAnsi="Calibri"/>
                <w:bCs/>
                <w:snapToGrid w:val="0"/>
                <w:sz w:val="24"/>
              </w:rPr>
            </w:pPr>
            <w:r w:rsidRPr="004352ED">
              <w:rPr>
                <w:rFonts w:ascii="Calibri" w:hAnsi="Calibri" w:cs="Arial"/>
                <w:b/>
                <w:color w:val="000000"/>
                <w:spacing w:val="0"/>
                <w:sz w:val="24"/>
              </w:rPr>
              <w:t>Ouvidoria:</w:t>
            </w:r>
            <w:r w:rsidRPr="004352ED">
              <w:rPr>
                <w:rFonts w:ascii="Calibri" w:hAnsi="Calibri"/>
                <w:b/>
                <w:snapToGrid w:val="0"/>
                <w:sz w:val="24"/>
              </w:rPr>
              <w:t xml:space="preserve"> </w:t>
            </w:r>
            <w:r w:rsidRPr="004352ED">
              <w:rPr>
                <w:rFonts w:ascii="Calibri" w:hAnsi="Calibri" w:cs="Arial"/>
                <w:color w:val="000000"/>
                <w:spacing w:val="0"/>
                <w:sz w:val="24"/>
              </w:rPr>
              <w:t>0800 725 7474</w:t>
            </w:r>
          </w:p>
          <w:p w14:paraId="5B7726B8" w14:textId="77777777" w:rsidR="00C408EF" w:rsidRPr="00C408EF" w:rsidRDefault="00C408EF" w:rsidP="00C408EF">
            <w:pPr>
              <w:tabs>
                <w:tab w:val="left" w:pos="284"/>
              </w:tabs>
              <w:jc w:val="left"/>
              <w:rPr>
                <w:rFonts w:ascii="Calibri" w:hAnsi="Calibri" w:cs="Arial"/>
                <w:b/>
                <w:color w:val="000000"/>
                <w:spacing w:val="0"/>
                <w:sz w:val="24"/>
              </w:rPr>
            </w:pPr>
            <w:r w:rsidRPr="00C408EF">
              <w:rPr>
                <w:rFonts w:ascii="Calibri" w:hAnsi="Calibri" w:cs="Arial"/>
                <w:b/>
                <w:color w:val="000000"/>
                <w:spacing w:val="0"/>
                <w:sz w:val="24"/>
              </w:rPr>
              <w:t>Site:</w:t>
            </w:r>
            <w:r w:rsidRPr="00C408EF">
              <w:rPr>
                <w:rFonts w:ascii="Calibri" w:hAnsi="Calibri"/>
                <w:b/>
                <w:snapToGrid w:val="0"/>
                <w:sz w:val="24"/>
              </w:rPr>
              <w:t xml:space="preserve"> </w:t>
            </w:r>
            <w:hyperlink r:id="rId8" w:history="1">
              <w:r w:rsidRPr="00C408EF">
                <w:rPr>
                  <w:rStyle w:val="Hyperlink"/>
                  <w:rFonts w:ascii="Calibri" w:hAnsi="Calibri"/>
                  <w:bCs/>
                  <w:snapToGrid w:val="0"/>
                  <w:sz w:val="24"/>
                </w:rPr>
                <w:t>http://caixa.gov.br</w:t>
              </w:r>
            </w:hyperlink>
          </w:p>
        </w:tc>
      </w:tr>
      <w:tr w:rsidR="00076A32" w:rsidRPr="00124C4E" w14:paraId="2CB76A0D" w14:textId="77777777" w:rsidTr="00DD39E9">
        <w:tc>
          <w:tcPr>
            <w:tcW w:w="10262" w:type="dxa"/>
            <w:gridSpan w:val="10"/>
            <w:tcBorders>
              <w:top w:val="single" w:sz="4" w:space="0" w:color="auto"/>
              <w:left w:val="single" w:sz="4" w:space="0" w:color="auto"/>
              <w:bottom w:val="single" w:sz="4" w:space="0" w:color="auto"/>
              <w:right w:val="single" w:sz="4" w:space="0" w:color="auto"/>
            </w:tcBorders>
          </w:tcPr>
          <w:p w14:paraId="1B6A9263" w14:textId="77777777" w:rsidR="00076A32" w:rsidRPr="00124C4E" w:rsidRDefault="00C408EF" w:rsidP="00DD39E9">
            <w:pPr>
              <w:tabs>
                <w:tab w:val="left" w:pos="284"/>
              </w:tabs>
              <w:jc w:val="left"/>
              <w:rPr>
                <w:rFonts w:ascii="Calibri" w:hAnsi="Calibri" w:cs="Arial"/>
                <w:b/>
                <w:caps/>
                <w:sz w:val="24"/>
              </w:rPr>
            </w:pPr>
            <w:r>
              <w:rPr>
                <w:rFonts w:ascii="Calibri" w:hAnsi="Calibri" w:cs="Arial"/>
                <w:b/>
                <w:sz w:val="24"/>
              </w:rPr>
              <w:t>K</w:t>
            </w:r>
            <w:r w:rsidR="00076A32" w:rsidRPr="00124C4E">
              <w:rPr>
                <w:rFonts w:ascii="Calibri" w:hAnsi="Calibri" w:cs="Arial"/>
                <w:b/>
                <w:sz w:val="24"/>
              </w:rPr>
              <w:t xml:space="preserve"> - </w:t>
            </w:r>
            <w:r w:rsidR="00076A32" w:rsidRPr="00176B90">
              <w:rPr>
                <w:rFonts w:ascii="Calibri" w:hAnsi="Calibri" w:cs="Arial"/>
                <w:b/>
                <w:color w:val="000000"/>
                <w:spacing w:val="0"/>
                <w:sz w:val="24"/>
              </w:rPr>
              <w:t>IMPOSTOS E DEMAIS ENCARGOS INCIDENTES SOBRE ESTE CONTRATO</w:t>
            </w:r>
            <w:r w:rsidR="00ED3976">
              <w:rPr>
                <w:rFonts w:ascii="Calibri" w:hAnsi="Calibri" w:cs="Arial"/>
                <w:b/>
                <w:color w:val="000000"/>
                <w:spacing w:val="0"/>
                <w:sz w:val="24"/>
              </w:rPr>
              <w:t>:</w:t>
            </w:r>
          </w:p>
          <w:p w14:paraId="627E9217" w14:textId="77777777" w:rsidR="00076A32" w:rsidRPr="00124C4E" w:rsidRDefault="00076A32" w:rsidP="00604D5D">
            <w:pPr>
              <w:spacing w:before="0"/>
              <w:rPr>
                <w:rFonts w:ascii="Calibri" w:hAnsi="Calibri" w:cs="Arial"/>
                <w:b/>
                <w:snapToGrid w:val="0"/>
                <w:sz w:val="24"/>
              </w:rPr>
            </w:pPr>
          </w:p>
        </w:tc>
      </w:tr>
      <w:tr w:rsidR="00076A32" w:rsidRPr="00124C4E" w14:paraId="3C9BC128" w14:textId="77777777" w:rsidTr="00DD39E9">
        <w:tc>
          <w:tcPr>
            <w:tcW w:w="10262" w:type="dxa"/>
            <w:gridSpan w:val="10"/>
            <w:tcBorders>
              <w:top w:val="single" w:sz="4" w:space="0" w:color="auto"/>
              <w:left w:val="single" w:sz="4" w:space="0" w:color="auto"/>
              <w:right w:val="single" w:sz="4" w:space="0" w:color="auto"/>
            </w:tcBorders>
            <w:shd w:val="clear" w:color="auto" w:fill="FFFFFF"/>
          </w:tcPr>
          <w:p w14:paraId="136C4B91" w14:textId="77777777" w:rsidR="00076A32" w:rsidRPr="00124C4E" w:rsidRDefault="00C408EF" w:rsidP="00DD39E9">
            <w:pPr>
              <w:tabs>
                <w:tab w:val="left" w:pos="284"/>
              </w:tabs>
              <w:rPr>
                <w:rFonts w:ascii="Calibri" w:hAnsi="Calibri" w:cs="Arial"/>
                <w:b/>
                <w:snapToGrid w:val="0"/>
                <w:sz w:val="24"/>
              </w:rPr>
            </w:pPr>
            <w:r>
              <w:rPr>
                <w:rFonts w:ascii="Calibri" w:hAnsi="Calibri" w:cs="Arial"/>
                <w:b/>
                <w:color w:val="000000"/>
                <w:spacing w:val="0"/>
                <w:sz w:val="24"/>
              </w:rPr>
              <w:t>L</w:t>
            </w:r>
            <w:r w:rsidR="00076A32" w:rsidRPr="00192814">
              <w:rPr>
                <w:rFonts w:ascii="Calibri" w:hAnsi="Calibri" w:cs="Arial"/>
                <w:b/>
                <w:color w:val="000000"/>
                <w:spacing w:val="0"/>
                <w:sz w:val="24"/>
              </w:rPr>
              <w:t xml:space="preserve"> - CONDIÇÕES ESPECÍFICAS APLICÁVEIS</w:t>
            </w:r>
            <w:r w:rsidR="00244516">
              <w:rPr>
                <w:rFonts w:ascii="Calibri" w:hAnsi="Calibri" w:cs="Arial"/>
                <w:b/>
                <w:color w:val="000000"/>
                <w:spacing w:val="0"/>
                <w:sz w:val="24"/>
              </w:rPr>
              <w:t>:</w:t>
            </w:r>
          </w:p>
        </w:tc>
      </w:tr>
      <w:tr w:rsidR="00076A32" w:rsidRPr="00124C4E" w14:paraId="50C998CA" w14:textId="77777777" w:rsidTr="00DD39E9">
        <w:tc>
          <w:tcPr>
            <w:tcW w:w="10262" w:type="dxa"/>
            <w:gridSpan w:val="10"/>
            <w:tcBorders>
              <w:left w:val="single" w:sz="4" w:space="0" w:color="auto"/>
              <w:bottom w:val="single" w:sz="4" w:space="0" w:color="auto"/>
              <w:right w:val="single" w:sz="4" w:space="0" w:color="auto"/>
            </w:tcBorders>
            <w:shd w:val="clear" w:color="auto" w:fill="FFFFFF"/>
          </w:tcPr>
          <w:p w14:paraId="3E4E004F" w14:textId="77777777" w:rsidR="00C408EF" w:rsidRDefault="00C408EF" w:rsidP="00BD2101">
            <w:pPr>
              <w:spacing w:before="0"/>
              <w:rPr>
                <w:rFonts w:ascii="Calibri" w:hAnsi="Calibri" w:cs="Arial"/>
                <w:color w:val="000000"/>
                <w:spacing w:val="0"/>
                <w:sz w:val="24"/>
              </w:rPr>
            </w:pPr>
            <w:r>
              <w:rPr>
                <w:rFonts w:ascii="Calibri" w:hAnsi="Calibri" w:cs="Arial"/>
                <w:color w:val="000000"/>
                <w:spacing w:val="0"/>
                <w:sz w:val="24"/>
              </w:rPr>
              <w:t xml:space="preserve"> O(s)s DEVEDOR(ES) optou(aram) pela taxa de juros reduzida com a contratação prévia no CPF de um dos participantes dos produtos/serviços: </w:t>
            </w:r>
          </w:p>
          <w:p w14:paraId="516EBC4D" w14:textId="77777777" w:rsidR="00C408EF" w:rsidRDefault="00C408EF" w:rsidP="00BD2101">
            <w:pPr>
              <w:spacing w:before="0"/>
              <w:rPr>
                <w:rFonts w:ascii="Calibri" w:hAnsi="Calibri" w:cs="Arial"/>
                <w:color w:val="000000"/>
                <w:spacing w:val="0"/>
                <w:sz w:val="24"/>
              </w:rPr>
            </w:pPr>
            <w:r>
              <w:rPr>
                <w:rFonts w:ascii="Calibri" w:hAnsi="Calibri" w:cs="Arial"/>
                <w:color w:val="000000"/>
                <w:spacing w:val="0"/>
                <w:sz w:val="24"/>
              </w:rPr>
              <w:t xml:space="preserve">a) débito dos encargos mensais do financiamento em conta corrente CAIXA; e </w:t>
            </w:r>
          </w:p>
          <w:p w14:paraId="203ABB81" w14:textId="77777777" w:rsidR="00C408EF" w:rsidRDefault="00C408EF" w:rsidP="00BD2101">
            <w:pPr>
              <w:spacing w:before="0"/>
              <w:rPr>
                <w:rFonts w:ascii="Calibri" w:hAnsi="Calibri" w:cs="Arial"/>
                <w:color w:val="000000"/>
                <w:spacing w:val="0"/>
                <w:sz w:val="24"/>
              </w:rPr>
            </w:pPr>
            <w:r>
              <w:rPr>
                <w:rFonts w:ascii="Calibri" w:hAnsi="Calibri" w:cs="Arial"/>
                <w:color w:val="000000"/>
                <w:spacing w:val="0"/>
                <w:sz w:val="24"/>
              </w:rPr>
              <w:t xml:space="preserve">b)Chave PIX CPF cadastrada na CAIXA; e </w:t>
            </w:r>
          </w:p>
          <w:p w14:paraId="0837FC10" w14:textId="77777777" w:rsidR="00C408EF" w:rsidRDefault="00C408EF" w:rsidP="00BD2101">
            <w:pPr>
              <w:spacing w:before="0"/>
              <w:rPr>
                <w:rFonts w:ascii="Calibri" w:hAnsi="Calibri" w:cs="Arial"/>
                <w:color w:val="000000"/>
                <w:spacing w:val="0"/>
                <w:sz w:val="24"/>
              </w:rPr>
            </w:pPr>
            <w:r>
              <w:rPr>
                <w:rFonts w:ascii="Calibri" w:hAnsi="Calibri" w:cs="Arial"/>
                <w:color w:val="000000"/>
                <w:spacing w:val="0"/>
                <w:sz w:val="24"/>
              </w:rPr>
              <w:t xml:space="preserve">c)Cartão de crédito ativo; e </w:t>
            </w:r>
          </w:p>
          <w:p w14:paraId="66CDAE21" w14:textId="77777777" w:rsidR="00C408EF" w:rsidRDefault="00C408EF" w:rsidP="00BD2101">
            <w:pPr>
              <w:spacing w:before="0"/>
              <w:rPr>
                <w:rFonts w:ascii="Calibri" w:hAnsi="Calibri" w:cs="Arial"/>
                <w:color w:val="000000"/>
                <w:spacing w:val="0"/>
                <w:sz w:val="24"/>
              </w:rPr>
            </w:pPr>
            <w:r>
              <w:rPr>
                <w:rFonts w:ascii="Calibri" w:hAnsi="Calibri" w:cs="Arial"/>
                <w:color w:val="000000"/>
                <w:spacing w:val="0"/>
                <w:sz w:val="24"/>
              </w:rPr>
              <w:lastRenderedPageBreak/>
              <w:t xml:space="preserve">d) Consentimento Open Finance ou recebimento do crédito de salário na CAIXA, comprometendo-se o(s) DEVEDOR(ES) a garantir a condição de envio e crédito do salário na CAIXA junto à instituição pagadora. </w:t>
            </w:r>
          </w:p>
          <w:p w14:paraId="7B9E0A4A" w14:textId="77777777" w:rsidR="00C408EF" w:rsidRDefault="00C408EF" w:rsidP="00BD2101">
            <w:pPr>
              <w:spacing w:before="0"/>
              <w:rPr>
                <w:rFonts w:ascii="Calibri" w:hAnsi="Calibri" w:cs="Arial"/>
                <w:color w:val="000000"/>
                <w:spacing w:val="0"/>
                <w:sz w:val="24"/>
              </w:rPr>
            </w:pPr>
            <w:r>
              <w:rPr>
                <w:rFonts w:ascii="Calibri" w:hAnsi="Calibri" w:cs="Arial"/>
                <w:color w:val="000000"/>
                <w:spacing w:val="0"/>
                <w:sz w:val="24"/>
              </w:rPr>
              <w:t xml:space="preserve">Os produtos/serviços contratados, citados acima, devem ser mantidos durante a vigência do financiamento e, enquanto atendidas as condições acima e o(s) DEVEDOR(ES) estiver(em) adimplente(s) é concedido um redutor à taxa de juros informada na letra 'B9.1', passando a ser aplicada a da letra 'B9.2'. O(s) DEVEDOR(ES) declara(m) ciência de que a taxa de juros reduzida está condicionada à contratação e à manutenção integral, por ao menos um dos DEVEDOR(ES) deste contrato, do conjunto de produtos e serviços exigidos, não sendo considerado, para esse fim, o atendimento de forma fracionada entre os participantes. </w:t>
            </w:r>
          </w:p>
          <w:p w14:paraId="78FDC512" w14:textId="77777777" w:rsidR="00C408EF" w:rsidRDefault="00C408EF" w:rsidP="00BD2101">
            <w:pPr>
              <w:spacing w:before="0"/>
              <w:rPr>
                <w:rFonts w:ascii="Calibri" w:hAnsi="Calibri" w:cs="Arial"/>
                <w:color w:val="000000"/>
                <w:spacing w:val="0"/>
                <w:sz w:val="24"/>
              </w:rPr>
            </w:pPr>
            <w:r>
              <w:rPr>
                <w:rFonts w:ascii="Calibri" w:hAnsi="Calibri" w:cs="Arial"/>
                <w:color w:val="000000"/>
                <w:spacing w:val="0"/>
                <w:sz w:val="24"/>
              </w:rPr>
              <w:t xml:space="preserve">O redutor será cancelado, sem necessidade de comunicação prévia pela CAIXA, se o contrato ficar em atraso ou se cancelado um dos produtos/serviços optados pelo(s) DEVEDOR(ES). </w:t>
            </w:r>
          </w:p>
          <w:p w14:paraId="3A7E3E0C" w14:textId="77777777" w:rsidR="00C408EF" w:rsidRDefault="00C408EF" w:rsidP="00BD2101">
            <w:pPr>
              <w:spacing w:before="0"/>
              <w:rPr>
                <w:rFonts w:ascii="Calibri" w:hAnsi="Calibri" w:cs="Arial"/>
                <w:color w:val="000000"/>
                <w:spacing w:val="0"/>
                <w:sz w:val="24"/>
              </w:rPr>
            </w:pPr>
            <w:r>
              <w:rPr>
                <w:rFonts w:ascii="Calibri" w:hAnsi="Calibri" w:cs="Arial"/>
                <w:color w:val="000000"/>
                <w:spacing w:val="0"/>
                <w:sz w:val="24"/>
              </w:rPr>
              <w:t xml:space="preserve">O(s) DEVEDOR(ES) pode(m), se o contrato estiver adimplente, solicitar por requerimento formal o retorno do redutor, sem efeito retroativo, após atendimento das condições: </w:t>
            </w:r>
          </w:p>
          <w:p w14:paraId="181F2B9A" w14:textId="77777777" w:rsidR="00C408EF" w:rsidRDefault="00C408EF" w:rsidP="00BD2101">
            <w:pPr>
              <w:spacing w:before="0"/>
              <w:rPr>
                <w:rFonts w:ascii="Calibri" w:hAnsi="Calibri" w:cs="Arial"/>
                <w:color w:val="000000"/>
                <w:spacing w:val="0"/>
                <w:sz w:val="24"/>
              </w:rPr>
            </w:pPr>
            <w:r>
              <w:rPr>
                <w:rFonts w:ascii="Calibri" w:hAnsi="Calibri" w:cs="Arial"/>
                <w:color w:val="000000"/>
                <w:spacing w:val="0"/>
                <w:sz w:val="24"/>
              </w:rPr>
              <w:t xml:space="preserve">- Se cancelado um dos produtos/serviços contratados, o requerimento pode ser feito após comprovada contratação do produto/serviço cancelado. </w:t>
            </w:r>
          </w:p>
          <w:p w14:paraId="7ED8733B" w14:textId="77777777" w:rsidR="00076A32" w:rsidRPr="00124C4E" w:rsidRDefault="00C408EF" w:rsidP="00BD2101">
            <w:pPr>
              <w:spacing w:before="0"/>
              <w:rPr>
                <w:rFonts w:ascii="Calibri" w:hAnsi="Calibri"/>
                <w:snapToGrid w:val="0"/>
                <w:sz w:val="24"/>
              </w:rPr>
            </w:pPr>
            <w:r>
              <w:rPr>
                <w:rFonts w:ascii="Calibri" w:hAnsi="Calibri" w:cs="Arial"/>
                <w:color w:val="000000"/>
                <w:spacing w:val="0"/>
                <w:sz w:val="24"/>
              </w:rPr>
              <w:t>- No caso de inadimplência, o retorno da taxa reduzida pode ser solicitado após comprovada a adimplência dos 6 (seis) últimos encargos mensais do financiamento.</w:t>
            </w:r>
          </w:p>
        </w:tc>
      </w:tr>
    </w:tbl>
    <w:p w14:paraId="60F76F0C" w14:textId="77777777" w:rsidR="00461495" w:rsidRPr="00426854" w:rsidRDefault="00461495" w:rsidP="00DF29C8">
      <w:pPr>
        <w:keepLines w:val="0"/>
        <w:tabs>
          <w:tab w:val="left" w:pos="851"/>
        </w:tabs>
        <w:rPr>
          <w:rFonts w:ascii="Calibri" w:hAnsi="Calibri" w:cs="Arial"/>
          <w:color w:val="000000"/>
          <w:spacing w:val="0"/>
          <w:sz w:val="24"/>
        </w:rPr>
      </w:pPr>
      <w:r w:rsidRPr="005B71A5">
        <w:rPr>
          <w:rFonts w:ascii="Calibri" w:hAnsi="Calibri" w:cs="Arial"/>
          <w:b/>
          <w:color w:val="000000"/>
          <w:spacing w:val="0"/>
          <w:sz w:val="24"/>
        </w:rPr>
        <w:lastRenderedPageBreak/>
        <w:t xml:space="preserve">1 VENDA, COMPRA E FINANCIAMENTO - </w:t>
      </w:r>
      <w:r w:rsidRPr="00426854">
        <w:rPr>
          <w:rFonts w:ascii="Calibri" w:hAnsi="Calibri" w:cs="Arial"/>
          <w:color w:val="000000"/>
          <w:spacing w:val="0"/>
          <w:sz w:val="24"/>
        </w:rPr>
        <w:t>O(s) VENDEDOR(ES) proprietário(s) e possuidor(es) do imóvel descrito na letra 'D', o vende(m) ao(s) DEVEDOR(ES) pelo preço constante na letra 'B4', dando quitação, lhe(s) transmitindo a posse, domínio, direito e ação, sobre o imóvel vendido, aceitando por si, seus herdeiros e sucessores esta venda e compra e respondendo pela evicção de direito.</w:t>
      </w:r>
    </w:p>
    <w:p w14:paraId="0F6C0E42"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xml:space="preserve">1.1 O(s) DEVEDOR(ES) contrata(m) este financiamento no valor constante na letra 'B6', para aquisição do imóvel descrito na letra 'D', confessando dever esse valor. </w:t>
      </w:r>
    </w:p>
    <w:p w14:paraId="3F6BA6DC" w14:textId="77777777" w:rsidR="00461495" w:rsidRPr="00426854" w:rsidRDefault="00461495" w:rsidP="00DF29C8">
      <w:pPr>
        <w:keepLines w:val="0"/>
        <w:tabs>
          <w:tab w:val="left" w:pos="851"/>
        </w:tabs>
        <w:rPr>
          <w:rFonts w:ascii="Calibri" w:hAnsi="Calibri" w:cs="Arial"/>
          <w:b/>
          <w:color w:val="000000"/>
          <w:spacing w:val="0"/>
          <w:sz w:val="24"/>
        </w:rPr>
      </w:pPr>
      <w:r w:rsidRPr="00426854">
        <w:rPr>
          <w:rFonts w:ascii="Calibri" w:hAnsi="Calibri" w:cs="Arial"/>
          <w:b/>
          <w:color w:val="000000"/>
          <w:spacing w:val="0"/>
          <w:sz w:val="24"/>
        </w:rPr>
        <w:t xml:space="preserve">1.2 O(s) DEVEDOR(ES) declara(m) o recebimento prévio: </w:t>
      </w:r>
    </w:p>
    <w:p w14:paraId="1FED1832" w14:textId="77777777" w:rsidR="00461495" w:rsidRPr="00426854" w:rsidRDefault="00461495" w:rsidP="00DF29C8">
      <w:pPr>
        <w:keepLines w:val="0"/>
        <w:tabs>
          <w:tab w:val="left" w:pos="851"/>
        </w:tabs>
        <w:rPr>
          <w:rFonts w:ascii="Calibri" w:hAnsi="Calibri" w:cs="Arial"/>
          <w:b/>
          <w:color w:val="000000"/>
          <w:spacing w:val="0"/>
          <w:sz w:val="24"/>
        </w:rPr>
      </w:pPr>
      <w:r w:rsidRPr="00426854">
        <w:rPr>
          <w:rFonts w:ascii="Calibri" w:hAnsi="Calibri" w:cs="Arial"/>
          <w:b/>
          <w:color w:val="000000"/>
          <w:spacing w:val="0"/>
          <w:sz w:val="24"/>
        </w:rPr>
        <w:t xml:space="preserve">a) da planilha de cálculo do Custo Efetivo Total - CET nominal e ciência: (I) dos fluxos considerados no cálculo; (II) que no cálculo foram considerados o valor total do financiamento, prazo, número e data de pagamento das prestações, a taxa de juros remuneratórios, o valor dos tributos e demais despesas; (III) que o saldo devedor/encargos será atualizado na forma contratual; </w:t>
      </w:r>
    </w:p>
    <w:p w14:paraId="65C5FA92" w14:textId="77777777" w:rsidR="00461495" w:rsidRDefault="00461495" w:rsidP="00DF29C8">
      <w:pPr>
        <w:keepLines w:val="0"/>
        <w:tabs>
          <w:tab w:val="left" w:pos="851"/>
        </w:tabs>
        <w:rPr>
          <w:rFonts w:ascii="Calibri" w:hAnsi="Calibri" w:cs="Calibri"/>
          <w:sz w:val="24"/>
        </w:rPr>
      </w:pPr>
      <w:r w:rsidRPr="00426854">
        <w:rPr>
          <w:rFonts w:ascii="Calibri" w:hAnsi="Calibri" w:cs="Arial"/>
          <w:b/>
          <w:color w:val="000000"/>
          <w:spacing w:val="0"/>
          <w:sz w:val="24"/>
        </w:rPr>
        <w:t xml:space="preserve">b) do extrato do laudo de avaliação (Demonstrativo com a discriminação dos custos e das despesas efetivamente incorridos na estimação de valor de um bem imóvel). </w:t>
      </w:r>
    </w:p>
    <w:p w14:paraId="772AAD05" w14:textId="77777777" w:rsidR="00461495" w:rsidRPr="00426854" w:rsidRDefault="00461495" w:rsidP="00DF29C8">
      <w:pPr>
        <w:keepLines w:val="0"/>
        <w:tabs>
          <w:tab w:val="left" w:pos="851"/>
        </w:tabs>
        <w:rPr>
          <w:rFonts w:ascii="Calibri" w:hAnsi="Calibri" w:cs="Arial"/>
          <w:color w:val="000000"/>
          <w:spacing w:val="0"/>
          <w:sz w:val="24"/>
        </w:rPr>
      </w:pPr>
      <w:r w:rsidRPr="005B71A5">
        <w:rPr>
          <w:rFonts w:ascii="Calibri" w:hAnsi="Calibri" w:cs="Arial"/>
          <w:b/>
          <w:color w:val="000000"/>
          <w:spacing w:val="0"/>
          <w:sz w:val="24"/>
        </w:rPr>
        <w:t xml:space="preserve">2 DESTINAÇÃO DOS RECURSOS - </w:t>
      </w:r>
      <w:r w:rsidRPr="00426854">
        <w:rPr>
          <w:rFonts w:ascii="Calibri" w:hAnsi="Calibri" w:cs="Arial"/>
          <w:color w:val="000000"/>
          <w:spacing w:val="0"/>
          <w:sz w:val="24"/>
        </w:rPr>
        <w:t xml:space="preserve">O valor do financiamento e os recursos da conta vinculada do FGTS serão pagos ao(s) VENDEDOR(ES), após a apresentação do contrato registrado, por depósito na conta descrita na letra 'B4.1' do quadro resumo com o que todos os VENDEDORES dão integral quitação à CAIXA e declara(m) que os recursos próprios referente ao pagamento do imóvel, foram quitados pelo(s) DEVEDOR(ES). </w:t>
      </w:r>
    </w:p>
    <w:p w14:paraId="3B3C8DEE"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2.1 Ao valor pago ao(s) VENDEDOR(ES) serão acrescidos juros e atualização monetária, ao índice aplicado aos depósitos de poupança, da data da assinatura deste contrato, inclusive, até a da liberação dos recursos, exclusive, incidindo sobre os rendimentos Imposto de Renda à alíquota definida para aplicações financeiras de renda fixa em função do prazo de permanência.</w:t>
      </w:r>
    </w:p>
    <w:p w14:paraId="1D1DB9B5"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2.2 O(s) DEVEDOR(ES) declara(m) estar ciente(s) de que a utilização de recursos da conta vinculada do FGTS, seja na concessão, amortização, liquidação ou pagamento de parte das prestações do presente contrato, está condicionada à estrita observância das normas legais e regulamentares vigentes, especialmente aquelas estabelecidas pelo Conselho Curador do FGTS, pelo Manual FGTS – Utilização na Moradia Própria (versão vigente), pela Lei nº 8.036/1990 e pelo Decreto nº 99.684/1990.</w:t>
      </w:r>
    </w:p>
    <w:p w14:paraId="186A0ADB"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lastRenderedPageBreak/>
        <w:t>2.3 O(s) DEVEDOR(ES) reconhece(m) que, mesmo nos casos em que o uso indevido dos recursos do FGTS decorra de falhas operacionais, tecnológicas ou sistêmicas, a operação deverá ser regularizada conforme previsto nas normas vigentes. O(s) DEVEDOR(ES) compromete(m)-se a colaborar com a CAIXA na correção da irregularidade e, quando constatado benefício direto, a realizar a devolução dos valores indevidamente utilizados à própria conta vinculada do FGTS, conforme determinado pelo Agente Operador.</w:t>
      </w:r>
    </w:p>
    <w:p w14:paraId="372F2C94"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2.4 O(s) DEVEDOR(ES) declara(m) estar ciente(s) de que o valor do imóvel objeto deste contrato deve respeitar o limite máximo estabelecido para operações no âmbito do Sistema Financeiro da Habitação (SFH), conforme Resolução vigente do Conselho Curador do FGTS. A inobservância deste limite poderá acarretar a impossibilidade de utilização dos recursos do FGTS e a necessidade de regularização da operação.</w:t>
      </w:r>
    </w:p>
    <w:p w14:paraId="27CE0C60"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2.5 O(s) DEVEDOR(ES) autoriza(m) a CAIXA a realizar, a qualquer tempo, auditoria, verificação documental e cruzamento de dados junto ao Agente Operador do FGTS, com vistas à validação da regularidade da operação e da elegibilidade ao uso dos recursos do FGTS.</w:t>
      </w:r>
    </w:p>
    <w:p w14:paraId="26BD73DA"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xml:space="preserve">2.6 O(s) DEVEDOR(ES) compromete(m)-se a: </w:t>
      </w:r>
    </w:p>
    <w:p w14:paraId="4D1235C8"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Prestar informações verdadeiras e completas no momento da contratação e durante a vigência do contrato;</w:t>
      </w:r>
    </w:p>
    <w:p w14:paraId="4EA60D5A"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Comunicar imediatamente à CAIXA qualquer alteração que possa impactar a elegibilidade ao uso do FGTS;</w:t>
      </w:r>
    </w:p>
    <w:p w14:paraId="535B0B6A"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Ressarcir à CAIXA os valores indevidamente utilizados, acrescidos de encargos legais, mediante devolução à própria conta vinculada do FGTS, caso seja constatada irregularidade atribuível ao(s) DEVEDOR(ES).</w:t>
      </w:r>
    </w:p>
    <w:p w14:paraId="66D1B38D" w14:textId="77777777" w:rsidR="00461495" w:rsidRDefault="00461495" w:rsidP="00DF29C8">
      <w:pPr>
        <w:keepLines w:val="0"/>
        <w:tabs>
          <w:tab w:val="left" w:pos="851"/>
        </w:tabs>
        <w:rPr>
          <w:rFonts w:ascii="Calibri" w:hAnsi="Calibri" w:cs="Calibri"/>
          <w:sz w:val="24"/>
        </w:rPr>
      </w:pPr>
      <w:r w:rsidRPr="00426854">
        <w:rPr>
          <w:rFonts w:ascii="Calibri" w:hAnsi="Calibri" w:cs="Arial"/>
          <w:color w:val="000000"/>
          <w:spacing w:val="0"/>
          <w:sz w:val="24"/>
        </w:rPr>
        <w:t>2.7 Esta cláusula tem por finalidade garantir a integridade dos recursos do FGTS e a conformidade da operação com os princípios da legalidade, transparência e responsabilidade fiscal, conforme exigido pelos órgãos de controle e pela legislação vigente.</w:t>
      </w:r>
    </w:p>
    <w:p w14:paraId="15E22475" w14:textId="77777777" w:rsidR="00461495" w:rsidRDefault="00461495" w:rsidP="00DF29C8">
      <w:pPr>
        <w:keepLines w:val="0"/>
        <w:tabs>
          <w:tab w:val="left" w:pos="851"/>
        </w:tabs>
        <w:rPr>
          <w:rFonts w:ascii="Calibri" w:hAnsi="Calibri" w:cs="Calibri"/>
          <w:sz w:val="24"/>
        </w:rPr>
      </w:pPr>
      <w:r w:rsidRPr="005B71A5">
        <w:rPr>
          <w:rFonts w:ascii="Calibri" w:hAnsi="Calibri" w:cs="Arial"/>
          <w:b/>
          <w:color w:val="000000"/>
          <w:spacing w:val="0"/>
          <w:sz w:val="24"/>
        </w:rPr>
        <w:t xml:space="preserve">3 CONDIÇÕES DO FINANCIAMENTO - </w:t>
      </w:r>
      <w:r w:rsidRPr="00426854">
        <w:rPr>
          <w:rFonts w:ascii="Calibri" w:hAnsi="Calibri" w:cs="Arial"/>
          <w:b/>
          <w:color w:val="000000"/>
          <w:spacing w:val="0"/>
          <w:sz w:val="24"/>
        </w:rPr>
        <w:t xml:space="preserve">São as estabelecidas na letra 'B'. </w:t>
      </w:r>
    </w:p>
    <w:p w14:paraId="1F9D5620" w14:textId="77777777" w:rsidR="00461495" w:rsidRPr="00426854" w:rsidRDefault="00461495" w:rsidP="00DF29C8">
      <w:pPr>
        <w:keepLines w:val="0"/>
        <w:tabs>
          <w:tab w:val="left" w:pos="851"/>
        </w:tabs>
        <w:rPr>
          <w:rFonts w:ascii="Calibri" w:hAnsi="Calibri" w:cs="Arial"/>
          <w:color w:val="000000"/>
          <w:spacing w:val="0"/>
          <w:sz w:val="24"/>
        </w:rPr>
      </w:pPr>
      <w:r w:rsidRPr="005B71A5">
        <w:rPr>
          <w:rFonts w:ascii="Calibri" w:hAnsi="Calibri" w:cs="Arial"/>
          <w:b/>
          <w:color w:val="000000"/>
          <w:spacing w:val="0"/>
          <w:sz w:val="24"/>
        </w:rPr>
        <w:t xml:space="preserve">4 ENCARGO MENSAL - COMPOSIÇÃO, CÁLCULO E FORMA DE PAGAMENTO - </w:t>
      </w:r>
      <w:r w:rsidRPr="00426854">
        <w:rPr>
          <w:rFonts w:ascii="Calibri" w:hAnsi="Calibri" w:cs="Arial"/>
          <w:color w:val="000000"/>
          <w:spacing w:val="0"/>
          <w:sz w:val="24"/>
        </w:rPr>
        <w:t>Composto pela parcela de Amortização, Juros, Prêmios de Seguro e Tarifa de Administração de Contrato Mensal, e deve ser pago até o vencimento, independentemente de aviso ou notificação. Caso não exista e, nos meses subsequentes o dia indicado para o vencimento ou se coincidir com dia não útil, o pagamento deve ser realizado no primeiro dia útil subsequente, sem acréscimo.</w:t>
      </w:r>
    </w:p>
    <w:p w14:paraId="71FDD73F"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xml:space="preserve">4.1 Não havendo recursos para débito dos encargos em conta corrente CAIXA, o(s) DEVEDOR(ES) ficará(ão) em mora com a cobrança dos valores previstos no contrato para esta situação inclusive as despesas para cobrança e execução da dívida. </w:t>
      </w:r>
    </w:p>
    <w:p w14:paraId="323792FC"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4.2 O pagamento dos encargos mensais será efetuado por débito em conta PF CAIXA, de livre movimentação do(s) DEVEDOR(ES).</w:t>
      </w:r>
    </w:p>
    <w:p w14:paraId="190E9435"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xml:space="preserve">4.3 Se débito dos encargos mensais em conta esteS autorizam a CAIXA a efetuar o débito e, não ocorrendo, independente de aviso ou notificação, devem solicitar a emissão da segunda via da prestação e pagá-la. </w:t>
      </w:r>
    </w:p>
    <w:p w14:paraId="5F5873BE"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xml:space="preserve">4.4 O(s) DEVEDOR(ES) podem solicitar a alteração da data de vencimento do encargo, exceto se opção por débito em folha de pagamento e, na alteração, o valor devido será atualizado, </w:t>
      </w:r>
      <w:r w:rsidRPr="00426854">
        <w:rPr>
          <w:rFonts w:ascii="Calibri" w:hAnsi="Calibri" w:cs="Arial"/>
          <w:i/>
          <w:color w:val="000000"/>
          <w:spacing w:val="0"/>
          <w:sz w:val="24"/>
        </w:rPr>
        <w:t xml:space="preserve">pro rata die, </w:t>
      </w:r>
      <w:r w:rsidRPr="00426854">
        <w:rPr>
          <w:rFonts w:ascii="Calibri" w:hAnsi="Calibri" w:cs="Arial"/>
          <w:color w:val="000000"/>
          <w:spacing w:val="0"/>
          <w:sz w:val="24"/>
        </w:rPr>
        <w:t>da data do vencimento do último encargo mensal, inclusive, até a nova data, exclusive.</w:t>
      </w:r>
    </w:p>
    <w:p w14:paraId="5F5D2C98"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xml:space="preserve">4.5 A prestação (A+J) estabelecida na letra 'B10' é recalculada mensalmente, atualizada pelo índice da letra 'B2.1' e na forma do item 6, na data correspondente a do vencimento do encargo mensal, sendo a </w:t>
      </w:r>
      <w:r w:rsidRPr="00426854">
        <w:rPr>
          <w:rFonts w:ascii="Calibri" w:hAnsi="Calibri" w:cs="Arial"/>
          <w:color w:val="000000"/>
          <w:spacing w:val="0"/>
          <w:sz w:val="24"/>
        </w:rPr>
        <w:lastRenderedPageBreak/>
        <w:t>parcela de juros obtida pela aplicação da taxa de juros mensal vigente com base no saldo devedor atualizado e a parcela de amortização obtida pela diferença entre a prestação e a parcela de juros.</w:t>
      </w:r>
    </w:p>
    <w:p w14:paraId="1484A4A1"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4.6 Os Prêmios de Seguro são recalculados, mensalmente, sendo o prêmio Morte e Invalidez Permanente (MIP) calculado sobre o saldo devedor atualizado na forma do item 6 e o prêmio Danos Físicos ao Imóvel (DFI) sobre o valor da garantia atualizada pelo índice de atualização aplicável aos depósitos de poupança, com aplicação aos referidos valores dos coeficientes relativos às taxas de prêmios vigentes na data do vencimento do encargo e devem ser pagos mesmo que não haja encargo com vencimento no respectivo mês.</w:t>
      </w:r>
    </w:p>
    <w:p w14:paraId="3FAC6D0F"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4.6.1 Na data da contratação é cobrado do(s) DEVEDOR(ES) o valor dos primeiros prêmios de seguro e, caso não sejam pagos, serão acrescidos ao valor do primeiro encargo mensal, lançados como diferença de prestação.</w:t>
      </w:r>
    </w:p>
    <w:p w14:paraId="54E0B79B" w14:textId="77777777" w:rsidR="00461495" w:rsidRDefault="00461495" w:rsidP="00DF29C8">
      <w:pPr>
        <w:keepLines w:val="0"/>
        <w:tabs>
          <w:tab w:val="left" w:pos="851"/>
        </w:tabs>
        <w:rPr>
          <w:rFonts w:ascii="Calibri" w:hAnsi="Calibri" w:cs="Calibri"/>
          <w:sz w:val="24"/>
        </w:rPr>
      </w:pPr>
      <w:r w:rsidRPr="00426854">
        <w:rPr>
          <w:rFonts w:ascii="Calibri" w:hAnsi="Calibri" w:cs="Arial"/>
          <w:color w:val="000000"/>
          <w:spacing w:val="0"/>
          <w:sz w:val="24"/>
        </w:rPr>
        <w:t>4.7 A Tarifa de Administração de Contrato Mensal no valor de R$ 25,00, disponível na Tabela de Tarifas da CAIXA, disponível em www.caixa.gov.br, deve ser paga mesmo que não haja encargo com vencimento no respectivo mês.</w:t>
      </w:r>
    </w:p>
    <w:p w14:paraId="4BF0A95F" w14:textId="77777777" w:rsidR="007A79C9" w:rsidRPr="007A79C9" w:rsidRDefault="007A79C9" w:rsidP="00DF29C8">
      <w:pPr>
        <w:tabs>
          <w:tab w:val="left" w:pos="851"/>
        </w:tabs>
        <w:rPr>
          <w:rFonts w:ascii="Calibri" w:hAnsi="Calibri" w:cs="Arial"/>
          <w:b/>
          <w:color w:val="000000"/>
          <w:spacing w:val="0"/>
          <w:sz w:val="24"/>
        </w:rPr>
      </w:pPr>
      <w:bookmarkStart w:id="2" w:name="_Hlk142661065"/>
      <w:r w:rsidRPr="007A79C9">
        <w:rPr>
          <w:rFonts w:ascii="Calibri" w:hAnsi="Calibri" w:cs="Arial"/>
          <w:b/>
          <w:color w:val="000000"/>
          <w:spacing w:val="0"/>
          <w:sz w:val="24"/>
        </w:rPr>
        <w:t>5</w:t>
      </w:r>
      <w:r w:rsidRPr="007A79C9">
        <w:rPr>
          <w:rFonts w:ascii="Calibri" w:hAnsi="Calibri" w:cs="Arial"/>
          <w:b/>
          <w:color w:val="000000"/>
          <w:spacing w:val="0"/>
          <w:sz w:val="24"/>
        </w:rPr>
        <w:tab/>
        <w:t xml:space="preserve">JUROS REMUNERATÓRIOS </w:t>
      </w:r>
      <w:r>
        <w:rPr>
          <w:rFonts w:ascii="Calibri" w:hAnsi="Calibri" w:cs="Arial"/>
          <w:b/>
          <w:color w:val="000000"/>
          <w:spacing w:val="0"/>
          <w:sz w:val="24"/>
        </w:rPr>
        <w:t>-</w:t>
      </w:r>
      <w:r w:rsidRPr="007A79C9">
        <w:rPr>
          <w:rFonts w:ascii="Calibri" w:hAnsi="Calibri" w:cs="Arial"/>
          <w:b/>
          <w:color w:val="000000"/>
          <w:spacing w:val="0"/>
          <w:sz w:val="24"/>
        </w:rPr>
        <w:t xml:space="preserve"> Incidem sobre a quantia mutuada até o fim da dívida, às taxas fixadas neste contrato e sobre as importâncias </w:t>
      </w:r>
      <w:r w:rsidR="00C86818">
        <w:rPr>
          <w:rFonts w:ascii="Calibri" w:hAnsi="Calibri" w:cs="Arial"/>
          <w:b/>
          <w:color w:val="000000"/>
          <w:spacing w:val="0"/>
          <w:sz w:val="24"/>
        </w:rPr>
        <w:t>gastas</w:t>
      </w:r>
      <w:r w:rsidRPr="007A79C9">
        <w:rPr>
          <w:rFonts w:ascii="Calibri" w:hAnsi="Calibri" w:cs="Arial"/>
          <w:b/>
          <w:color w:val="000000"/>
          <w:spacing w:val="0"/>
          <w:sz w:val="24"/>
        </w:rPr>
        <w:t xml:space="preserve"> pela CAIXA, para preservação de seus direitos e as necessárias à manutenção e realização da garantia.</w:t>
      </w:r>
      <w:bookmarkEnd w:id="2"/>
    </w:p>
    <w:p w14:paraId="6A9E8936" w14:textId="77777777" w:rsidR="00461495" w:rsidRPr="00426854" w:rsidRDefault="00461495" w:rsidP="00DF29C8">
      <w:pPr>
        <w:keepLines w:val="0"/>
        <w:tabs>
          <w:tab w:val="left" w:pos="851"/>
        </w:tabs>
        <w:rPr>
          <w:rFonts w:ascii="Calibri" w:hAnsi="Calibri" w:cs="Arial"/>
          <w:color w:val="000000"/>
          <w:spacing w:val="0"/>
          <w:sz w:val="24"/>
        </w:rPr>
      </w:pPr>
      <w:r w:rsidRPr="005B71A5">
        <w:rPr>
          <w:rFonts w:ascii="Calibri" w:hAnsi="Calibri" w:cs="Arial"/>
          <w:b/>
          <w:color w:val="000000"/>
          <w:spacing w:val="0"/>
          <w:sz w:val="24"/>
        </w:rPr>
        <w:t xml:space="preserve">6 ATUALIZAÇÃO DO SALDO DEVEDOR E DA GARANTIA - </w:t>
      </w:r>
      <w:r w:rsidRPr="00426854">
        <w:rPr>
          <w:rFonts w:ascii="Calibri" w:hAnsi="Calibri" w:cs="Arial"/>
          <w:color w:val="000000"/>
          <w:spacing w:val="0"/>
          <w:sz w:val="24"/>
        </w:rPr>
        <w:t xml:space="preserve">A atualização do saldo devedor é mensal, no vencimento do encargo, pelo índice de atualização aplicável aos depósitos de poupança e, na sua extinção, pelo índice determinado em legislação específica. </w:t>
      </w:r>
    </w:p>
    <w:p w14:paraId="5F02C571"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6.1 A atualização do valor da garantia ocorre mensalmente, na data do vencimento do encargo mensal, pelo índice de atualização da remuneração básica aplicável aos depósitos de poupança.</w:t>
      </w:r>
    </w:p>
    <w:p w14:paraId="085D5E50"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b/>
          <w:color w:val="000000"/>
          <w:spacing w:val="0"/>
          <w:sz w:val="24"/>
        </w:rPr>
        <w:t xml:space="preserve">6.2 Na apuração do saldo devedor será aplicada a atualização proporcional, </w:t>
      </w:r>
      <w:r w:rsidRPr="00426854">
        <w:rPr>
          <w:rFonts w:ascii="Calibri" w:hAnsi="Calibri" w:cs="Arial"/>
          <w:b/>
          <w:i/>
          <w:color w:val="000000"/>
          <w:spacing w:val="0"/>
          <w:sz w:val="24"/>
        </w:rPr>
        <w:t xml:space="preserve">pro rata die, </w:t>
      </w:r>
      <w:r w:rsidRPr="00426854">
        <w:rPr>
          <w:rFonts w:ascii="Calibri" w:hAnsi="Calibri" w:cs="Arial"/>
          <w:b/>
          <w:color w:val="000000"/>
          <w:spacing w:val="0"/>
          <w:sz w:val="24"/>
        </w:rPr>
        <w:t xml:space="preserve">no período entre a data de aniversário do contrato ou a data da última atualização contratual do saldo devedor, se ocorrida após o último aniversário do contrato, inclusive </w:t>
      </w:r>
      <w:proofErr w:type="gramStart"/>
      <w:r w:rsidRPr="00426854">
        <w:rPr>
          <w:rFonts w:ascii="Calibri" w:hAnsi="Calibri" w:cs="Arial"/>
          <w:b/>
          <w:color w:val="000000"/>
          <w:spacing w:val="0"/>
          <w:sz w:val="24"/>
        </w:rPr>
        <w:t>e</w:t>
      </w:r>
      <w:proofErr w:type="gramEnd"/>
      <w:r w:rsidRPr="00426854">
        <w:rPr>
          <w:rFonts w:ascii="Calibri" w:hAnsi="Calibri" w:cs="Arial"/>
          <w:b/>
          <w:color w:val="000000"/>
          <w:spacing w:val="0"/>
          <w:sz w:val="24"/>
        </w:rPr>
        <w:t xml:space="preserve"> a data do evento, exclusive. </w:t>
      </w:r>
    </w:p>
    <w:p w14:paraId="00F7E9E0"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xml:space="preserve">6.3 A garantia poderá ser reavaliada, a pedido da CAIXA ou do(s) DEVEDOR(ES). </w:t>
      </w:r>
    </w:p>
    <w:p w14:paraId="41D3DC70" w14:textId="77777777" w:rsidR="00461495" w:rsidRPr="00426854" w:rsidRDefault="00461495" w:rsidP="00DF29C8">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xml:space="preserve">6.4 No vencimento do último encargo mensal, eventual saldo devedor residual deverá ser pago pelo(s) DEVEDOR(ES). </w:t>
      </w:r>
    </w:p>
    <w:p w14:paraId="77BC9904" w14:textId="77777777" w:rsidR="00461495" w:rsidRDefault="00461495" w:rsidP="00DF29C8">
      <w:pPr>
        <w:keepLines w:val="0"/>
        <w:tabs>
          <w:tab w:val="left" w:pos="851"/>
        </w:tabs>
        <w:rPr>
          <w:rFonts w:ascii="Calibri" w:hAnsi="Calibri" w:cs="Calibri"/>
          <w:sz w:val="24"/>
        </w:rPr>
      </w:pPr>
      <w:r w:rsidRPr="00426854">
        <w:rPr>
          <w:rFonts w:ascii="Calibri" w:hAnsi="Calibri" w:cs="Arial"/>
          <w:color w:val="000000"/>
          <w:spacing w:val="0"/>
          <w:sz w:val="24"/>
        </w:rPr>
        <w:t>6.5 Diferenças no cálculo das prestações geradas durante a fase de amortização e/ou construção serão incorporadas ao saldo devedor.</w:t>
      </w:r>
    </w:p>
    <w:p w14:paraId="19471C13" w14:textId="77777777" w:rsidR="00461495" w:rsidRDefault="00461495" w:rsidP="00DF29C8">
      <w:pPr>
        <w:keepLines w:val="0"/>
        <w:tabs>
          <w:tab w:val="left" w:pos="851"/>
        </w:tabs>
        <w:rPr>
          <w:rFonts w:ascii="Calibri" w:hAnsi="Calibri" w:cs="Arial"/>
          <w:color w:val="000000"/>
          <w:spacing w:val="0"/>
          <w:sz w:val="24"/>
        </w:rPr>
      </w:pPr>
      <w:r w:rsidRPr="005B71A5">
        <w:rPr>
          <w:rFonts w:ascii="Calibri" w:hAnsi="Calibri" w:cs="Arial"/>
          <w:b/>
          <w:color w:val="000000"/>
          <w:spacing w:val="0"/>
          <w:sz w:val="24"/>
        </w:rPr>
        <w:t xml:space="preserve">7 IMPONTUALIDADE - </w:t>
      </w:r>
      <w:r w:rsidRPr="00426854">
        <w:rPr>
          <w:rFonts w:ascii="Calibri" w:hAnsi="Calibri" w:cs="Arial"/>
          <w:b/>
          <w:color w:val="000000"/>
          <w:spacing w:val="0"/>
          <w:sz w:val="24"/>
        </w:rPr>
        <w:t>A obrigação em atraso será atualizada monetariamente pelo índice de atualização do saldo devedor do financiamento incidindo sobre o valor atualizado juros remuneratórios, juros de mora e multa moratória, da data de seu vencimento, inclusive, até a do pagamento, exclusive conforme item 7.1</w:t>
      </w:r>
      <w:r w:rsidR="00E2702B">
        <w:rPr>
          <w:rFonts w:ascii="Calibri" w:hAnsi="Calibri" w:cs="Arial"/>
          <w:color w:val="000000"/>
          <w:spacing w:val="0"/>
          <w:sz w:val="24"/>
        </w:rPr>
        <w:t xml:space="preserve"> </w:t>
      </w:r>
    </w:p>
    <w:p w14:paraId="580CD4DA" w14:textId="77777777" w:rsidR="00DF29C8" w:rsidRPr="00DF29C8" w:rsidRDefault="00DF29C8" w:rsidP="00DF29C8">
      <w:pPr>
        <w:autoSpaceDE w:val="0"/>
        <w:rPr>
          <w:rFonts w:ascii="Calibri" w:hAnsi="Calibri" w:cs="Arial"/>
          <w:b/>
          <w:color w:val="000000"/>
          <w:spacing w:val="0"/>
          <w:sz w:val="24"/>
        </w:rPr>
      </w:pPr>
      <w:bookmarkStart w:id="3" w:name="_Hlk142662927"/>
      <w:r w:rsidRPr="00DF29C8">
        <w:rPr>
          <w:rFonts w:ascii="Calibri" w:hAnsi="Calibri" w:cs="Arial"/>
          <w:b/>
          <w:color w:val="000000"/>
          <w:spacing w:val="0"/>
          <w:sz w:val="24"/>
        </w:rPr>
        <w:t>7.1</w:t>
      </w:r>
      <w:r w:rsidRPr="00DF29C8">
        <w:rPr>
          <w:rFonts w:ascii="Calibri" w:hAnsi="Calibri" w:cs="Arial"/>
          <w:b/>
          <w:color w:val="000000"/>
          <w:spacing w:val="0"/>
          <w:sz w:val="24"/>
        </w:rPr>
        <w:tab/>
        <w:t>I) juros remuneratórios calculados pelo método de juros compostos, com capitalização mensal à taxa de juros prevista na Letra “B9.1”; II) juros moratórios à razão de 0,033% (trinta e três milésimos por cento) por dia de atraso; e III) multa moratória de 2% (dois por cento), nos termos da legislação vigente.</w:t>
      </w:r>
      <w:r w:rsidR="00C86818" w:rsidRPr="00C86818">
        <w:rPr>
          <w:rFonts w:ascii="Calibri" w:hAnsi="Calibri" w:cs="Arial"/>
          <w:color w:val="000000"/>
          <w:spacing w:val="0"/>
          <w:sz w:val="24"/>
        </w:rPr>
        <w:t xml:space="preserve"> </w:t>
      </w:r>
    </w:p>
    <w:p w14:paraId="7F4E81C3" w14:textId="77777777" w:rsidR="00DF29C8" w:rsidRPr="00DF29C8" w:rsidRDefault="00DF29C8" w:rsidP="00DF29C8">
      <w:pPr>
        <w:autoSpaceDE w:val="0"/>
        <w:rPr>
          <w:rFonts w:ascii="Calibri" w:hAnsi="Calibri" w:cs="Arial"/>
          <w:color w:val="000000"/>
          <w:spacing w:val="0"/>
          <w:sz w:val="24"/>
        </w:rPr>
      </w:pPr>
      <w:bookmarkStart w:id="4" w:name="_Hlk142662955"/>
      <w:bookmarkEnd w:id="3"/>
      <w:r w:rsidRPr="00DF29C8">
        <w:rPr>
          <w:rFonts w:ascii="Calibri" w:hAnsi="Calibri" w:cs="Arial"/>
          <w:color w:val="000000"/>
          <w:spacing w:val="0"/>
          <w:sz w:val="24"/>
        </w:rPr>
        <w:t>7.2</w:t>
      </w:r>
      <w:r w:rsidRPr="00DF29C8">
        <w:rPr>
          <w:rFonts w:ascii="Calibri" w:hAnsi="Calibri" w:cs="Arial"/>
          <w:color w:val="000000"/>
          <w:spacing w:val="0"/>
          <w:sz w:val="24"/>
        </w:rPr>
        <w:tab/>
        <w:t xml:space="preserve">No ajuizamento de ação para cobrança dos débitos em atraso ou liquidação de obrigações vencidas incidirá, </w:t>
      </w:r>
      <w:r w:rsidR="00C86818">
        <w:rPr>
          <w:rFonts w:ascii="Calibri" w:hAnsi="Calibri" w:cs="Arial"/>
          <w:color w:val="000000"/>
          <w:spacing w:val="0"/>
          <w:sz w:val="24"/>
        </w:rPr>
        <w:t>também</w:t>
      </w:r>
      <w:r w:rsidRPr="00DF29C8">
        <w:rPr>
          <w:rFonts w:ascii="Calibri" w:hAnsi="Calibri" w:cs="Arial"/>
          <w:color w:val="000000"/>
          <w:spacing w:val="0"/>
          <w:sz w:val="24"/>
        </w:rPr>
        <w:t>, honorários de advogados nos termos do artigo 395 do Código Civil.</w:t>
      </w:r>
    </w:p>
    <w:bookmarkEnd w:id="4"/>
    <w:p w14:paraId="01D51C7D" w14:textId="77777777" w:rsidR="00DF29C8" w:rsidRPr="00DF29C8" w:rsidRDefault="00DF29C8" w:rsidP="00DF29C8">
      <w:pPr>
        <w:rPr>
          <w:rFonts w:ascii="Calibri" w:hAnsi="Calibri" w:cs="Arial"/>
          <w:b/>
          <w:color w:val="000000"/>
          <w:spacing w:val="0"/>
          <w:sz w:val="24"/>
        </w:rPr>
      </w:pPr>
      <w:r w:rsidRPr="00DF29C8">
        <w:rPr>
          <w:rFonts w:ascii="Calibri" w:hAnsi="Calibri" w:cs="Arial"/>
          <w:b/>
          <w:color w:val="000000"/>
          <w:spacing w:val="0"/>
          <w:sz w:val="24"/>
        </w:rPr>
        <w:t>7.3</w:t>
      </w:r>
      <w:r w:rsidRPr="00DF29C8">
        <w:rPr>
          <w:rFonts w:ascii="Calibri" w:hAnsi="Calibri" w:cs="Arial"/>
          <w:b/>
          <w:color w:val="000000"/>
          <w:spacing w:val="0"/>
          <w:sz w:val="24"/>
        </w:rPr>
        <w:tab/>
      </w:r>
      <w:r w:rsidR="00C86818" w:rsidRPr="00C86818">
        <w:rPr>
          <w:rFonts w:ascii="Calibri" w:hAnsi="Calibri" w:cs="Arial"/>
          <w:b/>
          <w:color w:val="000000"/>
          <w:spacing w:val="0"/>
          <w:sz w:val="24"/>
        </w:rPr>
        <w:t>Ocorrendo mais de um encargo mensal vencido e não pago, o pagamento do último não presume quitação dos anteriores, facultando a CAIXA, incorporar o valor vencido ao saldo devedor do financiamento</w:t>
      </w:r>
      <w:r w:rsidRPr="00DF29C8">
        <w:rPr>
          <w:rFonts w:ascii="Calibri" w:hAnsi="Calibri" w:cs="Arial"/>
          <w:b/>
          <w:color w:val="000000"/>
          <w:spacing w:val="0"/>
          <w:sz w:val="24"/>
        </w:rPr>
        <w:t xml:space="preserve">. </w:t>
      </w:r>
    </w:p>
    <w:p w14:paraId="67B2AA9E" w14:textId="77777777" w:rsidR="00DF29C8" w:rsidRPr="00DF29C8" w:rsidRDefault="00DF29C8" w:rsidP="00DF29C8">
      <w:pPr>
        <w:rPr>
          <w:rFonts w:ascii="Calibri" w:hAnsi="Calibri" w:cs="Arial"/>
          <w:b/>
          <w:color w:val="000000"/>
          <w:spacing w:val="0"/>
          <w:sz w:val="24"/>
        </w:rPr>
      </w:pPr>
      <w:bookmarkStart w:id="5" w:name="_Hlk142663066"/>
      <w:r w:rsidRPr="00DF29C8">
        <w:rPr>
          <w:rFonts w:ascii="Calibri" w:hAnsi="Calibri" w:cs="Arial"/>
          <w:b/>
          <w:color w:val="000000"/>
          <w:spacing w:val="0"/>
          <w:sz w:val="24"/>
        </w:rPr>
        <w:lastRenderedPageBreak/>
        <w:t>7.4</w:t>
      </w:r>
      <w:r w:rsidRPr="00DF29C8">
        <w:rPr>
          <w:rFonts w:ascii="Calibri" w:hAnsi="Calibri" w:cs="Arial"/>
          <w:b/>
          <w:color w:val="000000"/>
          <w:spacing w:val="0"/>
          <w:sz w:val="24"/>
        </w:rPr>
        <w:tab/>
      </w:r>
      <w:r w:rsidR="00C86818" w:rsidRPr="00C86818">
        <w:rPr>
          <w:rFonts w:ascii="Calibri" w:hAnsi="Calibri" w:cs="Arial"/>
          <w:b/>
          <w:color w:val="000000"/>
          <w:spacing w:val="0"/>
          <w:sz w:val="24"/>
        </w:rPr>
        <w:t>Efetuada a incorporação, as próximas prestações terão acréscimo decorrente desta ação, e, se não incorporadas, o(s) DEVEDOR(ES) permanece(m) obrigado(s) a pagar as obrigações originariamente assumidas</w:t>
      </w:r>
      <w:r w:rsidRPr="00DF29C8">
        <w:rPr>
          <w:rFonts w:ascii="Calibri" w:hAnsi="Calibri" w:cs="Arial"/>
          <w:b/>
          <w:color w:val="000000"/>
          <w:spacing w:val="0"/>
          <w:sz w:val="24"/>
        </w:rPr>
        <w:t>.</w:t>
      </w:r>
    </w:p>
    <w:bookmarkEnd w:id="5"/>
    <w:p w14:paraId="4C486CFB" w14:textId="77777777" w:rsidR="00DF29C8" w:rsidRPr="00DF29C8" w:rsidRDefault="00DF29C8" w:rsidP="00DF29C8">
      <w:pPr>
        <w:rPr>
          <w:rFonts w:ascii="Calibri" w:hAnsi="Calibri" w:cs="Arial"/>
          <w:b/>
          <w:color w:val="000000"/>
          <w:spacing w:val="0"/>
          <w:sz w:val="24"/>
        </w:rPr>
      </w:pPr>
      <w:r w:rsidRPr="00DF29C8">
        <w:rPr>
          <w:rFonts w:ascii="Calibri" w:hAnsi="Calibri" w:cs="Arial"/>
          <w:b/>
          <w:color w:val="000000"/>
          <w:spacing w:val="0"/>
          <w:sz w:val="24"/>
        </w:rPr>
        <w:t>7.5</w:t>
      </w:r>
      <w:r w:rsidRPr="00DF29C8">
        <w:rPr>
          <w:rFonts w:ascii="Calibri" w:hAnsi="Calibri" w:cs="Arial"/>
          <w:b/>
          <w:color w:val="000000"/>
          <w:spacing w:val="0"/>
          <w:sz w:val="24"/>
        </w:rPr>
        <w:tab/>
        <w:t>A CAIXA pode utilizar o valor de prestação paga para quitar uma mais antiga em aberto.</w:t>
      </w:r>
    </w:p>
    <w:p w14:paraId="1189B426" w14:textId="77777777" w:rsidR="00DF29C8" w:rsidRPr="00DF29C8" w:rsidRDefault="00DF29C8" w:rsidP="00DF29C8">
      <w:pPr>
        <w:rPr>
          <w:rFonts w:ascii="Calibri" w:hAnsi="Calibri" w:cs="Arial"/>
          <w:color w:val="000000"/>
          <w:spacing w:val="0"/>
          <w:sz w:val="24"/>
        </w:rPr>
      </w:pPr>
      <w:r w:rsidRPr="00DF29C8">
        <w:rPr>
          <w:rFonts w:ascii="Calibri" w:hAnsi="Calibri" w:cs="Arial"/>
          <w:b/>
          <w:color w:val="000000"/>
          <w:spacing w:val="0"/>
          <w:sz w:val="24"/>
        </w:rPr>
        <w:t>8</w:t>
      </w:r>
      <w:r w:rsidRPr="00DF29C8">
        <w:rPr>
          <w:rFonts w:ascii="Calibri" w:hAnsi="Calibri" w:cs="Arial"/>
          <w:b/>
          <w:color w:val="000000"/>
          <w:spacing w:val="0"/>
          <w:sz w:val="24"/>
        </w:rPr>
        <w:tab/>
      </w:r>
      <w:r w:rsidRPr="0050645D">
        <w:rPr>
          <w:rFonts w:ascii="Calibri" w:hAnsi="Calibri" w:cs="Arial"/>
          <w:b/>
          <w:color w:val="000000"/>
          <w:spacing w:val="0"/>
          <w:sz w:val="24"/>
        </w:rPr>
        <w:t xml:space="preserve">AMORTIZAÇÃO </w:t>
      </w:r>
      <w:r w:rsidRPr="00DF29C8">
        <w:rPr>
          <w:rFonts w:ascii="Calibri" w:hAnsi="Calibri" w:cs="Arial"/>
          <w:b/>
          <w:color w:val="000000"/>
          <w:spacing w:val="0"/>
          <w:sz w:val="24"/>
        </w:rPr>
        <w:t xml:space="preserve">EXTRAORDINÁRIA </w:t>
      </w:r>
      <w:r>
        <w:rPr>
          <w:rFonts w:ascii="Calibri" w:hAnsi="Calibri" w:cs="Arial"/>
          <w:b/>
          <w:color w:val="000000"/>
          <w:spacing w:val="0"/>
          <w:sz w:val="24"/>
        </w:rPr>
        <w:t>-</w:t>
      </w:r>
      <w:r>
        <w:rPr>
          <w:rFonts w:ascii="Calibri" w:hAnsi="Calibri"/>
          <w:sz w:val="24"/>
        </w:rPr>
        <w:t xml:space="preserve"> </w:t>
      </w:r>
      <w:r w:rsidR="00C86818" w:rsidRPr="00C86818">
        <w:rPr>
          <w:rFonts w:ascii="Calibri" w:hAnsi="Calibri" w:cs="Arial"/>
          <w:color w:val="000000"/>
          <w:spacing w:val="0"/>
          <w:sz w:val="24"/>
        </w:rPr>
        <w:t>É Permitida, na fase de amortização, para DEVEDOR(ES) adimplente(s) para redução do valor dos encargos ou prazo do financiamento, após a cobrança de juros remuneratórios na forma do item 5</w:t>
      </w:r>
      <w:r w:rsidRPr="00DF29C8">
        <w:rPr>
          <w:rFonts w:ascii="Calibri" w:hAnsi="Calibri" w:cs="Arial"/>
          <w:color w:val="000000"/>
          <w:spacing w:val="0"/>
          <w:sz w:val="24"/>
        </w:rPr>
        <w:t>.</w:t>
      </w:r>
    </w:p>
    <w:p w14:paraId="6AD0DCE9" w14:textId="77777777" w:rsidR="00461495" w:rsidRDefault="00461495" w:rsidP="00AA32C9">
      <w:pPr>
        <w:keepLines w:val="0"/>
        <w:tabs>
          <w:tab w:val="left" w:pos="851"/>
        </w:tabs>
        <w:rPr>
          <w:rFonts w:ascii="Calibri" w:hAnsi="Calibri" w:cs="Calibri"/>
          <w:b/>
          <w:sz w:val="24"/>
        </w:rPr>
      </w:pPr>
      <w:r w:rsidRPr="005B71A5">
        <w:rPr>
          <w:rFonts w:ascii="Calibri" w:hAnsi="Calibri" w:cs="Arial"/>
          <w:b/>
          <w:color w:val="000000"/>
          <w:spacing w:val="0"/>
          <w:sz w:val="24"/>
        </w:rPr>
        <w:t xml:space="preserve">9 LIQUIDAÇÃO ANTECIPADA - </w:t>
      </w:r>
      <w:r w:rsidRPr="00426854">
        <w:rPr>
          <w:rFonts w:ascii="Calibri" w:hAnsi="Calibri" w:cs="Arial"/>
          <w:color w:val="000000"/>
          <w:spacing w:val="0"/>
          <w:sz w:val="24"/>
        </w:rPr>
        <w:t>Permitida, sendo o valor da dívida apurado pelo saldo devedor atualizado, acrescido de juros remuneratórios.</w:t>
      </w:r>
    </w:p>
    <w:p w14:paraId="69B7BEF1" w14:textId="77777777" w:rsidR="00461495" w:rsidRPr="00426854" w:rsidRDefault="00461495" w:rsidP="00AA32C9">
      <w:pPr>
        <w:keepLines w:val="0"/>
        <w:tabs>
          <w:tab w:val="left" w:pos="851"/>
        </w:tabs>
        <w:rPr>
          <w:rFonts w:ascii="Calibri" w:hAnsi="Calibri" w:cs="Arial"/>
          <w:color w:val="000000"/>
          <w:spacing w:val="0"/>
          <w:sz w:val="24"/>
        </w:rPr>
      </w:pPr>
      <w:r w:rsidRPr="005B71A5">
        <w:rPr>
          <w:rFonts w:ascii="Calibri" w:hAnsi="Calibri" w:cs="Arial"/>
          <w:b/>
          <w:color w:val="000000"/>
          <w:spacing w:val="0"/>
          <w:sz w:val="24"/>
        </w:rPr>
        <w:t xml:space="preserve">10 DECLARAÇÕES E AUTORIZAÇÕES - </w:t>
      </w:r>
      <w:r w:rsidRPr="00426854">
        <w:rPr>
          <w:rFonts w:ascii="Calibri" w:hAnsi="Calibri" w:cs="Arial"/>
          <w:color w:val="000000"/>
          <w:spacing w:val="0"/>
          <w:sz w:val="24"/>
        </w:rPr>
        <w:t>O(s) VENDEDOR(ES) e DEVEDOR(ES) declaram, sob as penas da lei, que são autênticas as indicações de estado civil, nacionalidade, profissão e identificação e que o imóvel objeto da garantia não possui restrição ao uso, incluindo as relacionadas a zoneamento, parcelamento do solo, proteção da biodiversidade, preservação do patrimônio arqueológico e histórico, restrição de atividades devido a inserção em APA (Área de Preservação Ambiental), APP (Área de Preservação Permanente) ou Reserva Legal, atendendo às exigências dos órgãos competentes e que não está localizado em terras de ocupação indígena ou quilombola e unidades de conservação, definidas pela autoridade competente.</w:t>
      </w:r>
    </w:p>
    <w:p w14:paraId="49251DC2" w14:textId="77777777" w:rsidR="00461495" w:rsidRPr="00426854" w:rsidRDefault="00461495" w:rsidP="00AA32C9">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xml:space="preserve">10.1 O(s) DEVEDOR(ES) e VENDEDOR(ES) declaram, ainda que: </w:t>
      </w:r>
    </w:p>
    <w:p w14:paraId="2FF37F22" w14:textId="77777777" w:rsidR="00461495" w:rsidRPr="00426854" w:rsidRDefault="00461495" w:rsidP="00AA32C9">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xml:space="preserve">a) inexiste a seu encargo, responsabilidade oriunda de tutela, curatela ou testamentária, não respondendo pessoalmente a ações reais, pessoais, reipersecutórias, possessórias, reivindicatórias, arrestos, embargos, depósitos, seqüestros, protestos, falências, concordatas e/ou concursos de credores, dívidas fiscais, penhoras ou execuções que possam comprometer o imóvel objeto desta transação e a garantia fiduciária ora constituída; </w:t>
      </w:r>
    </w:p>
    <w:p w14:paraId="2B610528" w14:textId="77777777" w:rsidR="00461495" w:rsidRPr="00426854" w:rsidRDefault="00461495" w:rsidP="00AA32C9">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xml:space="preserve">b) está(ão) ciente(s) da possibilidade de obtenção prévia no site do TST www.tst.jus.br da Certidão Negativa de Débitos Trabalhistas (CNDT), nos termos do art. 642-A, da CLT; </w:t>
      </w:r>
    </w:p>
    <w:p w14:paraId="440FA626" w14:textId="77777777" w:rsidR="00461495" w:rsidRPr="00426854" w:rsidRDefault="00461495" w:rsidP="00AA32C9">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xml:space="preserve">c) não possui(em) débitos decorrentes de tributos e contribuições federais; </w:t>
      </w:r>
    </w:p>
    <w:p w14:paraId="2765D8BF" w14:textId="77777777" w:rsidR="00461495" w:rsidRPr="00426854" w:rsidRDefault="00461495" w:rsidP="00AA32C9">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d) não está(ão) vinculado(s) à Previdência Social como contribuintes na qualidade de empregadores ou como produtores rurais, em caso contrário, ou se VENDEDOR(ES) pessoa(s) jurídica(s), apresentarão, no registro deste contrato no Registro de Imóveis, a Certidão Negativa de Débitos relativos a Créditos Tributários Federais e à Dívida Ativa da União - CND;</w:t>
      </w:r>
    </w:p>
    <w:p w14:paraId="0938E22B" w14:textId="77777777" w:rsidR="00461495" w:rsidRPr="00426854" w:rsidRDefault="00461495" w:rsidP="00AA32C9">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xml:space="preserve">10.1.1 O(s) DEVEDOR(ES) declara(m), ainda que: </w:t>
      </w:r>
    </w:p>
    <w:p w14:paraId="664949BC" w14:textId="77777777" w:rsidR="00461495" w:rsidRPr="00426854" w:rsidRDefault="00461495" w:rsidP="00AA32C9">
      <w:pPr>
        <w:keepLines w:val="0"/>
        <w:tabs>
          <w:tab w:val="left" w:pos="851"/>
        </w:tabs>
        <w:rPr>
          <w:rFonts w:ascii="Calibri" w:hAnsi="Calibri" w:cs="Arial"/>
          <w:b/>
          <w:color w:val="000000"/>
          <w:spacing w:val="0"/>
          <w:sz w:val="24"/>
        </w:rPr>
      </w:pPr>
      <w:r w:rsidRPr="00426854">
        <w:rPr>
          <w:rFonts w:ascii="Calibri" w:hAnsi="Calibri" w:cs="Arial"/>
          <w:b/>
          <w:color w:val="000000"/>
          <w:spacing w:val="0"/>
          <w:sz w:val="24"/>
        </w:rPr>
        <w:t xml:space="preserve">a) autoriza(m) a CAIXA e, se utilizado recursos da conta vinculada do FGTS, o Agente Operador do FGTS a divulgar informações deste contrato, necessárias ao acompanhamento das operações com recursos do FGTS pelo Conselho Curador do FGTS, Ministério da Economia, Ministério do Desenvolvimento Regional, Agente Operador e órgãos de controle interno e externo da União; </w:t>
      </w:r>
    </w:p>
    <w:p w14:paraId="249EA164" w14:textId="77777777" w:rsidR="00461495" w:rsidRPr="00426854" w:rsidRDefault="00461495" w:rsidP="00AA32C9">
      <w:pPr>
        <w:keepLines w:val="0"/>
        <w:tabs>
          <w:tab w:val="left" w:pos="851"/>
        </w:tabs>
        <w:rPr>
          <w:rFonts w:ascii="Calibri" w:hAnsi="Calibri" w:cs="Arial"/>
          <w:b/>
          <w:color w:val="000000"/>
          <w:spacing w:val="0"/>
          <w:sz w:val="24"/>
        </w:rPr>
      </w:pPr>
      <w:r w:rsidRPr="00426854">
        <w:rPr>
          <w:rFonts w:ascii="Calibri" w:hAnsi="Calibri" w:cs="Arial"/>
          <w:b/>
          <w:color w:val="000000"/>
          <w:spacing w:val="0"/>
          <w:sz w:val="24"/>
        </w:rPr>
        <w:t xml:space="preserve">b) autoriza(m) a CAIXA a fornecer seus dados pessoais e bancários para: Polícia Civil e Federal; Ministério Público Estadual e Federal; Controladoria Geral da União e Tribunal de Contas da União; </w:t>
      </w:r>
    </w:p>
    <w:p w14:paraId="74A248F9" w14:textId="77777777" w:rsidR="00461495" w:rsidRPr="00426854" w:rsidRDefault="00461495" w:rsidP="00AA32C9">
      <w:pPr>
        <w:keepLines w:val="0"/>
        <w:tabs>
          <w:tab w:val="left" w:pos="851"/>
        </w:tabs>
        <w:rPr>
          <w:rFonts w:ascii="Calibri" w:hAnsi="Calibri" w:cs="Arial"/>
          <w:b/>
          <w:color w:val="000000"/>
          <w:spacing w:val="0"/>
          <w:sz w:val="24"/>
        </w:rPr>
      </w:pPr>
      <w:r w:rsidRPr="00426854">
        <w:rPr>
          <w:rFonts w:ascii="Calibri" w:hAnsi="Calibri" w:cs="Arial"/>
          <w:b/>
          <w:color w:val="000000"/>
          <w:spacing w:val="0"/>
          <w:sz w:val="24"/>
        </w:rPr>
        <w:t xml:space="preserve">c) TEM(TÊM) CIÊNCIA DO MÉTODO CONSTRUTIVO EMPREGADO PARA EDIFICAÇÃO DO IMÓVEL E, SE ALVENARIA ESTRUTURAL OU ASSEMELHADO, COMPROMETE(M)-SE A OBSERVAR A RESTRIÇÃO ESPECIAL DE USO, CONSISTENTE NA PROIBIÇÃO DE ABERTURA DE PAREDES, INSTALAÇÕES DIVERSAS E REMOÇÃO OU DESLOCAMENTO DE PAREDES; </w:t>
      </w:r>
    </w:p>
    <w:p w14:paraId="10D67BE2" w14:textId="77777777" w:rsidR="00461495" w:rsidRPr="00426854" w:rsidRDefault="00461495" w:rsidP="00AA32C9">
      <w:pPr>
        <w:keepLines w:val="0"/>
        <w:tabs>
          <w:tab w:val="left" w:pos="851"/>
        </w:tabs>
        <w:rPr>
          <w:rFonts w:ascii="Calibri" w:hAnsi="Calibri" w:cs="Arial"/>
          <w:color w:val="000000"/>
          <w:spacing w:val="0"/>
          <w:sz w:val="24"/>
        </w:rPr>
      </w:pPr>
      <w:r w:rsidRPr="00426854">
        <w:rPr>
          <w:rFonts w:ascii="Calibri" w:hAnsi="Calibri" w:cs="Arial"/>
          <w:b/>
          <w:color w:val="000000"/>
          <w:spacing w:val="0"/>
          <w:sz w:val="24"/>
        </w:rPr>
        <w:t xml:space="preserve">d) TEM(TÊM) CIÊNCIA DE QUE A RESTRIÇÃO ESPECIAL INDICADA NA LETRA 'c' ACIMA É NECESSÁRIA À SOLIDEZ E À SEGURANÇA DO IMÓVEL, E QUE A SUA INOBSERVÂNCIA PODERÁ ACARRETAR PERIGO DE DESABAMENTO, PELO QUE RESPONDERÁ(ÃO) NOS TERMOS DA LEI E DESTE CONTRATO; </w:t>
      </w:r>
    </w:p>
    <w:p w14:paraId="0F5B57A9" w14:textId="77777777" w:rsidR="00461495" w:rsidRPr="00426854" w:rsidRDefault="00461495" w:rsidP="00AA32C9">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xml:space="preserve">e) são autênticos os comprovantes e informações de renda e despesas apresentados; </w:t>
      </w:r>
    </w:p>
    <w:p w14:paraId="3E3E979B" w14:textId="77777777" w:rsidR="00461495" w:rsidRPr="00426854" w:rsidRDefault="00461495" w:rsidP="00AA32C9">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lastRenderedPageBreak/>
        <w:t xml:space="preserve">f) estão regulares os pagamentos dos tributos e encargos desta operação; </w:t>
      </w:r>
    </w:p>
    <w:p w14:paraId="024AEB68" w14:textId="77777777" w:rsidR="00461495" w:rsidRPr="00426854" w:rsidRDefault="00461495" w:rsidP="00AA32C9">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xml:space="preserve">g) obrigam-se, durante este contrato, a comunicar à CAIXA: casos de descumprimento de obrigação social, ambiental, climática ou existência de trabalho análogo ao escravo ou infantil, no âmbito da unidade habitacional financiada de que venha a ter ciência por qualquer meio, indicando as medidas adotadas para o endereçamento do assunto; </w:t>
      </w:r>
    </w:p>
    <w:p w14:paraId="0F359CF2" w14:textId="77777777" w:rsidR="00461495" w:rsidRPr="00426854" w:rsidRDefault="00461495" w:rsidP="00AA32C9">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h) obrigam-se, durante este contrato, a comunicar à CAIXA impugnações feitas ao e ocorrências que possam, direta ou indiretamente, afetar o imóvel, notadamente a mudança de sua numeração ou identificação;</w:t>
      </w:r>
    </w:p>
    <w:p w14:paraId="16D2B12F" w14:textId="77777777" w:rsidR="00461495" w:rsidRPr="00426854" w:rsidRDefault="00461495" w:rsidP="00AA32C9">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i) assume(m) a responsabilidade pelo pagamento dos débitos sobre o imóvel, caso o(s) VENDEDOR(ES) não o faça(m);</w:t>
      </w:r>
    </w:p>
    <w:p w14:paraId="2BE40435" w14:textId="77777777" w:rsidR="00461495" w:rsidRPr="00426854" w:rsidRDefault="00461495" w:rsidP="00AA32C9">
      <w:pPr>
        <w:keepLines w:val="0"/>
        <w:tabs>
          <w:tab w:val="left" w:pos="851"/>
        </w:tabs>
        <w:rPr>
          <w:rFonts w:ascii="Calibri" w:hAnsi="Calibri" w:cs="Arial"/>
          <w:color w:val="000000"/>
          <w:spacing w:val="0"/>
          <w:sz w:val="24"/>
        </w:rPr>
      </w:pPr>
      <w:r w:rsidRPr="00426854">
        <w:rPr>
          <w:rFonts w:ascii="Calibri" w:hAnsi="Calibri" w:cs="Arial"/>
          <w:b/>
          <w:color w:val="000000"/>
          <w:spacing w:val="0"/>
          <w:sz w:val="24"/>
        </w:rPr>
        <w:t>j) na forma estabelecida no Manual de Moradia Própria, em http://www.caixa.gov.br/site/paginas/downloads.aspx, link FGTS-Moradia, (i) atende(m) as exigências para uso dos recursos da conta vinculada do FGTS para aquisição de imóvel e (ii) tem(têm) ciência de que o atendimento às exigências para amortização, liquidação ou pagamento de parte de prestação deverá, também, ser realizado a cada utilização dos referidos recursos.</w:t>
      </w:r>
    </w:p>
    <w:p w14:paraId="65823E91" w14:textId="77777777" w:rsidR="00461495" w:rsidRPr="00426854" w:rsidRDefault="00461495" w:rsidP="00AA32C9">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10.2 O(s) VENDEDOR(ES) declara(m) ainda que:</w:t>
      </w:r>
    </w:p>
    <w:p w14:paraId="50A72E4C" w14:textId="77777777" w:rsidR="00461495" w:rsidRPr="00426854" w:rsidRDefault="00461495" w:rsidP="00AA32C9">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a) inexiste em seu(s) nome(s), com referência ao imóvel transacionado, ônus judiciais ou extrajudiciais, ações ou débitos de natureza real, pessoal, reipersecutória, fiscal ou condominial, assumindo, em caráter irretratável, a responsabilidade por eventuais débitos de tais natureza que possam ser devidos até a presente data;</w:t>
      </w:r>
    </w:p>
    <w:p w14:paraId="38A7E97C" w14:textId="77777777" w:rsidR="00461495" w:rsidRPr="00426854" w:rsidRDefault="00461495" w:rsidP="00AA32C9">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t xml:space="preserve">b) Se VENDEDOR(ES) pessoa física declara(m) não estar(em) vinculado(s) ao INSS como empregador(es), não constituiu(iram) firma individual, nem participa(m) de sociedade em que assume o risco de atividade econômica urbana ou rural, com fins lucrativos ou não, estando, isento(s) das obrigações constantes das legislações que regem a matéria previdenciária. Caso contrário apresentará(ão), no ato do registro, a Certidão Negativa de Débitos relativos a Créditos Tributários Federais e à Dívida Ativa da União - CND; </w:t>
      </w:r>
    </w:p>
    <w:p w14:paraId="1CB505A7" w14:textId="77777777" w:rsidR="00461495" w:rsidRDefault="00461495" w:rsidP="00AA32C9">
      <w:pPr>
        <w:keepLines w:val="0"/>
        <w:tabs>
          <w:tab w:val="left" w:pos="851"/>
        </w:tabs>
        <w:rPr>
          <w:rFonts w:ascii="Calibri" w:hAnsi="Calibri"/>
          <w:color w:val="000000"/>
          <w:sz w:val="24"/>
        </w:rPr>
      </w:pPr>
      <w:r w:rsidRPr="00426854">
        <w:rPr>
          <w:rFonts w:ascii="Calibri" w:hAnsi="Calibri" w:cs="Arial"/>
          <w:color w:val="000000"/>
          <w:spacing w:val="0"/>
          <w:sz w:val="24"/>
        </w:rPr>
        <w:t>c) no caso de VENDEDOR(ES) pessoa jurídica que exerce(m) exclusivamente atividade de compra e venda de imóveis, locação, desmembramento ou loteamento de terrenos, incorporação imobiliária ou construção de prédios destinados à venda, declara(m), sob penas da lei, que o imóvel objeto da presente transação não faz, nem nunca fez, parte integrante do seu ativo permanente, estando contabilmente lançado em seu ativo circulante e enquadrado na dispensa da Certidão Negativa de Débitos relativos a Créditos Tributários Federais e à Dívida Ativa da União - CND.</w:t>
      </w:r>
      <w:r w:rsidR="003A1AA8">
        <w:rPr>
          <w:rFonts w:ascii="Calibri" w:hAnsi="Calibri" w:cs="Arial"/>
          <w:color w:val="000000"/>
          <w:spacing w:val="0"/>
          <w:sz w:val="24"/>
        </w:rPr>
        <w:t xml:space="preserve"> </w:t>
      </w:r>
    </w:p>
    <w:p w14:paraId="67A695B5" w14:textId="77777777" w:rsidR="00A87026" w:rsidRPr="000C32EC" w:rsidRDefault="00A87026" w:rsidP="00A87026">
      <w:pPr>
        <w:rPr>
          <w:rFonts w:ascii="Calibri" w:hAnsi="Calibri" w:cs="Arial"/>
          <w:color w:val="000000"/>
          <w:spacing w:val="0"/>
          <w:sz w:val="24"/>
        </w:rPr>
      </w:pPr>
      <w:r w:rsidRPr="000C32EC">
        <w:rPr>
          <w:rFonts w:ascii="Calibri" w:hAnsi="Calibri" w:cs="Arial"/>
          <w:b/>
          <w:color w:val="000000"/>
          <w:spacing w:val="0"/>
          <w:sz w:val="24"/>
        </w:rPr>
        <w:t>11</w:t>
      </w:r>
      <w:r w:rsidRPr="000C32EC">
        <w:rPr>
          <w:rFonts w:ascii="Calibri" w:hAnsi="Calibri" w:cs="Arial"/>
          <w:b/>
          <w:color w:val="000000"/>
          <w:spacing w:val="0"/>
          <w:sz w:val="24"/>
        </w:rPr>
        <w:tab/>
        <w:t>ALIENAÇÃO FIDUCIÁRIA -</w:t>
      </w:r>
      <w:r>
        <w:rPr>
          <w:rFonts w:ascii="Calibri" w:hAnsi="Calibri"/>
          <w:b/>
          <w:sz w:val="24"/>
        </w:rPr>
        <w:t xml:space="preserve"> </w:t>
      </w:r>
      <w:r w:rsidRPr="000C32EC">
        <w:rPr>
          <w:rFonts w:ascii="Calibri" w:hAnsi="Calibri" w:cs="Arial"/>
          <w:color w:val="000000"/>
          <w:spacing w:val="0"/>
          <w:sz w:val="24"/>
        </w:rPr>
        <w:t>O(s) DEVEDOR(ES) aliena(m) fiduciariamente à CAIXA, o imóvel objeto deste instrumento, em garantia do cumprimento das obrigações contratuais, conforme Lei 9.514/1997, abrangendo acessões, benfeitorias, melhoramentos, construções e instalações.</w:t>
      </w:r>
    </w:p>
    <w:p w14:paraId="7CCA29E0" w14:textId="77777777" w:rsidR="00A87026" w:rsidRPr="000C32EC" w:rsidRDefault="00A87026" w:rsidP="00A87026">
      <w:pPr>
        <w:rPr>
          <w:rFonts w:ascii="Calibri" w:hAnsi="Calibri" w:cs="Arial"/>
          <w:color w:val="000000"/>
          <w:spacing w:val="0"/>
          <w:sz w:val="24"/>
        </w:rPr>
      </w:pPr>
      <w:r w:rsidRPr="000C32EC">
        <w:rPr>
          <w:rFonts w:ascii="Calibri" w:hAnsi="Calibri" w:cs="Arial"/>
          <w:color w:val="000000"/>
          <w:spacing w:val="0"/>
          <w:sz w:val="24"/>
        </w:rPr>
        <w:t>11.1</w:t>
      </w:r>
      <w:r w:rsidRPr="000C32EC">
        <w:rPr>
          <w:rFonts w:ascii="Calibri" w:hAnsi="Calibri" w:cs="Arial"/>
          <w:color w:val="000000"/>
          <w:spacing w:val="0"/>
          <w:sz w:val="24"/>
        </w:rPr>
        <w:tab/>
      </w:r>
      <w:r w:rsidR="002C0EF6" w:rsidRPr="002C0EF6">
        <w:rPr>
          <w:rFonts w:ascii="Calibri" w:hAnsi="Calibri" w:cs="Arial"/>
          <w:color w:val="000000"/>
          <w:spacing w:val="0"/>
          <w:sz w:val="24"/>
        </w:rPr>
        <w:t>É assegurado ao(s) DEVEDOR(ES) adimplente(s) aos DEVEDOR(ES) adimplente(s) a livre utilização, por sua conta e risco, do imóvel alienado</w:t>
      </w:r>
      <w:r w:rsidRPr="000C32EC">
        <w:rPr>
          <w:rFonts w:ascii="Calibri" w:hAnsi="Calibri" w:cs="Arial"/>
          <w:color w:val="000000"/>
          <w:spacing w:val="0"/>
          <w:sz w:val="24"/>
        </w:rPr>
        <w:t>.</w:t>
      </w:r>
    </w:p>
    <w:p w14:paraId="72B57081" w14:textId="77777777" w:rsidR="00A87026" w:rsidRPr="000C32EC" w:rsidRDefault="00A87026" w:rsidP="00A87026">
      <w:pPr>
        <w:rPr>
          <w:rFonts w:ascii="Calibri" w:hAnsi="Calibri" w:cs="Arial"/>
          <w:b/>
          <w:color w:val="000000"/>
          <w:spacing w:val="0"/>
          <w:sz w:val="24"/>
        </w:rPr>
      </w:pPr>
      <w:r w:rsidRPr="000C32EC">
        <w:rPr>
          <w:rFonts w:ascii="Calibri" w:hAnsi="Calibri" w:cs="Arial"/>
          <w:b/>
          <w:color w:val="000000"/>
          <w:spacing w:val="0"/>
          <w:sz w:val="24"/>
        </w:rPr>
        <w:t>12</w:t>
      </w:r>
      <w:r w:rsidRPr="000C32EC">
        <w:rPr>
          <w:rFonts w:ascii="Calibri" w:hAnsi="Calibri" w:cs="Arial"/>
          <w:b/>
          <w:color w:val="000000"/>
          <w:spacing w:val="0"/>
          <w:sz w:val="24"/>
        </w:rPr>
        <w:tab/>
        <w:t>BENFEITORIAS, CONSERVAÇÃO E OBRAS - O(s) DEVEDOR(ES) obriga(m)-se a manter o imóvel alienado em perfeito estado de conservação, segurança e habitabilidade, fazendo os reparos necessários e as obras solicitadas pela CAIXA para preservar a garantia, no prazo notificado.</w:t>
      </w:r>
    </w:p>
    <w:p w14:paraId="35AA0810" w14:textId="77777777" w:rsidR="00A87026" w:rsidRPr="000C32EC" w:rsidRDefault="00A87026" w:rsidP="00A87026">
      <w:pPr>
        <w:rPr>
          <w:rFonts w:ascii="Calibri" w:hAnsi="Calibri" w:cs="Arial"/>
          <w:color w:val="000000"/>
          <w:spacing w:val="0"/>
          <w:sz w:val="24"/>
        </w:rPr>
      </w:pPr>
      <w:r w:rsidRPr="000C32EC">
        <w:rPr>
          <w:rFonts w:ascii="Calibri" w:hAnsi="Calibri" w:cs="Arial"/>
          <w:color w:val="000000"/>
          <w:spacing w:val="0"/>
          <w:sz w:val="24"/>
        </w:rPr>
        <w:t>12.1</w:t>
      </w:r>
      <w:r w:rsidRPr="000C32EC">
        <w:rPr>
          <w:rFonts w:ascii="Calibri" w:hAnsi="Calibri" w:cs="Arial"/>
          <w:color w:val="000000"/>
          <w:spacing w:val="0"/>
          <w:sz w:val="24"/>
        </w:rPr>
        <w:tab/>
        <w:t xml:space="preserve">É </w:t>
      </w:r>
      <w:r w:rsidR="002C0EF6">
        <w:rPr>
          <w:rFonts w:ascii="Calibri" w:hAnsi="Calibri" w:cs="Arial"/>
          <w:color w:val="000000"/>
          <w:spacing w:val="0"/>
          <w:sz w:val="24"/>
        </w:rPr>
        <w:t>proibida</w:t>
      </w:r>
      <w:r w:rsidRPr="000C32EC">
        <w:rPr>
          <w:rFonts w:ascii="Calibri" w:hAnsi="Calibri" w:cs="Arial"/>
          <w:color w:val="000000"/>
          <w:spacing w:val="0"/>
          <w:sz w:val="24"/>
        </w:rPr>
        <w:t xml:space="preserve"> obra de modificação ou acréscimo, sem o prévio consentimento expresso da CAIXA que, a qualquer tempo, poderá vistoriar o imóvel alienado.</w:t>
      </w:r>
    </w:p>
    <w:p w14:paraId="570429C0" w14:textId="77777777" w:rsidR="00A87026" w:rsidRPr="000C32EC" w:rsidRDefault="00A87026" w:rsidP="00A87026">
      <w:pPr>
        <w:rPr>
          <w:rFonts w:ascii="Calibri" w:hAnsi="Calibri" w:cs="Arial"/>
          <w:b/>
          <w:color w:val="000000"/>
          <w:spacing w:val="0"/>
          <w:sz w:val="24"/>
        </w:rPr>
      </w:pPr>
      <w:r w:rsidRPr="000C32EC">
        <w:rPr>
          <w:rFonts w:ascii="Calibri" w:hAnsi="Calibri" w:cs="Arial"/>
          <w:b/>
          <w:color w:val="000000"/>
          <w:spacing w:val="0"/>
          <w:sz w:val="24"/>
        </w:rPr>
        <w:t>13</w:t>
      </w:r>
      <w:r w:rsidRPr="000C32EC">
        <w:rPr>
          <w:rFonts w:ascii="Calibri" w:hAnsi="Calibri" w:cs="Arial"/>
          <w:b/>
          <w:color w:val="000000"/>
          <w:spacing w:val="0"/>
          <w:sz w:val="24"/>
        </w:rPr>
        <w:tab/>
        <w:t xml:space="preserve">VENCIMENTO ANTECIPADO DA DÍVIDA </w:t>
      </w:r>
      <w:r w:rsidR="002C0EF6">
        <w:rPr>
          <w:rFonts w:ascii="Calibri" w:hAnsi="Calibri" w:cs="Arial"/>
          <w:b/>
          <w:color w:val="000000"/>
          <w:spacing w:val="0"/>
          <w:sz w:val="24"/>
        </w:rPr>
        <w:t>–</w:t>
      </w:r>
      <w:r w:rsidRPr="000C32EC">
        <w:rPr>
          <w:rFonts w:ascii="Calibri" w:hAnsi="Calibri" w:cs="Arial"/>
          <w:b/>
          <w:color w:val="000000"/>
          <w:spacing w:val="0"/>
          <w:sz w:val="24"/>
        </w:rPr>
        <w:t xml:space="preserve"> </w:t>
      </w:r>
      <w:r w:rsidR="002C0EF6">
        <w:rPr>
          <w:rFonts w:ascii="Calibri" w:hAnsi="Calibri" w:cs="Arial"/>
          <w:b/>
          <w:color w:val="000000"/>
          <w:spacing w:val="0"/>
          <w:sz w:val="24"/>
        </w:rPr>
        <w:t xml:space="preserve">Poderá ocorrer </w:t>
      </w:r>
      <w:r w:rsidRPr="000C32EC">
        <w:rPr>
          <w:rFonts w:ascii="Calibri" w:hAnsi="Calibri" w:cs="Arial"/>
          <w:b/>
          <w:color w:val="000000"/>
          <w:spacing w:val="0"/>
          <w:sz w:val="24"/>
        </w:rPr>
        <w:t>nas hipóteses:</w:t>
      </w:r>
    </w:p>
    <w:p w14:paraId="55C27FB8" w14:textId="77777777" w:rsidR="006016CA" w:rsidRPr="006016CA" w:rsidRDefault="006016CA" w:rsidP="006016CA">
      <w:pPr>
        <w:tabs>
          <w:tab w:val="left" w:pos="284"/>
        </w:tabs>
        <w:rPr>
          <w:rFonts w:ascii="Calibri" w:hAnsi="Calibri" w:cs="Arial"/>
          <w:b/>
          <w:color w:val="000000"/>
          <w:spacing w:val="0"/>
          <w:sz w:val="24"/>
        </w:rPr>
      </w:pPr>
      <w:r w:rsidRPr="006016CA">
        <w:rPr>
          <w:rFonts w:ascii="Calibri" w:hAnsi="Calibri" w:cs="Arial"/>
          <w:b/>
          <w:color w:val="000000"/>
          <w:spacing w:val="0"/>
          <w:sz w:val="24"/>
        </w:rPr>
        <w:t xml:space="preserve">a) prestação de informações ou declarações falsas pelos VENDEDOR(ES) ou DEVEDOR(ES); </w:t>
      </w:r>
    </w:p>
    <w:p w14:paraId="21AA8EF0" w14:textId="77777777" w:rsidR="006016CA" w:rsidRPr="006016CA" w:rsidRDefault="006016CA" w:rsidP="006016CA">
      <w:pPr>
        <w:tabs>
          <w:tab w:val="left" w:pos="284"/>
        </w:tabs>
        <w:rPr>
          <w:rFonts w:ascii="Calibri" w:hAnsi="Calibri" w:cs="Arial"/>
          <w:b/>
          <w:color w:val="000000"/>
          <w:spacing w:val="0"/>
          <w:sz w:val="24"/>
        </w:rPr>
      </w:pPr>
      <w:r w:rsidRPr="006016CA">
        <w:rPr>
          <w:rFonts w:ascii="Calibri" w:hAnsi="Calibri" w:cs="Arial"/>
          <w:b/>
          <w:color w:val="000000"/>
          <w:spacing w:val="0"/>
          <w:sz w:val="24"/>
        </w:rPr>
        <w:lastRenderedPageBreak/>
        <w:t xml:space="preserve">b) não cumprimento das obrigações contratuais e/ou não pagamento dos tributos, impostos, taxas, contribuições e condomínios incidentes sobre o imóvel e/ou estabelecidos em Lei; </w:t>
      </w:r>
    </w:p>
    <w:p w14:paraId="273A3F8B" w14:textId="77777777" w:rsidR="006016CA" w:rsidRPr="006016CA" w:rsidRDefault="006016CA" w:rsidP="006016CA">
      <w:pPr>
        <w:tabs>
          <w:tab w:val="left" w:pos="284"/>
        </w:tabs>
        <w:rPr>
          <w:rFonts w:ascii="Calibri" w:hAnsi="Calibri" w:cs="Arial"/>
          <w:b/>
          <w:color w:val="000000"/>
          <w:spacing w:val="0"/>
          <w:sz w:val="24"/>
        </w:rPr>
      </w:pPr>
      <w:r w:rsidRPr="006016CA">
        <w:rPr>
          <w:rFonts w:ascii="Calibri" w:hAnsi="Calibri" w:cs="Arial"/>
          <w:b/>
          <w:color w:val="000000"/>
          <w:spacing w:val="0"/>
          <w:sz w:val="24"/>
        </w:rPr>
        <w:t xml:space="preserve">c) transferência ou cessão a terceiros, dos direitos e obrigações deste contrato; </w:t>
      </w:r>
    </w:p>
    <w:p w14:paraId="00A46D60" w14:textId="77777777" w:rsidR="006016CA" w:rsidRPr="006016CA" w:rsidRDefault="006016CA" w:rsidP="006016CA">
      <w:pPr>
        <w:tabs>
          <w:tab w:val="left" w:pos="284"/>
        </w:tabs>
        <w:rPr>
          <w:rFonts w:ascii="Calibri" w:hAnsi="Calibri" w:cs="Arial"/>
          <w:b/>
          <w:color w:val="000000"/>
          <w:spacing w:val="0"/>
          <w:sz w:val="24"/>
        </w:rPr>
      </w:pPr>
      <w:r w:rsidRPr="006016CA">
        <w:rPr>
          <w:rFonts w:ascii="Calibri" w:hAnsi="Calibri" w:cs="Arial"/>
          <w:b/>
          <w:color w:val="000000"/>
          <w:spacing w:val="0"/>
          <w:sz w:val="24"/>
        </w:rPr>
        <w:t xml:space="preserve">d) imóvel com restrição ao uso ou que não cumpra as exigências dos órgãos competentes; </w:t>
      </w:r>
    </w:p>
    <w:p w14:paraId="3F049FFE" w14:textId="77777777" w:rsidR="006016CA" w:rsidRPr="006016CA" w:rsidRDefault="006016CA" w:rsidP="006016CA">
      <w:pPr>
        <w:tabs>
          <w:tab w:val="left" w:pos="284"/>
        </w:tabs>
        <w:rPr>
          <w:rFonts w:ascii="Calibri" w:hAnsi="Calibri" w:cs="Arial"/>
          <w:b/>
          <w:color w:val="000000"/>
          <w:spacing w:val="0"/>
          <w:sz w:val="24"/>
        </w:rPr>
      </w:pPr>
      <w:r w:rsidRPr="006016CA">
        <w:rPr>
          <w:rFonts w:ascii="Calibri" w:hAnsi="Calibri" w:cs="Arial"/>
          <w:b/>
          <w:color w:val="000000"/>
          <w:spacing w:val="0"/>
          <w:sz w:val="24"/>
        </w:rPr>
        <w:t>e) constituição sobre o imóvelde outro ônus real; ,  constrição  judicial ou medida judicial/administrativa ou ação contra um dos DEVEDORES que afete a garantia;</w:t>
      </w:r>
    </w:p>
    <w:p w14:paraId="2F7A9BE2" w14:textId="77777777" w:rsidR="006016CA" w:rsidRPr="006016CA" w:rsidRDefault="0052505B" w:rsidP="006016CA">
      <w:pPr>
        <w:tabs>
          <w:tab w:val="left" w:pos="284"/>
        </w:tabs>
        <w:rPr>
          <w:rFonts w:ascii="Calibri" w:hAnsi="Calibri" w:cs="Arial"/>
          <w:b/>
          <w:color w:val="000000"/>
          <w:spacing w:val="0"/>
          <w:sz w:val="24"/>
        </w:rPr>
      </w:pPr>
      <w:r>
        <w:rPr>
          <w:rFonts w:ascii="Calibri" w:hAnsi="Calibri" w:cs="Arial"/>
          <w:b/>
          <w:color w:val="000000"/>
          <w:spacing w:val="0"/>
          <w:sz w:val="24"/>
        </w:rPr>
        <w:t>f</w:t>
      </w:r>
      <w:r w:rsidR="006016CA" w:rsidRPr="006016CA">
        <w:rPr>
          <w:rFonts w:ascii="Calibri" w:hAnsi="Calibri" w:cs="Arial"/>
          <w:b/>
          <w:color w:val="000000"/>
          <w:spacing w:val="0"/>
          <w:sz w:val="24"/>
        </w:rPr>
        <w:t>) ato ou atividade lesivo</w:t>
      </w:r>
      <w:r w:rsidR="00B13AD8">
        <w:rPr>
          <w:rFonts w:ascii="Calibri" w:hAnsi="Calibri" w:cs="Arial"/>
          <w:b/>
          <w:color w:val="000000"/>
          <w:spacing w:val="0"/>
          <w:sz w:val="24"/>
        </w:rPr>
        <w:t>s</w:t>
      </w:r>
      <w:r w:rsidR="006016CA" w:rsidRPr="006016CA">
        <w:rPr>
          <w:rFonts w:ascii="Calibri" w:hAnsi="Calibri" w:cs="Arial"/>
          <w:b/>
          <w:color w:val="000000"/>
          <w:spacing w:val="0"/>
          <w:sz w:val="24"/>
        </w:rPr>
        <w:t xml:space="preserve"> ao interesse comum, isto é, aquele associado a grupo de pessoas ligadas pela mesma causa ou circunstância, ou que resulte na degradação do meio ambiente</w:t>
      </w:r>
      <w:r w:rsidR="00B13AD8" w:rsidRPr="00B13AD8">
        <w:rPr>
          <w:rFonts w:ascii="Calibri" w:hAnsi="Calibri" w:cs="Arial"/>
          <w:b/>
          <w:color w:val="000000"/>
          <w:spacing w:val="0"/>
          <w:sz w:val="24"/>
        </w:rPr>
        <w:t xml:space="preserve"> ou do clima e/ou cassação ou risco de cassação da licença ou autorização ambiental, quando aplicável;</w:t>
      </w:r>
    </w:p>
    <w:p w14:paraId="0DBAEC6B" w14:textId="77777777" w:rsidR="00A87026" w:rsidRPr="000C32EC" w:rsidRDefault="0052505B" w:rsidP="006016CA">
      <w:pPr>
        <w:tabs>
          <w:tab w:val="left" w:pos="284"/>
        </w:tabs>
        <w:rPr>
          <w:rFonts w:ascii="Calibri" w:hAnsi="Calibri" w:cs="Arial"/>
          <w:b/>
          <w:color w:val="000000"/>
          <w:spacing w:val="0"/>
          <w:sz w:val="24"/>
        </w:rPr>
      </w:pPr>
      <w:r>
        <w:rPr>
          <w:rFonts w:ascii="Calibri" w:hAnsi="Calibri" w:cs="Arial"/>
          <w:b/>
          <w:color w:val="000000"/>
          <w:spacing w:val="0"/>
          <w:sz w:val="24"/>
        </w:rPr>
        <w:t>g</w:t>
      </w:r>
      <w:r w:rsidR="006016CA" w:rsidRPr="006016CA">
        <w:rPr>
          <w:rFonts w:ascii="Calibri" w:hAnsi="Calibri" w:cs="Arial"/>
          <w:b/>
          <w:color w:val="000000"/>
          <w:spacing w:val="0"/>
          <w:sz w:val="24"/>
        </w:rPr>
        <w:t>)</w:t>
      </w:r>
      <w:r w:rsidR="00F63669">
        <w:rPr>
          <w:rFonts w:ascii="Calibri" w:hAnsi="Calibri" w:cs="Arial"/>
          <w:b/>
          <w:color w:val="000000"/>
          <w:spacing w:val="0"/>
          <w:sz w:val="24"/>
        </w:rPr>
        <w:t xml:space="preserve"> </w:t>
      </w:r>
      <w:r w:rsidR="006016CA" w:rsidRPr="006016CA">
        <w:rPr>
          <w:rFonts w:ascii="Calibri" w:hAnsi="Calibri" w:cs="Arial"/>
          <w:b/>
          <w:color w:val="000000"/>
          <w:spacing w:val="0"/>
          <w:sz w:val="24"/>
        </w:rPr>
        <w:t>desapropriação do imóvel dado em garantia;</w:t>
      </w:r>
    </w:p>
    <w:p w14:paraId="570C8B01" w14:textId="77777777" w:rsidR="0067040B" w:rsidRPr="000C32EC" w:rsidRDefault="0067040B" w:rsidP="0067040B">
      <w:pPr>
        <w:rPr>
          <w:rFonts w:ascii="Calibri" w:hAnsi="Calibri" w:cs="Arial"/>
          <w:color w:val="000000"/>
          <w:spacing w:val="0"/>
          <w:sz w:val="24"/>
        </w:rPr>
      </w:pPr>
      <w:r>
        <w:rPr>
          <w:rFonts w:ascii="Calibri" w:hAnsi="Calibri" w:cs="Arial"/>
          <w:b/>
          <w:color w:val="000000"/>
          <w:spacing w:val="0"/>
          <w:sz w:val="24"/>
        </w:rPr>
        <w:t>1</w:t>
      </w:r>
      <w:r w:rsidRPr="000C32EC">
        <w:rPr>
          <w:rFonts w:ascii="Calibri" w:hAnsi="Calibri" w:cs="Arial"/>
          <w:b/>
          <w:color w:val="000000"/>
          <w:spacing w:val="0"/>
          <w:sz w:val="24"/>
        </w:rPr>
        <w:t>4</w:t>
      </w:r>
      <w:r w:rsidRPr="000C32EC">
        <w:rPr>
          <w:rFonts w:ascii="Calibri" w:hAnsi="Calibri" w:cs="Arial"/>
          <w:b/>
          <w:color w:val="000000"/>
          <w:spacing w:val="0"/>
          <w:sz w:val="24"/>
        </w:rPr>
        <w:tab/>
        <w:t>DESAPROPRIAÇÃO DO IMÓVEL EM GARANTIA -</w:t>
      </w:r>
      <w:r>
        <w:rPr>
          <w:rFonts w:ascii="Calibri" w:hAnsi="Calibri"/>
          <w:sz w:val="24"/>
        </w:rPr>
        <w:t xml:space="preserve"> </w:t>
      </w:r>
      <w:r w:rsidRPr="000C32EC">
        <w:rPr>
          <w:rFonts w:ascii="Calibri" w:hAnsi="Calibri" w:cs="Arial"/>
          <w:color w:val="000000"/>
          <w:spacing w:val="0"/>
          <w:sz w:val="24"/>
        </w:rPr>
        <w:t>A CAIXA receberá do poder expropriante a indenização, abatendo o valor da dívida e disponibilizando o saldo remanescente, se houver, ao(s) DEVEDOR(ES), que permanece(m) responsável(is) pelo pagamento se a indenização inferior à dívida e se declara(m) ciente(s) que a desapropriação não gera direito à indenização securitária.</w:t>
      </w:r>
    </w:p>
    <w:p w14:paraId="173D7FCE" w14:textId="77777777" w:rsidR="0067040B" w:rsidRDefault="0067040B" w:rsidP="0067040B">
      <w:pPr>
        <w:rPr>
          <w:rFonts w:ascii="Calibri" w:hAnsi="Calibri"/>
          <w:sz w:val="24"/>
        </w:rPr>
      </w:pPr>
      <w:r w:rsidRPr="000C32EC">
        <w:rPr>
          <w:rFonts w:ascii="Calibri" w:hAnsi="Calibri" w:cs="Arial"/>
          <w:b/>
          <w:color w:val="000000"/>
          <w:spacing w:val="0"/>
          <w:sz w:val="24"/>
        </w:rPr>
        <w:t>15</w:t>
      </w:r>
      <w:r w:rsidRPr="000C32EC">
        <w:rPr>
          <w:rFonts w:ascii="Calibri" w:hAnsi="Calibri" w:cs="Arial"/>
          <w:b/>
          <w:color w:val="000000"/>
          <w:spacing w:val="0"/>
          <w:sz w:val="24"/>
        </w:rPr>
        <w:tab/>
        <w:t>PRAZO DE CARÊNCIA PARA EXPEDIÇÃO DA INTIMAÇÃO -</w:t>
      </w:r>
      <w:r>
        <w:rPr>
          <w:rFonts w:ascii="Calibri" w:hAnsi="Calibri"/>
          <w:sz w:val="24"/>
        </w:rPr>
        <w:t xml:space="preserve"> </w:t>
      </w:r>
      <w:r w:rsidR="000B354B">
        <w:rPr>
          <w:rFonts w:ascii="Calibri" w:hAnsi="Calibri" w:cs="Arial"/>
          <w:color w:val="000000"/>
          <w:spacing w:val="0"/>
          <w:sz w:val="24"/>
        </w:rPr>
        <w:t>15</w:t>
      </w:r>
      <w:r w:rsidRPr="000C32EC">
        <w:rPr>
          <w:rFonts w:ascii="Calibri" w:hAnsi="Calibri" w:cs="Arial"/>
          <w:color w:val="000000"/>
          <w:spacing w:val="0"/>
          <w:sz w:val="24"/>
        </w:rPr>
        <w:t xml:space="preserve"> (</w:t>
      </w:r>
      <w:r w:rsidR="000B354B">
        <w:rPr>
          <w:rFonts w:ascii="Calibri" w:hAnsi="Calibri" w:cs="Arial"/>
          <w:color w:val="000000"/>
          <w:spacing w:val="0"/>
          <w:sz w:val="24"/>
        </w:rPr>
        <w:t>quinze</w:t>
      </w:r>
      <w:r w:rsidRPr="000C32EC">
        <w:rPr>
          <w:rFonts w:ascii="Calibri" w:hAnsi="Calibri" w:cs="Arial"/>
          <w:color w:val="000000"/>
          <w:spacing w:val="0"/>
          <w:sz w:val="24"/>
        </w:rPr>
        <w:t>) dias, a partir do vencimento do primeiro encargo mensal vencido e não pago, na forma pactuada neste contrato, a partir do qual o(s) DEVEDOR(ES) está(ão) constituído(s) em mora.</w:t>
      </w:r>
    </w:p>
    <w:p w14:paraId="2D5CBE88" w14:textId="77777777" w:rsidR="0067040B" w:rsidRDefault="0067040B" w:rsidP="0067040B">
      <w:pPr>
        <w:ind w:right="126"/>
        <w:rPr>
          <w:rFonts w:ascii="Calibri" w:hAnsi="Calibri"/>
          <w:bCs/>
          <w:sz w:val="24"/>
        </w:rPr>
      </w:pPr>
      <w:r w:rsidRPr="000C32EC">
        <w:rPr>
          <w:rFonts w:ascii="Calibri" w:hAnsi="Calibri" w:cs="Arial"/>
          <w:b/>
          <w:color w:val="000000"/>
          <w:spacing w:val="0"/>
          <w:sz w:val="24"/>
        </w:rPr>
        <w:t>16</w:t>
      </w:r>
      <w:r w:rsidRPr="000C32EC">
        <w:rPr>
          <w:rFonts w:ascii="Calibri" w:hAnsi="Calibri" w:cs="Arial"/>
          <w:b/>
          <w:color w:val="000000"/>
          <w:spacing w:val="0"/>
          <w:sz w:val="24"/>
        </w:rPr>
        <w:tab/>
        <w:t>INTIMAÇÃO - Decorrido o prazo estipulado no item 15,</w:t>
      </w:r>
      <w:r>
        <w:rPr>
          <w:rFonts w:ascii="Calibri" w:hAnsi="Calibri"/>
          <w:sz w:val="24"/>
        </w:rPr>
        <w:t xml:space="preserve"> </w:t>
      </w:r>
      <w:r w:rsidR="00F63669" w:rsidRPr="00F63669">
        <w:rPr>
          <w:rFonts w:ascii="Calibri" w:hAnsi="Calibri" w:cs="Arial"/>
          <w:color w:val="000000"/>
          <w:spacing w:val="0"/>
          <w:sz w:val="24"/>
        </w:rPr>
        <w:t>o oficial do Registro de Imóveis, a pedido da CAIXA, expedirá intimação pessoal ao(s) DEVEDOR(ES) ou a seu representante legal ou procurador regularmente constituído, cientificando-lhes que, se a mora não for paga no prazo de 15 (quinze) dias, a propriedade será consolidada no patrimônio da CAIXA e o imóvel irá a leilão. Após purgada, convalescerá a alienação fiduciária, cabendo ao(s) DEVEDOR(ES) o pagamento das despesas de cobrança e intimação, sendo que eventual diferença entre o valor pago a título da purgação da mora e o devido no dia da purgação deverá ser paga pelo(s) DEVEDOR(ES) juntamente com o encargo vincendo</w:t>
      </w:r>
      <w:r w:rsidRPr="000C32EC">
        <w:rPr>
          <w:rFonts w:ascii="Calibri" w:hAnsi="Calibri" w:cs="Arial"/>
          <w:color w:val="000000"/>
          <w:spacing w:val="0"/>
          <w:sz w:val="24"/>
        </w:rPr>
        <w:t>.</w:t>
      </w:r>
    </w:p>
    <w:p w14:paraId="5A061FD3" w14:textId="77777777" w:rsidR="0067040B" w:rsidRPr="000C32EC" w:rsidRDefault="0067040B" w:rsidP="0067040B">
      <w:pPr>
        <w:ind w:right="126"/>
        <w:rPr>
          <w:rFonts w:ascii="Calibri" w:hAnsi="Calibri" w:cs="Arial"/>
          <w:b/>
          <w:color w:val="000000"/>
          <w:spacing w:val="0"/>
          <w:sz w:val="24"/>
        </w:rPr>
      </w:pPr>
      <w:r w:rsidRPr="000C32EC">
        <w:rPr>
          <w:rFonts w:ascii="Calibri" w:hAnsi="Calibri" w:cs="Arial"/>
          <w:b/>
          <w:color w:val="000000"/>
          <w:spacing w:val="0"/>
          <w:sz w:val="24"/>
        </w:rPr>
        <w:t>17</w:t>
      </w:r>
      <w:r w:rsidRPr="000C32EC">
        <w:rPr>
          <w:rFonts w:ascii="Calibri" w:hAnsi="Calibri" w:cs="Arial"/>
          <w:b/>
          <w:color w:val="000000"/>
          <w:spacing w:val="0"/>
          <w:sz w:val="24"/>
        </w:rPr>
        <w:tab/>
        <w:t xml:space="preserve">CONSOLIDAÇÃO DA PROPRIEDADE - </w:t>
      </w:r>
      <w:r w:rsidR="00F63669" w:rsidRPr="00F63669">
        <w:rPr>
          <w:rFonts w:ascii="Calibri" w:hAnsi="Calibri" w:cs="Arial"/>
          <w:b/>
          <w:color w:val="000000"/>
          <w:spacing w:val="0"/>
          <w:sz w:val="24"/>
        </w:rPr>
        <w:t xml:space="preserve">30 (trinta) dias após o prazo do item 16 sem pagamento da mora, será averbada no registro de imóveis a consolidação da propriedade do imóvel em nome </w:t>
      </w:r>
      <w:proofErr w:type="gramStart"/>
      <w:r w:rsidR="00F63669" w:rsidRPr="00F63669">
        <w:rPr>
          <w:rFonts w:ascii="Calibri" w:hAnsi="Calibri" w:cs="Arial"/>
          <w:b/>
          <w:color w:val="000000"/>
          <w:spacing w:val="0"/>
          <w:sz w:val="24"/>
        </w:rPr>
        <w:t>da</w:t>
      </w:r>
      <w:proofErr w:type="gramEnd"/>
      <w:r w:rsidR="00F63669" w:rsidRPr="00F63669">
        <w:rPr>
          <w:rFonts w:ascii="Calibri" w:hAnsi="Calibri" w:cs="Arial"/>
          <w:b/>
          <w:color w:val="000000"/>
          <w:spacing w:val="0"/>
          <w:sz w:val="24"/>
        </w:rPr>
        <w:t xml:space="preserve"> para a CAIXA e até esta data o</w:t>
      </w:r>
      <w:r w:rsidR="00854D7E">
        <w:rPr>
          <w:rFonts w:ascii="Calibri" w:hAnsi="Calibri" w:cs="Arial"/>
          <w:b/>
          <w:color w:val="000000"/>
          <w:spacing w:val="0"/>
          <w:sz w:val="24"/>
        </w:rPr>
        <w:t>(</w:t>
      </w:r>
      <w:r w:rsidR="00F63669" w:rsidRPr="00F63669">
        <w:rPr>
          <w:rFonts w:ascii="Calibri" w:hAnsi="Calibri" w:cs="Arial"/>
          <w:b/>
          <w:color w:val="000000"/>
          <w:spacing w:val="0"/>
          <w:sz w:val="24"/>
        </w:rPr>
        <w:t>s</w:t>
      </w:r>
      <w:r w:rsidR="00854D7E">
        <w:rPr>
          <w:rFonts w:ascii="Calibri" w:hAnsi="Calibri" w:cs="Arial"/>
          <w:b/>
          <w:color w:val="000000"/>
          <w:spacing w:val="0"/>
          <w:sz w:val="24"/>
        </w:rPr>
        <w:t>)</w:t>
      </w:r>
      <w:r w:rsidR="00F63669" w:rsidRPr="00F63669">
        <w:rPr>
          <w:rFonts w:ascii="Calibri" w:hAnsi="Calibri" w:cs="Arial"/>
          <w:b/>
          <w:color w:val="000000"/>
          <w:spacing w:val="0"/>
          <w:sz w:val="24"/>
        </w:rPr>
        <w:t xml:space="preserve"> DEVEDOR(ES) pode</w:t>
      </w:r>
      <w:r w:rsidR="00854D7E">
        <w:rPr>
          <w:rFonts w:ascii="Calibri" w:hAnsi="Calibri" w:cs="Arial"/>
          <w:b/>
          <w:color w:val="000000"/>
          <w:spacing w:val="0"/>
          <w:sz w:val="24"/>
        </w:rPr>
        <w:t>(</w:t>
      </w:r>
      <w:r w:rsidR="00F63669" w:rsidRPr="00F63669">
        <w:rPr>
          <w:rFonts w:ascii="Calibri" w:hAnsi="Calibri" w:cs="Arial"/>
          <w:b/>
          <w:color w:val="000000"/>
          <w:spacing w:val="0"/>
          <w:sz w:val="24"/>
        </w:rPr>
        <w:t>m</w:t>
      </w:r>
      <w:r w:rsidR="00854D7E">
        <w:rPr>
          <w:rFonts w:ascii="Calibri" w:hAnsi="Calibri" w:cs="Arial"/>
          <w:b/>
          <w:color w:val="000000"/>
          <w:spacing w:val="0"/>
          <w:sz w:val="24"/>
        </w:rPr>
        <w:t>)</w:t>
      </w:r>
      <w:r w:rsidR="00F63669" w:rsidRPr="00F63669">
        <w:rPr>
          <w:rFonts w:ascii="Calibri" w:hAnsi="Calibri" w:cs="Arial"/>
          <w:b/>
          <w:color w:val="000000"/>
          <w:spacing w:val="0"/>
          <w:sz w:val="24"/>
        </w:rPr>
        <w:t xml:space="preserve"> pagar as parcelas vencidas e as despesas dos encargos, custas de intimação e às necessárias à realização do leilão, inclusive a</w:t>
      </w:r>
      <w:r w:rsidR="00330859">
        <w:rPr>
          <w:rFonts w:ascii="Calibri" w:hAnsi="Calibri" w:cs="Arial"/>
          <w:b/>
          <w:color w:val="000000"/>
          <w:spacing w:val="0"/>
          <w:sz w:val="24"/>
        </w:rPr>
        <w:t>s</w:t>
      </w:r>
      <w:r w:rsidR="00F63669" w:rsidRPr="00F63669">
        <w:rPr>
          <w:rFonts w:ascii="Calibri" w:hAnsi="Calibri" w:cs="Arial"/>
          <w:b/>
          <w:color w:val="000000"/>
          <w:spacing w:val="0"/>
          <w:sz w:val="24"/>
        </w:rPr>
        <w:t xml:space="preserve"> dos anúncios e comissão do leiloeiro, hipótese em que se restabelecerá o contrato de alienação fiduciária</w:t>
      </w:r>
      <w:r w:rsidRPr="000C32EC">
        <w:rPr>
          <w:rFonts w:ascii="Calibri" w:hAnsi="Calibri" w:cs="Arial"/>
          <w:b/>
          <w:color w:val="000000"/>
          <w:spacing w:val="0"/>
          <w:sz w:val="24"/>
        </w:rPr>
        <w:t>.</w:t>
      </w:r>
    </w:p>
    <w:p w14:paraId="37FFD93D" w14:textId="77777777" w:rsidR="0067040B" w:rsidRPr="000C32EC" w:rsidRDefault="00F63669" w:rsidP="0067040B">
      <w:pPr>
        <w:ind w:right="126"/>
        <w:rPr>
          <w:rFonts w:ascii="Calibri" w:hAnsi="Calibri" w:cs="Arial"/>
          <w:b/>
          <w:color w:val="000000"/>
          <w:spacing w:val="0"/>
          <w:sz w:val="24"/>
        </w:rPr>
      </w:pPr>
      <w:r w:rsidRPr="00F63669">
        <w:rPr>
          <w:rFonts w:ascii="Calibri" w:hAnsi="Calibri" w:cs="Arial"/>
          <w:b/>
          <w:color w:val="000000"/>
          <w:spacing w:val="0"/>
          <w:sz w:val="24"/>
        </w:rPr>
        <w:t>17.1</w:t>
      </w:r>
      <w:r w:rsidRPr="000C32EC">
        <w:rPr>
          <w:rFonts w:ascii="Calibri" w:hAnsi="Calibri" w:cs="Arial"/>
          <w:b/>
          <w:color w:val="000000"/>
          <w:spacing w:val="0"/>
          <w:sz w:val="24"/>
        </w:rPr>
        <w:tab/>
      </w:r>
      <w:r w:rsidRPr="00F63669">
        <w:rPr>
          <w:rFonts w:ascii="Calibri" w:hAnsi="Calibri" w:cs="Arial"/>
          <w:b/>
          <w:color w:val="000000"/>
          <w:spacing w:val="0"/>
          <w:sz w:val="24"/>
        </w:rPr>
        <w:t>Após a averbação da consolidação da propriedade fiduciária no patrimônio da CAIXA  até o segundo leilão, é assegurado ao(s) DEVEDOR(ES) o direito de preferência para adquirir o imóvel por preço correspondente ao valor da dívida, somado às despesas, aos prêmios de seguro, aos encargos legais, às contribuições condominiais, aos tributos, inclusive os valores correspondentes ao imposto sobre transmissão inter vivos e ao laudêmio, se for o caso, pagos para efeito de consolidação da propriedade fiduciária no patrimônio do credor fiduciário, e às despesas inerentes aos procedimentos de cobrança e leilão, hipótese em que caberá ao(s) DEVEDOR(ES) o pagamento dos encargos tributários e despesas exigíveis para a nova aquisição do imóvel, inclusive custas e emolumentos</w:t>
      </w:r>
      <w:r w:rsidR="0083336C" w:rsidRPr="0083336C">
        <w:rPr>
          <w:rFonts w:ascii="Calibri" w:hAnsi="Calibri" w:cs="Arial"/>
          <w:b/>
          <w:color w:val="000000"/>
          <w:spacing w:val="0"/>
          <w:sz w:val="24"/>
        </w:rPr>
        <w:t>.</w:t>
      </w:r>
    </w:p>
    <w:p w14:paraId="6D3DCF1A" w14:textId="77777777" w:rsidR="0067040B" w:rsidRPr="000C32EC" w:rsidRDefault="0067040B" w:rsidP="0067040B">
      <w:pPr>
        <w:ind w:right="126"/>
        <w:rPr>
          <w:rFonts w:ascii="Calibri" w:hAnsi="Calibri" w:cs="Arial"/>
          <w:b/>
          <w:color w:val="000000"/>
          <w:spacing w:val="0"/>
          <w:sz w:val="24"/>
        </w:rPr>
      </w:pPr>
      <w:r w:rsidRPr="000C32EC">
        <w:rPr>
          <w:rFonts w:ascii="Calibri" w:hAnsi="Calibri" w:cs="Arial"/>
          <w:b/>
          <w:color w:val="000000"/>
          <w:spacing w:val="0"/>
          <w:sz w:val="24"/>
        </w:rPr>
        <w:t>18</w:t>
      </w:r>
      <w:r w:rsidR="003413BE">
        <w:rPr>
          <w:rFonts w:ascii="Calibri" w:hAnsi="Calibri" w:cs="Arial"/>
          <w:b/>
          <w:color w:val="000000"/>
          <w:spacing w:val="0"/>
          <w:sz w:val="24"/>
        </w:rPr>
        <w:tab/>
      </w:r>
      <w:r w:rsidRPr="000C32EC">
        <w:rPr>
          <w:rFonts w:ascii="Calibri" w:hAnsi="Calibri" w:cs="Arial"/>
          <w:b/>
          <w:color w:val="000000"/>
          <w:spacing w:val="0"/>
          <w:sz w:val="24"/>
        </w:rPr>
        <w:t>LEILÃO EXTRAJUDICIAL - Consolidada a propriedade em nome da CAIXA, o imóvel será alienado a terceiros, conforme art. 27 da Lei 9.514/1997</w:t>
      </w:r>
      <w:r w:rsidR="0083336C" w:rsidRPr="0083336C">
        <w:rPr>
          <w:rFonts w:ascii="Calibri" w:hAnsi="Calibri" w:cs="Arial"/>
          <w:b/>
          <w:color w:val="000000"/>
          <w:spacing w:val="0"/>
          <w:sz w:val="24"/>
        </w:rPr>
        <w:t xml:space="preserve"> e alterações do mesmo artigo da Lei 14.711/2023, no que couber.</w:t>
      </w:r>
      <w:r w:rsidRPr="000C32EC">
        <w:rPr>
          <w:rFonts w:ascii="Calibri" w:hAnsi="Calibri" w:cs="Arial"/>
          <w:b/>
          <w:color w:val="000000"/>
          <w:spacing w:val="0"/>
          <w:sz w:val="24"/>
        </w:rPr>
        <w:t xml:space="preserve"> </w:t>
      </w:r>
    </w:p>
    <w:p w14:paraId="773EFF65" w14:textId="77777777" w:rsidR="0067040B" w:rsidRPr="000C32EC" w:rsidRDefault="0067040B" w:rsidP="0067040B">
      <w:pPr>
        <w:rPr>
          <w:rFonts w:ascii="Calibri" w:hAnsi="Calibri" w:cs="Arial"/>
          <w:color w:val="000000"/>
          <w:spacing w:val="0"/>
          <w:sz w:val="24"/>
        </w:rPr>
      </w:pPr>
      <w:r w:rsidRPr="000C32EC">
        <w:rPr>
          <w:rFonts w:ascii="Calibri" w:hAnsi="Calibri" w:cs="Arial"/>
          <w:color w:val="000000"/>
          <w:spacing w:val="0"/>
          <w:sz w:val="24"/>
        </w:rPr>
        <w:t>18.1</w:t>
      </w:r>
      <w:r w:rsidRPr="000C32EC">
        <w:rPr>
          <w:rFonts w:ascii="Calibri" w:hAnsi="Calibri" w:cs="Arial"/>
          <w:color w:val="000000"/>
          <w:spacing w:val="0"/>
          <w:sz w:val="24"/>
        </w:rPr>
        <w:tab/>
        <w:t xml:space="preserve">Para fins do leilão extrajudicial, as partes adotam os conceitos: </w:t>
      </w:r>
    </w:p>
    <w:p w14:paraId="46D8B5B6" w14:textId="77777777" w:rsidR="0067040B" w:rsidRPr="000C32EC" w:rsidRDefault="0067040B" w:rsidP="0067040B">
      <w:pPr>
        <w:rPr>
          <w:rFonts w:ascii="Calibri" w:hAnsi="Calibri" w:cs="Arial"/>
          <w:color w:val="000000"/>
          <w:spacing w:val="0"/>
          <w:sz w:val="24"/>
        </w:rPr>
      </w:pPr>
      <w:r w:rsidRPr="000C32EC">
        <w:rPr>
          <w:rFonts w:ascii="Calibri" w:hAnsi="Calibri" w:cs="Arial"/>
          <w:color w:val="000000"/>
          <w:spacing w:val="0"/>
          <w:sz w:val="24"/>
        </w:rPr>
        <w:lastRenderedPageBreak/>
        <w:t>I - Valor do imóvel: a) valor da avaliação constante na letra “B7”, acrescidos os valores das benfeitorias existentes e que lhe integrem, atualizado monetariamente até a data do leilão na forma do item 6, podendo a CAIXA reavaliar o imóvel; ou b) se o valor do imóvel estabelecido na alínea anterior for inferior ao valor de referência para apuração do ITBI, este último será o valor mínimo estabelecido como parâmetro para efeito de venda do imóvel no primeiro leilão;</w:t>
      </w:r>
    </w:p>
    <w:p w14:paraId="02BFCFE0" w14:textId="77777777" w:rsidR="0067040B" w:rsidRPr="000C32EC" w:rsidRDefault="0067040B" w:rsidP="0067040B">
      <w:pPr>
        <w:rPr>
          <w:rFonts w:ascii="Calibri" w:hAnsi="Calibri" w:cs="Arial"/>
          <w:color w:val="000000"/>
          <w:spacing w:val="0"/>
          <w:sz w:val="24"/>
        </w:rPr>
      </w:pPr>
      <w:r w:rsidRPr="000C32EC">
        <w:rPr>
          <w:rFonts w:ascii="Calibri" w:hAnsi="Calibri" w:cs="Arial"/>
          <w:color w:val="000000"/>
          <w:spacing w:val="0"/>
          <w:sz w:val="24"/>
        </w:rPr>
        <w:t>II - Valor da dívida: saldo devedor da operação de alienação fiduciária, na data do leilão, incluídos juros convencionais, penalidades e demais encargos contratuais;</w:t>
      </w:r>
    </w:p>
    <w:p w14:paraId="1396862A" w14:textId="77777777" w:rsidR="0067040B" w:rsidRDefault="0067040B" w:rsidP="0067040B">
      <w:pPr>
        <w:rPr>
          <w:rFonts w:ascii="Calibri" w:hAnsi="Calibri" w:cs="Arial"/>
          <w:color w:val="000000"/>
          <w:spacing w:val="0"/>
          <w:sz w:val="24"/>
        </w:rPr>
      </w:pPr>
      <w:r w:rsidRPr="000C32EC">
        <w:rPr>
          <w:rFonts w:ascii="Calibri" w:hAnsi="Calibri" w:cs="Arial"/>
          <w:color w:val="000000"/>
          <w:spacing w:val="0"/>
          <w:sz w:val="24"/>
        </w:rPr>
        <w:t>III - Valor das despesas: soma das importâncias dos encargos, custas de cobrança, notificação e intimação e as necessárias à realização do público leilão, incluindo despesas relativas aos anúncios e comissão do leiloeiro.</w:t>
      </w:r>
    </w:p>
    <w:p w14:paraId="10A5BF2C" w14:textId="77777777" w:rsidR="0083336C" w:rsidRPr="0083336C" w:rsidRDefault="0083336C" w:rsidP="0083336C">
      <w:pPr>
        <w:rPr>
          <w:rFonts w:ascii="Calibri" w:hAnsi="Calibri" w:cs="Arial"/>
          <w:color w:val="000000"/>
          <w:spacing w:val="0"/>
          <w:sz w:val="24"/>
        </w:rPr>
      </w:pPr>
      <w:r w:rsidRPr="0083336C">
        <w:rPr>
          <w:rFonts w:ascii="Calibri" w:hAnsi="Calibri" w:cs="Arial"/>
          <w:color w:val="000000"/>
          <w:spacing w:val="0"/>
          <w:sz w:val="24"/>
        </w:rPr>
        <w:t>IV - Encargos do imóvel: os prêmios de seguro e os encargos legais, inclusive tributos e contribuições condominiais.</w:t>
      </w:r>
    </w:p>
    <w:p w14:paraId="41A3B128" w14:textId="77777777" w:rsidR="0067040B" w:rsidRPr="000C32EC" w:rsidRDefault="0067040B" w:rsidP="0067040B">
      <w:pPr>
        <w:rPr>
          <w:rFonts w:ascii="Calibri" w:hAnsi="Calibri" w:cs="Arial"/>
          <w:color w:val="000000"/>
          <w:spacing w:val="0"/>
          <w:sz w:val="24"/>
        </w:rPr>
      </w:pPr>
      <w:r w:rsidRPr="000C32EC">
        <w:rPr>
          <w:rFonts w:ascii="Calibri" w:hAnsi="Calibri" w:cs="Arial"/>
          <w:color w:val="000000"/>
          <w:spacing w:val="0"/>
          <w:sz w:val="24"/>
        </w:rPr>
        <w:t>18.2</w:t>
      </w:r>
      <w:r w:rsidRPr="000C32EC">
        <w:rPr>
          <w:rFonts w:ascii="Calibri" w:hAnsi="Calibri" w:cs="Arial"/>
          <w:color w:val="000000"/>
          <w:spacing w:val="0"/>
          <w:sz w:val="24"/>
        </w:rPr>
        <w:tab/>
        <w:t xml:space="preserve">O primeiro leilão será realizado </w:t>
      </w:r>
      <w:r w:rsidR="0083336C" w:rsidRPr="0083336C">
        <w:rPr>
          <w:rFonts w:ascii="Calibri" w:hAnsi="Calibri" w:cs="Arial"/>
          <w:color w:val="000000"/>
          <w:spacing w:val="0"/>
          <w:sz w:val="24"/>
        </w:rPr>
        <w:t>no prazo de 60 (sessenta) dias,</w:t>
      </w:r>
      <w:r w:rsidRPr="000C32EC">
        <w:rPr>
          <w:rFonts w:ascii="Calibri" w:hAnsi="Calibri" w:cs="Arial"/>
          <w:color w:val="000000"/>
          <w:spacing w:val="0"/>
          <w:sz w:val="24"/>
        </w:rPr>
        <w:t xml:space="preserve"> contados do registro da consolidação da propriedade em nome da CAIXA, pelo valor do imóvel e se nele o maior lance oferecido for inferior ao valor do imóvel, conforme estipulado no item 18.1, I, letras “a” ou “b”.</w:t>
      </w:r>
    </w:p>
    <w:p w14:paraId="3FD031E2" w14:textId="77777777" w:rsidR="0067040B" w:rsidRPr="000C32EC" w:rsidRDefault="0067040B" w:rsidP="0067040B">
      <w:pPr>
        <w:rPr>
          <w:rFonts w:ascii="Calibri" w:hAnsi="Calibri" w:cs="Arial"/>
          <w:color w:val="000000"/>
          <w:spacing w:val="0"/>
          <w:sz w:val="24"/>
        </w:rPr>
      </w:pPr>
      <w:r w:rsidRPr="000C32EC">
        <w:rPr>
          <w:rFonts w:ascii="Calibri" w:hAnsi="Calibri" w:cs="Arial"/>
          <w:color w:val="000000"/>
          <w:spacing w:val="0"/>
          <w:sz w:val="24"/>
        </w:rPr>
        <w:t>18.2.1</w:t>
      </w:r>
      <w:r w:rsidRPr="000C32EC">
        <w:rPr>
          <w:rFonts w:ascii="Calibri" w:hAnsi="Calibri" w:cs="Arial"/>
          <w:color w:val="000000"/>
          <w:spacing w:val="0"/>
          <w:sz w:val="24"/>
        </w:rPr>
        <w:tab/>
        <w:t xml:space="preserve">Nos 15 (quinze) dias seguintes, no segundo leilão, será aceito o maior lance oferecido, desde que igual ou superior ao valor da dívida, </w:t>
      </w:r>
      <w:r w:rsidR="002E3F4B" w:rsidRPr="002E3F4B">
        <w:rPr>
          <w:rFonts w:ascii="Calibri" w:hAnsi="Calibri" w:cs="Arial"/>
          <w:color w:val="000000"/>
          <w:spacing w:val="0"/>
          <w:sz w:val="24"/>
        </w:rPr>
        <w:t xml:space="preserve">garantida pela alienação fiduciária mais antiga vigente sobre o bem, das despesas, inclusive emolumentos cartorários, </w:t>
      </w:r>
      <w:r w:rsidRPr="000C32EC">
        <w:rPr>
          <w:rFonts w:ascii="Calibri" w:hAnsi="Calibri" w:cs="Arial"/>
          <w:color w:val="000000"/>
          <w:spacing w:val="0"/>
          <w:sz w:val="24"/>
        </w:rPr>
        <w:t>dos prêmios de seguro, dos encargos legais, inclusive tributos, e das contribuições condominiais.</w:t>
      </w:r>
    </w:p>
    <w:p w14:paraId="31168996" w14:textId="77777777" w:rsidR="0067040B" w:rsidRPr="000C32EC" w:rsidRDefault="0067040B" w:rsidP="0067040B">
      <w:pPr>
        <w:rPr>
          <w:rFonts w:ascii="Calibri" w:hAnsi="Calibri" w:cs="Arial"/>
          <w:color w:val="000000"/>
          <w:spacing w:val="0"/>
          <w:sz w:val="24"/>
        </w:rPr>
      </w:pPr>
      <w:r w:rsidRPr="000C32EC">
        <w:rPr>
          <w:rFonts w:ascii="Calibri" w:hAnsi="Calibri" w:cs="Arial"/>
          <w:color w:val="000000"/>
          <w:spacing w:val="0"/>
          <w:sz w:val="24"/>
        </w:rPr>
        <w:t>18.3</w:t>
      </w:r>
      <w:r w:rsidRPr="000C32EC">
        <w:rPr>
          <w:rFonts w:ascii="Calibri" w:hAnsi="Calibri" w:cs="Arial"/>
          <w:color w:val="000000"/>
          <w:spacing w:val="0"/>
          <w:sz w:val="24"/>
        </w:rPr>
        <w:tab/>
        <w:t>Nos 5 (cinco) dias a contar do aperfeiçoamento da venda no leilão, a CAIXA entregará ao(s) DEVEDOR(ES) a importância que sobrar, compreendendo o valor da indenização de benfeitorias, deduzidos os valores da dívida, despesas e encargos, inclusive tributos e contribuições condominiais, importando em recíproca quitação.</w:t>
      </w:r>
    </w:p>
    <w:p w14:paraId="48A91B34" w14:textId="77777777" w:rsidR="0067040B" w:rsidRPr="002E3F4B" w:rsidRDefault="0067040B" w:rsidP="000C32EC">
      <w:pPr>
        <w:rPr>
          <w:rFonts w:ascii="Calibri" w:hAnsi="Calibri" w:cs="Arial"/>
          <w:b/>
          <w:bCs/>
          <w:color w:val="000000"/>
          <w:spacing w:val="0"/>
          <w:sz w:val="24"/>
        </w:rPr>
      </w:pPr>
      <w:r w:rsidRPr="002E3F4B">
        <w:rPr>
          <w:rFonts w:ascii="Calibri" w:hAnsi="Calibri" w:cs="Arial"/>
          <w:b/>
          <w:bCs/>
          <w:color w:val="000000"/>
          <w:spacing w:val="0"/>
          <w:sz w:val="24"/>
        </w:rPr>
        <w:t>18.4</w:t>
      </w:r>
      <w:r w:rsidRPr="002E3F4B">
        <w:rPr>
          <w:rFonts w:ascii="Calibri" w:hAnsi="Calibri" w:cs="Arial"/>
          <w:b/>
          <w:bCs/>
          <w:color w:val="000000"/>
          <w:spacing w:val="0"/>
          <w:sz w:val="24"/>
        </w:rPr>
        <w:tab/>
      </w:r>
      <w:r w:rsidR="002E3F4B" w:rsidRPr="002E3F4B">
        <w:rPr>
          <w:rFonts w:ascii="Calibri" w:hAnsi="Calibri" w:cs="Arial"/>
          <w:b/>
          <w:bCs/>
          <w:color w:val="000000"/>
          <w:spacing w:val="0"/>
          <w:sz w:val="24"/>
        </w:rPr>
        <w:t>Se no segundo leilão não houver lance que atenda ao referencial mínimo para arrematação estabelecido no item 18.2.1, a dívida será considerada extinta com recíproca quitação, hipótese em que a CAIXA ficará investida da livre disponibilidade e exonerada da obrigação de restituição ao(s) DEVEDOR(ES) de qualquer quantia, a que título for.</w:t>
      </w:r>
    </w:p>
    <w:p w14:paraId="1A858052" w14:textId="77777777" w:rsidR="0067040B" w:rsidRDefault="0067040B" w:rsidP="000C32EC">
      <w:pPr>
        <w:rPr>
          <w:rFonts w:ascii="Calibri" w:hAnsi="Calibri" w:cs="Arial"/>
          <w:color w:val="000000"/>
          <w:spacing w:val="0"/>
          <w:sz w:val="24"/>
        </w:rPr>
      </w:pPr>
      <w:r w:rsidRPr="000C32EC">
        <w:rPr>
          <w:rFonts w:ascii="Calibri" w:hAnsi="Calibri" w:cs="Arial"/>
          <w:color w:val="000000"/>
          <w:spacing w:val="0"/>
          <w:sz w:val="24"/>
        </w:rPr>
        <w:t>18.5</w:t>
      </w:r>
      <w:r w:rsidRPr="000C32EC">
        <w:rPr>
          <w:rFonts w:ascii="Calibri" w:hAnsi="Calibri" w:cs="Arial"/>
          <w:color w:val="000000"/>
          <w:spacing w:val="0"/>
          <w:sz w:val="24"/>
        </w:rPr>
        <w:tab/>
        <w:t xml:space="preserve">As datas, horários e locais do primeiro leilão e do segundo, se houver, serão comunicados ao(s) DEVEDOR(ES) por correspondência dirigida aos endereços constantes do contrato, inclusive o eletrônico. </w:t>
      </w:r>
    </w:p>
    <w:p w14:paraId="0E9888E2" w14:textId="77777777" w:rsidR="002E3F4B" w:rsidRPr="002E3F4B" w:rsidRDefault="002E3F4B" w:rsidP="002E3F4B">
      <w:pPr>
        <w:ind w:right="126"/>
        <w:rPr>
          <w:rFonts w:ascii="Calibri" w:hAnsi="Calibri" w:cs="Arial"/>
          <w:color w:val="000000"/>
          <w:spacing w:val="0"/>
          <w:sz w:val="24"/>
        </w:rPr>
      </w:pPr>
      <w:r w:rsidRPr="002E3F4B">
        <w:rPr>
          <w:rFonts w:ascii="Calibri" w:hAnsi="Calibri" w:cs="Arial"/>
          <w:color w:val="000000"/>
          <w:spacing w:val="0"/>
          <w:sz w:val="24"/>
        </w:rPr>
        <w:t>18.5.1</w:t>
      </w:r>
      <w:r w:rsidRPr="002E3F4B">
        <w:rPr>
          <w:rFonts w:ascii="Calibri" w:hAnsi="Calibri" w:cs="Arial"/>
          <w:color w:val="000000"/>
          <w:spacing w:val="0"/>
          <w:sz w:val="24"/>
        </w:rPr>
        <w:tab/>
        <w:t xml:space="preserve">Os leilões e a publicação dos respectivos editais poderão ser realizados por meio eletrônico. </w:t>
      </w:r>
    </w:p>
    <w:p w14:paraId="0CC7F755" w14:textId="77777777" w:rsidR="0067040B" w:rsidRPr="000C32EC" w:rsidRDefault="0067040B" w:rsidP="0067040B">
      <w:pPr>
        <w:rPr>
          <w:rFonts w:ascii="Calibri" w:hAnsi="Calibri" w:cs="Arial"/>
          <w:color w:val="000000"/>
          <w:spacing w:val="0"/>
          <w:sz w:val="24"/>
        </w:rPr>
      </w:pPr>
      <w:r w:rsidRPr="000C32EC">
        <w:rPr>
          <w:rFonts w:ascii="Calibri" w:hAnsi="Calibri" w:cs="Arial"/>
          <w:color w:val="000000"/>
          <w:spacing w:val="0"/>
          <w:sz w:val="24"/>
        </w:rPr>
        <w:t>18.6</w:t>
      </w:r>
      <w:r w:rsidRPr="000C32EC">
        <w:rPr>
          <w:rFonts w:ascii="Calibri" w:hAnsi="Calibri" w:cs="Arial"/>
          <w:color w:val="000000"/>
          <w:spacing w:val="0"/>
          <w:sz w:val="24"/>
        </w:rPr>
        <w:tab/>
        <w:t>Extinta a dívida, dentro de 5 (cinco) dias a contar da data da realização do segundo leilão, a CAIXA dará ao(s) DEVEDOR(ES) o termo de quitação.</w:t>
      </w:r>
    </w:p>
    <w:p w14:paraId="6E683851" w14:textId="77777777" w:rsidR="0067040B" w:rsidRPr="000C32EC" w:rsidRDefault="0067040B" w:rsidP="0067040B">
      <w:pPr>
        <w:rPr>
          <w:rFonts w:ascii="Calibri" w:hAnsi="Calibri" w:cs="Arial"/>
          <w:color w:val="000000"/>
          <w:spacing w:val="0"/>
          <w:sz w:val="24"/>
        </w:rPr>
      </w:pPr>
      <w:r w:rsidRPr="000C32EC">
        <w:rPr>
          <w:rFonts w:ascii="Calibri" w:hAnsi="Calibri" w:cs="Arial"/>
          <w:color w:val="000000"/>
          <w:spacing w:val="0"/>
          <w:sz w:val="24"/>
        </w:rPr>
        <w:t>18.7</w:t>
      </w:r>
      <w:r w:rsidRPr="000C32EC">
        <w:rPr>
          <w:rFonts w:ascii="Calibri" w:hAnsi="Calibri" w:cs="Arial"/>
          <w:color w:val="000000"/>
          <w:spacing w:val="0"/>
          <w:sz w:val="24"/>
        </w:rPr>
        <w:tab/>
        <w:t>Consolidada a propriedade para a CAIXA, o(s) DEVEDOR(ES) lhe entregará(ão) o imóvel, livre e desimpedido, sob pena de pagamento à CAIXA, ou a quem vier a sucedê-la, a título de taxa de ocupação do imóvel, por mês ou fração, o valor correspondente a 1% (um por cento) do valor a que se refere o item 18.1, inciso I, computado e exigível desde a data da consolidação da propriedade fiduciária para a CAIXA até a data em que este, ou seus sucessores, for(em) imitido(s) na posse do imóvel.</w:t>
      </w:r>
    </w:p>
    <w:p w14:paraId="2F455D5C" w14:textId="77777777" w:rsidR="0067040B" w:rsidRPr="000C32EC" w:rsidRDefault="0067040B" w:rsidP="0067040B">
      <w:pPr>
        <w:rPr>
          <w:rFonts w:ascii="Calibri" w:hAnsi="Calibri" w:cs="Arial"/>
          <w:color w:val="000000"/>
          <w:spacing w:val="0"/>
          <w:sz w:val="24"/>
        </w:rPr>
      </w:pPr>
      <w:r w:rsidRPr="000C32EC">
        <w:rPr>
          <w:rFonts w:ascii="Calibri" w:hAnsi="Calibri" w:cs="Arial"/>
          <w:color w:val="000000"/>
          <w:spacing w:val="0"/>
          <w:sz w:val="24"/>
        </w:rPr>
        <w:t>18.8</w:t>
      </w:r>
      <w:r w:rsidRPr="000C32EC">
        <w:rPr>
          <w:rFonts w:ascii="Calibri" w:hAnsi="Calibri" w:cs="Arial"/>
          <w:color w:val="000000"/>
          <w:spacing w:val="0"/>
          <w:sz w:val="24"/>
        </w:rPr>
        <w:tab/>
        <w:t>Responde(m) o(s) DEVEDOR(ES) pelo pagamento dos impostos, taxas, contribuições condominiais</w:t>
      </w:r>
      <w:r w:rsidR="002E3F4B" w:rsidRPr="002E3F4B">
        <w:rPr>
          <w:rFonts w:ascii="Calibri" w:hAnsi="Calibri" w:cs="Arial"/>
          <w:color w:val="000000"/>
          <w:spacing w:val="0"/>
          <w:sz w:val="24"/>
        </w:rPr>
        <w:t>, inclusive emolumentos cartorários,</w:t>
      </w:r>
      <w:r w:rsidRPr="000C32EC">
        <w:rPr>
          <w:rFonts w:ascii="Calibri" w:hAnsi="Calibri" w:cs="Arial"/>
          <w:color w:val="000000"/>
          <w:spacing w:val="0"/>
          <w:sz w:val="24"/>
        </w:rPr>
        <w:t xml:space="preserve"> e outros encargos que recaiam ou venham a recair sobre o imóvel, cuja posse tenha sido transferida para o fiduciário, nos termos do art. 27 da Lei 9.514/1997, até a data em que o fiduciário vier a ser imitido na posse.</w:t>
      </w:r>
    </w:p>
    <w:p w14:paraId="131B557C" w14:textId="77777777" w:rsidR="0067040B" w:rsidRPr="000C32EC" w:rsidRDefault="0067040B" w:rsidP="0067040B">
      <w:pPr>
        <w:rPr>
          <w:rFonts w:ascii="Calibri" w:hAnsi="Calibri" w:cs="Arial"/>
          <w:b/>
          <w:color w:val="000000"/>
          <w:spacing w:val="0"/>
          <w:sz w:val="24"/>
        </w:rPr>
      </w:pPr>
      <w:r w:rsidRPr="000C32EC">
        <w:rPr>
          <w:rFonts w:ascii="Calibri" w:hAnsi="Calibri" w:cs="Arial"/>
          <w:b/>
          <w:color w:val="000000"/>
          <w:spacing w:val="0"/>
          <w:sz w:val="24"/>
        </w:rPr>
        <w:t>18.9</w:t>
      </w:r>
      <w:r w:rsidRPr="000C32EC">
        <w:rPr>
          <w:rFonts w:ascii="Calibri" w:hAnsi="Calibri" w:cs="Arial"/>
          <w:b/>
          <w:color w:val="000000"/>
          <w:spacing w:val="0"/>
          <w:sz w:val="24"/>
        </w:rPr>
        <w:tab/>
        <w:t>Não se aplica ao imóvel objeto do presente contrato o direito de preferência em favor do locatário, estabelecido pelo art. 27 da Lei 8.245/1991.</w:t>
      </w:r>
    </w:p>
    <w:p w14:paraId="1AAB3F54" w14:textId="77777777" w:rsidR="0067040B" w:rsidRPr="000C32EC" w:rsidRDefault="0067040B" w:rsidP="0067040B">
      <w:pPr>
        <w:rPr>
          <w:rFonts w:ascii="Calibri" w:hAnsi="Calibri" w:cs="Arial"/>
          <w:b/>
          <w:color w:val="000000"/>
          <w:spacing w:val="0"/>
          <w:sz w:val="24"/>
        </w:rPr>
      </w:pPr>
      <w:r w:rsidRPr="000C32EC">
        <w:rPr>
          <w:rFonts w:ascii="Calibri" w:hAnsi="Calibri" w:cs="Arial"/>
          <w:b/>
          <w:color w:val="000000"/>
          <w:spacing w:val="0"/>
          <w:sz w:val="24"/>
        </w:rPr>
        <w:lastRenderedPageBreak/>
        <w:t>18.10</w:t>
      </w:r>
      <w:r w:rsidRPr="000C32EC">
        <w:rPr>
          <w:rFonts w:ascii="Calibri" w:hAnsi="Calibri" w:cs="Arial"/>
          <w:b/>
          <w:color w:val="000000"/>
          <w:spacing w:val="0"/>
          <w:sz w:val="24"/>
        </w:rPr>
        <w:tab/>
        <w:t>Se o imóvel estiver locado, a locação poderá ser denunciada com prazo de 30 (trinta) dias para desocupação, salvo concordância por escrito da CAIXA ou de seus sucessores, devendo a denúncia ocorrer no prazo de 90(noventa) dias a contar da data da consolidação da propriedade, sendo ineficaz e sem efeito, a contratação ou prorrogação de locação do imóvel alienado fiduciariamente, por prazo superior a 1 (um) ano sem concordância por escrito da CAIXA.</w:t>
      </w:r>
    </w:p>
    <w:p w14:paraId="36A945B8" w14:textId="77777777" w:rsidR="00461495" w:rsidRDefault="00D8539E" w:rsidP="00AA32C9">
      <w:pPr>
        <w:keepLines w:val="0"/>
        <w:tabs>
          <w:tab w:val="left" w:pos="851"/>
        </w:tabs>
        <w:rPr>
          <w:rFonts w:ascii="Calibri" w:hAnsi="Calibri" w:cs="Arial"/>
          <w:color w:val="000000"/>
          <w:spacing w:val="0"/>
          <w:sz w:val="24"/>
        </w:rPr>
      </w:pPr>
      <w:r>
        <w:rPr>
          <w:rFonts w:ascii="Calibri" w:hAnsi="Calibri" w:cs="Arial"/>
          <w:b/>
          <w:color w:val="000000"/>
          <w:spacing w:val="0"/>
          <w:sz w:val="24"/>
        </w:rPr>
        <w:t>19</w:t>
      </w:r>
      <w:r>
        <w:rPr>
          <w:rFonts w:ascii="Calibri" w:hAnsi="Calibri" w:cs="Arial"/>
          <w:b/>
          <w:color w:val="000000"/>
          <w:spacing w:val="0"/>
          <w:sz w:val="24"/>
        </w:rPr>
        <w:tab/>
        <w:t xml:space="preserve">SEGURO - </w:t>
      </w:r>
      <w:r w:rsidR="00461495" w:rsidRPr="00426854">
        <w:rPr>
          <w:rFonts w:ascii="Calibri" w:hAnsi="Calibri" w:cs="Arial"/>
          <w:b/>
          <w:color w:val="000000"/>
          <w:spacing w:val="0"/>
          <w:sz w:val="24"/>
        </w:rPr>
        <w:t xml:space="preserve">É obrigatória a contratação pelo(s) DEVEDOR(ES) de seguro com cobertura, no mínimo, de MIP - Morte e Invalidez Permanente e DFI - Danos Físicos ao Imóvel, conforme Resolução BACEN nº 3.811/2009. </w:t>
      </w:r>
    </w:p>
    <w:p w14:paraId="16E47345" w14:textId="77777777" w:rsidR="0067040B" w:rsidRPr="000C32EC" w:rsidRDefault="0067040B" w:rsidP="0067040B">
      <w:pPr>
        <w:rPr>
          <w:rFonts w:ascii="Calibri" w:hAnsi="Calibri" w:cs="Arial"/>
          <w:color w:val="000000"/>
          <w:spacing w:val="0"/>
          <w:sz w:val="24"/>
        </w:rPr>
      </w:pPr>
      <w:r w:rsidRPr="000C32EC">
        <w:rPr>
          <w:rFonts w:ascii="Calibri" w:hAnsi="Calibri" w:cs="Arial"/>
          <w:color w:val="000000"/>
          <w:spacing w:val="0"/>
          <w:sz w:val="24"/>
        </w:rPr>
        <w:t>19.1</w:t>
      </w:r>
      <w:r w:rsidRPr="000C32EC">
        <w:rPr>
          <w:rFonts w:ascii="Calibri" w:hAnsi="Calibri" w:cs="Arial"/>
          <w:color w:val="000000"/>
          <w:spacing w:val="0"/>
          <w:sz w:val="24"/>
        </w:rPr>
        <w:tab/>
        <w:t xml:space="preserve">O(s) DEVEDOR(ES) se obriga(m) a manter e pagar até a liquidação da dívida os prêmios de seguro e eventuais tributos com valores compatíveis com a cobertura total do saldo devedor do financiamento para reposição do imóvel dado em garantia, no caso de DFI, conforme estipulado na Apólice de Seguro contratada, disponível no site da seguradora escolhida. </w:t>
      </w:r>
    </w:p>
    <w:p w14:paraId="5526E639" w14:textId="77777777" w:rsidR="0067040B" w:rsidRPr="00DE29F9" w:rsidRDefault="0067040B" w:rsidP="0067040B">
      <w:pPr>
        <w:autoSpaceDE w:val="0"/>
        <w:autoSpaceDN w:val="0"/>
        <w:adjustRightInd w:val="0"/>
        <w:rPr>
          <w:rFonts w:ascii="Calibri" w:hAnsi="Calibri" w:cs="Arial"/>
          <w:color w:val="000000"/>
          <w:spacing w:val="0"/>
          <w:sz w:val="24"/>
        </w:rPr>
      </w:pPr>
      <w:r w:rsidRPr="00DE29F9">
        <w:rPr>
          <w:rFonts w:ascii="Calibri" w:hAnsi="Calibri" w:cs="Arial"/>
          <w:color w:val="000000"/>
          <w:spacing w:val="0"/>
          <w:sz w:val="24"/>
        </w:rPr>
        <w:t>19.2</w:t>
      </w:r>
      <w:r w:rsidRPr="00DE29F9">
        <w:rPr>
          <w:rFonts w:ascii="Calibri" w:hAnsi="Calibri" w:cs="Arial"/>
          <w:color w:val="000000"/>
          <w:spacing w:val="0"/>
          <w:sz w:val="24"/>
        </w:rPr>
        <w:tab/>
      </w:r>
      <w:r w:rsidR="00854D7E">
        <w:rPr>
          <w:rFonts w:ascii="Calibri" w:hAnsi="Calibri" w:cs="Arial"/>
          <w:color w:val="000000"/>
          <w:spacing w:val="0"/>
          <w:sz w:val="24"/>
        </w:rPr>
        <w:t>O(s) DEVEDOR(ES) declara(m) ter c</w:t>
      </w:r>
      <w:r w:rsidR="00DE29F9" w:rsidRPr="00DE29F9">
        <w:rPr>
          <w:rFonts w:ascii="Calibri" w:hAnsi="Calibri" w:cs="Arial"/>
          <w:color w:val="000000"/>
          <w:spacing w:val="0"/>
          <w:sz w:val="24"/>
        </w:rPr>
        <w:t>ontratado, por livre escolha</w:t>
      </w:r>
      <w:r w:rsidR="00854D7E">
        <w:rPr>
          <w:rFonts w:ascii="Calibri" w:hAnsi="Calibri" w:cs="Arial"/>
          <w:color w:val="000000"/>
          <w:spacing w:val="0"/>
          <w:sz w:val="24"/>
        </w:rPr>
        <w:t>,</w:t>
      </w:r>
      <w:r w:rsidR="00DE29F9" w:rsidRPr="00DE29F9">
        <w:rPr>
          <w:rFonts w:ascii="Calibri" w:hAnsi="Calibri" w:cs="Arial"/>
          <w:color w:val="000000"/>
          <w:spacing w:val="0"/>
          <w:sz w:val="24"/>
        </w:rPr>
        <w:t xml:space="preserve"> o Seguro Habitacional Apólice de Morte e Invalidez Permanente (MIP) nº </w:t>
      </w:r>
      <w:r w:rsidR="00360097">
        <w:rPr>
          <w:rFonts w:ascii="Calibri" w:hAnsi="Calibri" w:cs="Arial"/>
          <w:color w:val="000000"/>
          <w:spacing w:val="0"/>
          <w:sz w:val="24"/>
        </w:rPr>
        <w:t>6100000000020 e Apólice de Danos Físicos ao Imóvel (DFI) nº 6510000000022, processo SUSEP nº 15414.617294/2020-71</w:t>
      </w:r>
      <w:r w:rsidR="00DE29F9" w:rsidRPr="00DE29F9">
        <w:rPr>
          <w:rFonts w:ascii="Calibri" w:hAnsi="Calibri" w:cs="Arial"/>
          <w:color w:val="000000"/>
          <w:spacing w:val="0"/>
          <w:sz w:val="24"/>
        </w:rPr>
        <w:t xml:space="preserve"> de emissão da Seguradora CAIXA RESIDENCIAL HABITACIONAL, tendo a CAIXA como estipulante e/ou beneficiária, com o Custo Efetivo de Seguro Habitacional (CESH) de 5,6726%.</w:t>
      </w:r>
    </w:p>
    <w:p w14:paraId="505AEF79" w14:textId="77777777" w:rsidR="00DE29F9" w:rsidRPr="00DE29F9" w:rsidRDefault="00DE29F9" w:rsidP="00DE29F9">
      <w:pPr>
        <w:tabs>
          <w:tab w:val="left" w:pos="851"/>
        </w:tabs>
        <w:spacing w:before="0"/>
        <w:rPr>
          <w:rFonts w:ascii="Calibri" w:hAnsi="Calibri" w:cs="Arial"/>
          <w:color w:val="000000"/>
          <w:spacing w:val="0"/>
          <w:sz w:val="24"/>
        </w:rPr>
      </w:pPr>
      <w:r w:rsidRPr="00DE29F9">
        <w:rPr>
          <w:rFonts w:ascii="Calibri" w:hAnsi="Calibri" w:cs="Arial"/>
          <w:color w:val="000000"/>
          <w:spacing w:val="0"/>
          <w:sz w:val="24"/>
        </w:rPr>
        <w:t>19.3</w:t>
      </w:r>
      <w:r w:rsidRPr="00DE29F9">
        <w:rPr>
          <w:rFonts w:ascii="Calibri" w:hAnsi="Calibri" w:cs="Arial"/>
          <w:color w:val="000000"/>
          <w:spacing w:val="0"/>
          <w:sz w:val="24"/>
        </w:rPr>
        <w:tab/>
        <w:t>O(s) DEVEDOR(ES) assume(m) ter conhecimento das condições das Apólices Habitacionais oferecidas pelas seguradoras operadas pela CAIXA e do valor do CESH (Custo Efetivo do Seguro Habitacional) correspondente às condições e aos parâmetros vigentes na data do cálculo, bem como da possibilidade de contratação de outra apólice de livre escolha com as coberturas mínimas e indispensáveis previstas pelo Conselho Monetário Nacional - CMN, Resolução Bacen 3811/2009, nas condições estabelecidas pelo Conselho Nacional de Seguros Privados - CNSP;</w:t>
      </w:r>
    </w:p>
    <w:p w14:paraId="4BA1DBD5" w14:textId="77777777" w:rsidR="00DE29F9" w:rsidRPr="00DE29F9" w:rsidRDefault="00DE29F9" w:rsidP="00DE29F9">
      <w:pPr>
        <w:tabs>
          <w:tab w:val="left" w:pos="851"/>
        </w:tabs>
        <w:spacing w:before="0"/>
        <w:rPr>
          <w:rFonts w:ascii="Calibri" w:hAnsi="Calibri" w:cs="Arial"/>
          <w:color w:val="000000"/>
          <w:spacing w:val="0"/>
          <w:sz w:val="24"/>
        </w:rPr>
      </w:pPr>
      <w:r w:rsidRPr="00DE29F9">
        <w:rPr>
          <w:rFonts w:ascii="Calibri" w:hAnsi="Calibri" w:cs="Arial"/>
          <w:color w:val="000000"/>
          <w:spacing w:val="0"/>
          <w:sz w:val="24"/>
        </w:rPr>
        <w:t>19.4</w:t>
      </w:r>
      <w:r w:rsidRPr="00DE29F9">
        <w:rPr>
          <w:rFonts w:ascii="Calibri" w:hAnsi="Calibri" w:cs="Arial"/>
          <w:color w:val="000000"/>
          <w:spacing w:val="0"/>
          <w:sz w:val="24"/>
        </w:rPr>
        <w:tab/>
        <w:t>O(s) DEVEDOR(ES) tem</w:t>
      </w:r>
      <w:r w:rsidR="000476D8">
        <w:rPr>
          <w:rFonts w:ascii="Calibri" w:hAnsi="Calibri" w:cs="Arial"/>
          <w:color w:val="000000"/>
          <w:spacing w:val="0"/>
          <w:sz w:val="24"/>
        </w:rPr>
        <w:t>(têm)</w:t>
      </w:r>
      <w:r w:rsidRPr="00DE29F9">
        <w:rPr>
          <w:rFonts w:ascii="Calibri" w:hAnsi="Calibri" w:cs="Arial"/>
          <w:color w:val="000000"/>
          <w:spacing w:val="0"/>
          <w:sz w:val="24"/>
        </w:rPr>
        <w:t xml:space="preserve"> ciência que:</w:t>
      </w:r>
    </w:p>
    <w:p w14:paraId="1B7B6348" w14:textId="77777777" w:rsidR="00DE29F9" w:rsidRPr="00DE29F9" w:rsidRDefault="00DE29F9" w:rsidP="00DE29F9">
      <w:pPr>
        <w:tabs>
          <w:tab w:val="left" w:pos="851"/>
        </w:tabs>
        <w:spacing w:before="0"/>
        <w:rPr>
          <w:rFonts w:ascii="Calibri" w:hAnsi="Calibri" w:cs="Arial"/>
          <w:color w:val="000000"/>
          <w:spacing w:val="0"/>
          <w:sz w:val="24"/>
        </w:rPr>
      </w:pPr>
      <w:r w:rsidRPr="00DE29F9">
        <w:rPr>
          <w:rFonts w:ascii="Calibri" w:hAnsi="Calibri" w:cs="Arial"/>
          <w:color w:val="000000"/>
          <w:spacing w:val="0"/>
          <w:sz w:val="24"/>
        </w:rPr>
        <w:t>a) a cobertura do seguro inicia-se na assinatura deste contrato e rege-se pelas cláusulas e condições da Apólice, pactuadas pelo</w:t>
      </w:r>
      <w:r w:rsidR="000476D8">
        <w:rPr>
          <w:rFonts w:ascii="Calibri" w:hAnsi="Calibri" w:cs="Arial"/>
          <w:color w:val="000000"/>
          <w:spacing w:val="0"/>
          <w:sz w:val="24"/>
        </w:rPr>
        <w:t>(</w:t>
      </w:r>
      <w:r w:rsidRPr="00DE29F9">
        <w:rPr>
          <w:rFonts w:ascii="Calibri" w:hAnsi="Calibri" w:cs="Arial"/>
          <w:color w:val="000000"/>
          <w:spacing w:val="0"/>
          <w:sz w:val="24"/>
        </w:rPr>
        <w:t>s</w:t>
      </w:r>
      <w:r w:rsidR="000476D8">
        <w:rPr>
          <w:rFonts w:ascii="Calibri" w:hAnsi="Calibri" w:cs="Arial"/>
          <w:color w:val="000000"/>
          <w:spacing w:val="0"/>
          <w:sz w:val="24"/>
        </w:rPr>
        <w:t>)</w:t>
      </w:r>
      <w:r w:rsidRPr="00DE29F9">
        <w:rPr>
          <w:rFonts w:ascii="Calibri" w:hAnsi="Calibri" w:cs="Arial"/>
          <w:color w:val="000000"/>
          <w:spacing w:val="0"/>
          <w:sz w:val="24"/>
        </w:rPr>
        <w:t xml:space="preserve"> </w:t>
      </w:r>
      <w:r w:rsidR="000476D8">
        <w:rPr>
          <w:rFonts w:ascii="Calibri" w:hAnsi="Calibri" w:cs="Arial"/>
          <w:color w:val="000000"/>
          <w:spacing w:val="0"/>
          <w:sz w:val="24"/>
        </w:rPr>
        <w:t>DEVEDOR(ES)</w:t>
      </w:r>
      <w:r w:rsidRPr="00DE29F9">
        <w:rPr>
          <w:rFonts w:ascii="Calibri" w:hAnsi="Calibri" w:cs="Arial"/>
          <w:color w:val="000000"/>
          <w:spacing w:val="0"/>
          <w:sz w:val="24"/>
        </w:rPr>
        <w:t xml:space="preserve"> e aceitas pela CAIXA, em especial as de exclusão de cobertura securitária e forma de recálculo de prêmios de seguro e dos fluxos de pagamentos e recebimentos no cálculo do CESH, conforme estabelecido pelo CNSP;</w:t>
      </w:r>
    </w:p>
    <w:p w14:paraId="679C8005" w14:textId="77777777" w:rsidR="00DE29F9" w:rsidRPr="00DE29F9" w:rsidRDefault="00DE29F9" w:rsidP="00DE29F9">
      <w:pPr>
        <w:tabs>
          <w:tab w:val="left" w:pos="851"/>
        </w:tabs>
        <w:spacing w:before="0"/>
        <w:rPr>
          <w:rFonts w:ascii="Calibri" w:hAnsi="Calibri" w:cs="Arial"/>
          <w:color w:val="000000"/>
          <w:spacing w:val="0"/>
          <w:sz w:val="24"/>
        </w:rPr>
      </w:pPr>
      <w:r w:rsidRPr="00DE29F9">
        <w:rPr>
          <w:rFonts w:ascii="Calibri" w:hAnsi="Calibri" w:cs="Arial"/>
          <w:color w:val="000000"/>
          <w:spacing w:val="0"/>
          <w:sz w:val="24"/>
        </w:rPr>
        <w:t>b) para efeitos de indenização securitária de MIP, serão considerados os percentuais de participação no pagamento da parcela que constam no quadro resumo deste contrato;</w:t>
      </w:r>
    </w:p>
    <w:p w14:paraId="79E828DD" w14:textId="77777777" w:rsidR="00DE29F9" w:rsidRPr="00DE29F9" w:rsidRDefault="00DE29F9" w:rsidP="00DE29F9">
      <w:pPr>
        <w:tabs>
          <w:tab w:val="left" w:pos="851"/>
        </w:tabs>
        <w:spacing w:before="0"/>
        <w:rPr>
          <w:rFonts w:ascii="Calibri" w:hAnsi="Calibri" w:cs="Arial"/>
          <w:color w:val="000000"/>
          <w:spacing w:val="0"/>
          <w:sz w:val="24"/>
        </w:rPr>
      </w:pPr>
      <w:r w:rsidRPr="00DE29F9">
        <w:rPr>
          <w:rFonts w:ascii="Calibri" w:hAnsi="Calibri" w:cs="Arial"/>
          <w:color w:val="000000"/>
          <w:spacing w:val="0"/>
          <w:sz w:val="24"/>
        </w:rPr>
        <w:t>c) não haverá cobertura para riscos de MIP decorrentes e/ou relacionados à doença manifesta em data anterior à assinatura deste contrato, de conhecimento do segurado e não declarada na proposta do seguro bem como as decorrentes de eventos resultantes de acidente pessoal, ocorrido em data anterior à assinatura deste contrato;</w:t>
      </w:r>
    </w:p>
    <w:p w14:paraId="5A749973" w14:textId="77777777" w:rsidR="00DE29F9" w:rsidRPr="00DE29F9" w:rsidRDefault="00DE29F9" w:rsidP="00DE29F9">
      <w:pPr>
        <w:tabs>
          <w:tab w:val="left" w:pos="851"/>
        </w:tabs>
        <w:spacing w:before="0"/>
        <w:rPr>
          <w:rFonts w:ascii="Calibri" w:hAnsi="Calibri" w:cs="Arial"/>
          <w:b/>
          <w:bCs/>
          <w:color w:val="000000"/>
          <w:spacing w:val="0"/>
          <w:sz w:val="24"/>
        </w:rPr>
      </w:pPr>
      <w:r w:rsidRPr="00DE29F9">
        <w:rPr>
          <w:rFonts w:ascii="Calibri" w:hAnsi="Calibri" w:cs="Arial"/>
          <w:color w:val="000000"/>
          <w:spacing w:val="0"/>
          <w:sz w:val="24"/>
        </w:rPr>
        <w:t>19.5</w:t>
      </w:r>
      <w:r w:rsidRPr="00DE29F9">
        <w:rPr>
          <w:rFonts w:ascii="Calibri" w:hAnsi="Calibri" w:cs="Arial"/>
          <w:color w:val="000000"/>
          <w:spacing w:val="0"/>
          <w:sz w:val="24"/>
        </w:rPr>
        <w:tab/>
        <w:t>O(s) DEVEDOR(ES) confirma</w:t>
      </w:r>
      <w:r w:rsidR="000476D8">
        <w:rPr>
          <w:rFonts w:ascii="Calibri" w:hAnsi="Calibri" w:cs="Arial"/>
          <w:color w:val="000000"/>
          <w:spacing w:val="0"/>
          <w:sz w:val="24"/>
        </w:rPr>
        <w:t>(</w:t>
      </w:r>
      <w:r w:rsidRPr="00DE29F9">
        <w:rPr>
          <w:rFonts w:ascii="Calibri" w:hAnsi="Calibri" w:cs="Arial"/>
          <w:color w:val="000000"/>
          <w:spacing w:val="0"/>
          <w:sz w:val="24"/>
        </w:rPr>
        <w:t>m</w:t>
      </w:r>
      <w:r w:rsidR="000476D8">
        <w:rPr>
          <w:rFonts w:ascii="Calibri" w:hAnsi="Calibri" w:cs="Arial"/>
          <w:color w:val="000000"/>
          <w:spacing w:val="0"/>
          <w:sz w:val="24"/>
        </w:rPr>
        <w:t>)</w:t>
      </w:r>
      <w:r w:rsidRPr="00DE29F9">
        <w:rPr>
          <w:rFonts w:ascii="Calibri" w:hAnsi="Calibri" w:cs="Arial"/>
          <w:color w:val="000000"/>
          <w:spacing w:val="0"/>
          <w:sz w:val="24"/>
        </w:rPr>
        <w:t xml:space="preserve"> ter</w:t>
      </w:r>
      <w:r w:rsidRPr="000476D8">
        <w:rPr>
          <w:rFonts w:ascii="Calibri" w:hAnsi="Calibri" w:cs="Arial"/>
          <w:color w:val="000000"/>
          <w:spacing w:val="0"/>
          <w:sz w:val="24"/>
        </w:rPr>
        <w:t xml:space="preserve"> acessado e lido no site da seguradora contratada a apólice escolhida, concordando com as Condições Gerais, Especiais e Particulares pactuadas e com as obrigações perante a CAIXA, em especial:</w:t>
      </w:r>
    </w:p>
    <w:p w14:paraId="462FB1A9" w14:textId="77777777" w:rsidR="00DE29F9" w:rsidRPr="00DE29F9" w:rsidRDefault="00DE29F9" w:rsidP="00DE29F9">
      <w:pPr>
        <w:tabs>
          <w:tab w:val="left" w:pos="851"/>
        </w:tabs>
        <w:spacing w:before="0"/>
        <w:rPr>
          <w:rFonts w:ascii="Calibri" w:hAnsi="Calibri" w:cs="Arial"/>
          <w:color w:val="000000"/>
          <w:spacing w:val="0"/>
          <w:sz w:val="24"/>
        </w:rPr>
      </w:pPr>
      <w:r w:rsidRPr="00DE29F9">
        <w:rPr>
          <w:rFonts w:ascii="Calibri" w:hAnsi="Calibri" w:cs="Arial"/>
          <w:color w:val="000000"/>
          <w:spacing w:val="0"/>
          <w:sz w:val="24"/>
        </w:rPr>
        <w:t>a) o valor do prêmio de seguro para cobertura de MIP será determinado com base na faixa etária dos DEVEDORES e proporcional à composição de renda estabelecida no quadro resumo deste contrato, aplicado sobre o saldo devedor apurado no dia do vencimento do encargo mensal;</w:t>
      </w:r>
    </w:p>
    <w:p w14:paraId="2EBF74EA" w14:textId="77777777" w:rsidR="00DE29F9" w:rsidRPr="00DE29F9" w:rsidRDefault="00DE29F9" w:rsidP="00DE29F9">
      <w:pPr>
        <w:tabs>
          <w:tab w:val="left" w:pos="851"/>
        </w:tabs>
        <w:spacing w:before="0"/>
        <w:rPr>
          <w:rFonts w:ascii="Calibri" w:hAnsi="Calibri" w:cs="Arial"/>
          <w:color w:val="000000"/>
          <w:spacing w:val="0"/>
          <w:sz w:val="24"/>
        </w:rPr>
      </w:pPr>
      <w:r w:rsidRPr="00DE29F9">
        <w:rPr>
          <w:rFonts w:ascii="Calibri" w:hAnsi="Calibri" w:cs="Arial"/>
          <w:color w:val="000000"/>
          <w:spacing w:val="0"/>
          <w:sz w:val="24"/>
        </w:rPr>
        <w:t>b) para enquadramento do</w:t>
      </w:r>
      <w:r w:rsidR="008918B9">
        <w:rPr>
          <w:rFonts w:ascii="Calibri" w:hAnsi="Calibri" w:cs="Arial"/>
          <w:color w:val="000000"/>
          <w:spacing w:val="0"/>
          <w:sz w:val="24"/>
        </w:rPr>
        <w:t>(</w:t>
      </w:r>
      <w:r w:rsidRPr="00DE29F9">
        <w:rPr>
          <w:rFonts w:ascii="Calibri" w:hAnsi="Calibri" w:cs="Arial"/>
          <w:color w:val="000000"/>
          <w:spacing w:val="0"/>
          <w:sz w:val="24"/>
        </w:rPr>
        <w:t>s</w:t>
      </w:r>
      <w:r w:rsidR="008918B9">
        <w:rPr>
          <w:rFonts w:ascii="Calibri" w:hAnsi="Calibri" w:cs="Arial"/>
          <w:color w:val="000000"/>
          <w:spacing w:val="0"/>
          <w:sz w:val="24"/>
        </w:rPr>
        <w:t>)</w:t>
      </w:r>
      <w:r w:rsidRPr="00DE29F9">
        <w:rPr>
          <w:rFonts w:ascii="Calibri" w:hAnsi="Calibri" w:cs="Arial"/>
          <w:color w:val="000000"/>
          <w:spacing w:val="0"/>
          <w:sz w:val="24"/>
        </w:rPr>
        <w:t xml:space="preserve"> DEVEDOR</w:t>
      </w:r>
      <w:r w:rsidR="008918B9">
        <w:rPr>
          <w:rFonts w:ascii="Calibri" w:hAnsi="Calibri" w:cs="Arial"/>
          <w:color w:val="000000"/>
          <w:spacing w:val="0"/>
          <w:sz w:val="24"/>
        </w:rPr>
        <w:t>(</w:t>
      </w:r>
      <w:r w:rsidRPr="00DE29F9">
        <w:rPr>
          <w:rFonts w:ascii="Calibri" w:hAnsi="Calibri" w:cs="Arial"/>
          <w:color w:val="000000"/>
          <w:spacing w:val="0"/>
          <w:sz w:val="24"/>
        </w:rPr>
        <w:t>ES</w:t>
      </w:r>
      <w:r w:rsidR="008918B9">
        <w:rPr>
          <w:rFonts w:ascii="Calibri" w:hAnsi="Calibri" w:cs="Arial"/>
          <w:color w:val="000000"/>
          <w:spacing w:val="0"/>
          <w:sz w:val="24"/>
        </w:rPr>
        <w:t>)</w:t>
      </w:r>
      <w:r w:rsidRPr="00DE29F9">
        <w:rPr>
          <w:rFonts w:ascii="Calibri" w:hAnsi="Calibri" w:cs="Arial"/>
          <w:color w:val="000000"/>
          <w:spacing w:val="0"/>
          <w:sz w:val="24"/>
        </w:rPr>
        <w:t xml:space="preserve"> na respectiva faixa etária será considerada a idade em anos completos, na data de assinatura deste contrato, com mudanças de alíquota sempre que a idade do segurado atingir nova faixa;</w:t>
      </w:r>
    </w:p>
    <w:p w14:paraId="01F50AA8" w14:textId="77777777" w:rsidR="00DE29F9" w:rsidRPr="00DE29F9" w:rsidRDefault="00DE29F9" w:rsidP="00DE29F9">
      <w:pPr>
        <w:tabs>
          <w:tab w:val="left" w:pos="851"/>
        </w:tabs>
        <w:spacing w:before="0"/>
        <w:rPr>
          <w:rFonts w:ascii="Calibri" w:hAnsi="Calibri" w:cs="Arial"/>
          <w:color w:val="000000"/>
          <w:spacing w:val="0"/>
          <w:sz w:val="24"/>
        </w:rPr>
      </w:pPr>
      <w:r w:rsidRPr="00DE29F9">
        <w:rPr>
          <w:rFonts w:ascii="Calibri" w:hAnsi="Calibri" w:cs="Arial"/>
          <w:color w:val="000000"/>
          <w:spacing w:val="0"/>
          <w:sz w:val="24"/>
        </w:rPr>
        <w:t>c) o valor do prêmio de seguro para cobertura dos riscos de DFI, objeto da garantia, é determinado com base no valor de avaliação mencionado no quadro resumo e atualizado com base no coeficiente estipulado na apólice de seguro contratada, não se aplicando à modalidade Lote Urbanizado;</w:t>
      </w:r>
    </w:p>
    <w:p w14:paraId="30A673BF" w14:textId="77777777" w:rsidR="00DE29F9" w:rsidRPr="00DE29F9" w:rsidRDefault="00DE29F9" w:rsidP="00DE29F9">
      <w:pPr>
        <w:tabs>
          <w:tab w:val="left" w:pos="851"/>
        </w:tabs>
        <w:spacing w:before="0"/>
        <w:rPr>
          <w:rFonts w:ascii="Calibri" w:hAnsi="Calibri" w:cs="Arial"/>
          <w:color w:val="000000"/>
          <w:spacing w:val="0"/>
          <w:sz w:val="24"/>
        </w:rPr>
      </w:pPr>
      <w:r w:rsidRPr="00DE29F9">
        <w:rPr>
          <w:rFonts w:ascii="Calibri" w:hAnsi="Calibri" w:cs="Arial"/>
          <w:color w:val="000000"/>
          <w:spacing w:val="0"/>
          <w:sz w:val="24"/>
        </w:rPr>
        <w:lastRenderedPageBreak/>
        <w:t>d) em caso de sinistro o valor da indenização será aplicado na solução, amortização ou liquidação da dívida, tendo o</w:t>
      </w:r>
      <w:r w:rsidR="008918B9">
        <w:rPr>
          <w:rFonts w:ascii="Calibri" w:hAnsi="Calibri" w:cs="Arial"/>
          <w:color w:val="000000"/>
          <w:spacing w:val="0"/>
          <w:sz w:val="24"/>
        </w:rPr>
        <w:t>(</w:t>
      </w:r>
      <w:r w:rsidRPr="00DE29F9">
        <w:rPr>
          <w:rFonts w:ascii="Calibri" w:hAnsi="Calibri" w:cs="Arial"/>
          <w:color w:val="000000"/>
          <w:spacing w:val="0"/>
          <w:sz w:val="24"/>
        </w:rPr>
        <w:t>s</w:t>
      </w:r>
      <w:r w:rsidR="008918B9">
        <w:rPr>
          <w:rFonts w:ascii="Calibri" w:hAnsi="Calibri" w:cs="Arial"/>
          <w:color w:val="000000"/>
          <w:spacing w:val="0"/>
          <w:sz w:val="24"/>
        </w:rPr>
        <w:t>)</w:t>
      </w:r>
      <w:r w:rsidRPr="00DE29F9">
        <w:rPr>
          <w:rFonts w:ascii="Calibri" w:hAnsi="Calibri" w:cs="Arial"/>
          <w:color w:val="000000"/>
          <w:spacing w:val="0"/>
          <w:sz w:val="24"/>
        </w:rPr>
        <w:t xml:space="preserve"> DEVEDOR</w:t>
      </w:r>
      <w:r w:rsidR="008918B9">
        <w:rPr>
          <w:rFonts w:ascii="Calibri" w:hAnsi="Calibri" w:cs="Arial"/>
          <w:color w:val="000000"/>
          <w:spacing w:val="0"/>
          <w:sz w:val="24"/>
        </w:rPr>
        <w:t>(</w:t>
      </w:r>
      <w:r w:rsidRPr="00DE29F9">
        <w:rPr>
          <w:rFonts w:ascii="Calibri" w:hAnsi="Calibri" w:cs="Arial"/>
          <w:color w:val="000000"/>
          <w:spacing w:val="0"/>
          <w:sz w:val="24"/>
        </w:rPr>
        <w:t>ES</w:t>
      </w:r>
      <w:r w:rsidR="008918B9">
        <w:rPr>
          <w:rFonts w:ascii="Calibri" w:hAnsi="Calibri" w:cs="Arial"/>
          <w:color w:val="000000"/>
          <w:spacing w:val="0"/>
          <w:sz w:val="24"/>
        </w:rPr>
        <w:t>)</w:t>
      </w:r>
      <w:r w:rsidRPr="00DE29F9">
        <w:rPr>
          <w:rFonts w:ascii="Calibri" w:hAnsi="Calibri" w:cs="Arial"/>
          <w:color w:val="000000"/>
          <w:spacing w:val="0"/>
          <w:sz w:val="24"/>
        </w:rPr>
        <w:t xml:space="preserve"> direito ao saldo remanescente, se houver;</w:t>
      </w:r>
    </w:p>
    <w:p w14:paraId="7CB34060" w14:textId="77777777" w:rsidR="00DE29F9" w:rsidRPr="00DE29F9" w:rsidRDefault="00DE29F9" w:rsidP="00DE29F9">
      <w:pPr>
        <w:tabs>
          <w:tab w:val="left" w:pos="851"/>
        </w:tabs>
        <w:spacing w:before="0"/>
        <w:rPr>
          <w:rFonts w:ascii="Calibri" w:hAnsi="Calibri" w:cs="Arial"/>
          <w:color w:val="000000"/>
          <w:spacing w:val="0"/>
          <w:sz w:val="24"/>
        </w:rPr>
      </w:pPr>
      <w:r w:rsidRPr="00DE29F9">
        <w:rPr>
          <w:rFonts w:ascii="Calibri" w:hAnsi="Calibri" w:cs="Arial"/>
          <w:color w:val="000000"/>
          <w:spacing w:val="0"/>
          <w:sz w:val="24"/>
        </w:rPr>
        <w:t>e) no sinistro de natureza pessoal (MIP), a quantia paga a título de indenização será destinada à amortização ou liquidação total do saldo devedor, atualizado na forma pactuada neste contrato, observada a proporcionalidade de renda indicada no quadro resumo e, no caso de indenização inferior ao saldo devedor, a diferença do débito será de responsabilidade do titular, cônjuge, herdeiros e/ou sucessores;</w:t>
      </w:r>
    </w:p>
    <w:p w14:paraId="03B9997E" w14:textId="77777777" w:rsidR="00DE29F9" w:rsidRPr="00DE29F9" w:rsidRDefault="00DE29F9" w:rsidP="00DE29F9">
      <w:pPr>
        <w:tabs>
          <w:tab w:val="left" w:pos="851"/>
        </w:tabs>
        <w:spacing w:before="0"/>
        <w:rPr>
          <w:rFonts w:ascii="Calibri" w:hAnsi="Calibri" w:cs="Arial"/>
          <w:color w:val="000000"/>
          <w:spacing w:val="0"/>
          <w:sz w:val="24"/>
        </w:rPr>
      </w:pPr>
      <w:r w:rsidRPr="00DE29F9">
        <w:rPr>
          <w:rFonts w:ascii="Calibri" w:hAnsi="Calibri" w:cs="Arial"/>
          <w:color w:val="000000"/>
          <w:spacing w:val="0"/>
          <w:sz w:val="24"/>
        </w:rPr>
        <w:t>f) no sinistro de natureza material (DFI) a indenização corresponderá ao montante necessário para recuperar o imóvel financiado limitado ao valor da importância segurada e, caso a seguradora prefira repor a garantia em seu estado anterior ao sinistro, está se responsabilizará integralmente pela contratação e acompanhamento das obras, não cabendo à CAIXA qualquer responsabilidade, inclusive de financiar eventual diferença verificada como necessária para que seja devolvida ao imóvel a condição apresentada imediatamente antes do sinistro;</w:t>
      </w:r>
    </w:p>
    <w:p w14:paraId="02421892" w14:textId="77777777" w:rsidR="00DE29F9" w:rsidRPr="00DE29F9" w:rsidRDefault="00DE29F9" w:rsidP="00DE29F9">
      <w:pPr>
        <w:tabs>
          <w:tab w:val="left" w:pos="851"/>
        </w:tabs>
        <w:spacing w:before="0"/>
        <w:rPr>
          <w:rFonts w:ascii="Calibri" w:hAnsi="Calibri" w:cs="Arial"/>
          <w:color w:val="000000"/>
          <w:spacing w:val="0"/>
          <w:sz w:val="24"/>
        </w:rPr>
      </w:pPr>
      <w:r w:rsidRPr="00DE29F9">
        <w:rPr>
          <w:rFonts w:ascii="Calibri" w:hAnsi="Calibri" w:cs="Arial"/>
          <w:color w:val="000000"/>
          <w:spacing w:val="0"/>
          <w:sz w:val="24"/>
        </w:rPr>
        <w:t>g) na negativa de cobertura por parte da Seguradora, nos casos de sinistro de natureza pessoal e/ou de natureza material, o</w:t>
      </w:r>
      <w:r w:rsidR="008918B9">
        <w:rPr>
          <w:rFonts w:ascii="Calibri" w:hAnsi="Calibri" w:cs="Arial"/>
          <w:color w:val="000000"/>
          <w:spacing w:val="0"/>
          <w:sz w:val="24"/>
        </w:rPr>
        <w:t>(</w:t>
      </w:r>
      <w:r w:rsidRPr="00DE29F9">
        <w:rPr>
          <w:rFonts w:ascii="Calibri" w:hAnsi="Calibri" w:cs="Arial"/>
          <w:color w:val="000000"/>
          <w:spacing w:val="0"/>
          <w:sz w:val="24"/>
        </w:rPr>
        <w:t>s</w:t>
      </w:r>
      <w:r w:rsidR="008918B9">
        <w:rPr>
          <w:rFonts w:ascii="Calibri" w:hAnsi="Calibri" w:cs="Arial"/>
          <w:color w:val="000000"/>
          <w:spacing w:val="0"/>
          <w:sz w:val="24"/>
        </w:rPr>
        <w:t>)</w:t>
      </w:r>
      <w:r w:rsidRPr="00DE29F9">
        <w:rPr>
          <w:rFonts w:ascii="Calibri" w:hAnsi="Calibri" w:cs="Arial"/>
          <w:color w:val="000000"/>
          <w:spacing w:val="0"/>
          <w:sz w:val="24"/>
        </w:rPr>
        <w:t xml:space="preserve"> DEVEDOR</w:t>
      </w:r>
      <w:r w:rsidR="008918B9">
        <w:rPr>
          <w:rFonts w:ascii="Calibri" w:hAnsi="Calibri" w:cs="Arial"/>
          <w:color w:val="000000"/>
          <w:spacing w:val="0"/>
          <w:sz w:val="24"/>
        </w:rPr>
        <w:t>(</w:t>
      </w:r>
      <w:r w:rsidRPr="00DE29F9">
        <w:rPr>
          <w:rFonts w:ascii="Calibri" w:hAnsi="Calibri" w:cs="Arial"/>
          <w:color w:val="000000"/>
          <w:spacing w:val="0"/>
          <w:sz w:val="24"/>
        </w:rPr>
        <w:t>ES</w:t>
      </w:r>
      <w:r w:rsidR="008918B9">
        <w:rPr>
          <w:rFonts w:ascii="Calibri" w:hAnsi="Calibri" w:cs="Arial"/>
          <w:color w:val="000000"/>
          <w:spacing w:val="0"/>
          <w:sz w:val="24"/>
        </w:rPr>
        <w:t>)</w:t>
      </w:r>
      <w:r w:rsidRPr="00DE29F9">
        <w:rPr>
          <w:rFonts w:ascii="Calibri" w:hAnsi="Calibri" w:cs="Arial"/>
          <w:color w:val="000000"/>
          <w:spacing w:val="0"/>
          <w:sz w:val="24"/>
        </w:rPr>
        <w:t>, seu</w:t>
      </w:r>
      <w:r w:rsidR="008918B9">
        <w:rPr>
          <w:rFonts w:ascii="Calibri" w:hAnsi="Calibri" w:cs="Arial"/>
          <w:color w:val="000000"/>
          <w:spacing w:val="0"/>
          <w:sz w:val="24"/>
        </w:rPr>
        <w:t>(</w:t>
      </w:r>
      <w:r w:rsidRPr="00DE29F9">
        <w:rPr>
          <w:rFonts w:ascii="Calibri" w:hAnsi="Calibri" w:cs="Arial"/>
          <w:color w:val="000000"/>
          <w:spacing w:val="0"/>
          <w:sz w:val="24"/>
        </w:rPr>
        <w:t>s</w:t>
      </w:r>
      <w:r w:rsidR="008918B9">
        <w:rPr>
          <w:rFonts w:ascii="Calibri" w:hAnsi="Calibri" w:cs="Arial"/>
          <w:color w:val="000000"/>
          <w:spacing w:val="0"/>
          <w:sz w:val="24"/>
        </w:rPr>
        <w:t>)</w:t>
      </w:r>
      <w:r w:rsidRPr="00DE29F9">
        <w:rPr>
          <w:rFonts w:ascii="Calibri" w:hAnsi="Calibri" w:cs="Arial"/>
          <w:color w:val="000000"/>
          <w:spacing w:val="0"/>
          <w:sz w:val="24"/>
        </w:rPr>
        <w:t xml:space="preserve"> cônjuge</w:t>
      </w:r>
      <w:r w:rsidR="008918B9">
        <w:rPr>
          <w:rFonts w:ascii="Calibri" w:hAnsi="Calibri" w:cs="Arial"/>
          <w:color w:val="000000"/>
          <w:spacing w:val="0"/>
          <w:sz w:val="24"/>
        </w:rPr>
        <w:t>(</w:t>
      </w:r>
      <w:r w:rsidRPr="00DE29F9">
        <w:rPr>
          <w:rFonts w:ascii="Calibri" w:hAnsi="Calibri" w:cs="Arial"/>
          <w:color w:val="000000"/>
          <w:spacing w:val="0"/>
          <w:sz w:val="24"/>
        </w:rPr>
        <w:t>s</w:t>
      </w:r>
      <w:r w:rsidR="008918B9">
        <w:rPr>
          <w:rFonts w:ascii="Calibri" w:hAnsi="Calibri" w:cs="Arial"/>
          <w:color w:val="000000"/>
          <w:spacing w:val="0"/>
          <w:sz w:val="24"/>
        </w:rPr>
        <w:t>)</w:t>
      </w:r>
      <w:r w:rsidRPr="00DE29F9">
        <w:rPr>
          <w:rFonts w:ascii="Calibri" w:hAnsi="Calibri" w:cs="Arial"/>
          <w:color w:val="000000"/>
          <w:spacing w:val="0"/>
          <w:sz w:val="24"/>
        </w:rPr>
        <w:t>, herdeiro</w:t>
      </w:r>
      <w:r w:rsidR="008918B9">
        <w:rPr>
          <w:rFonts w:ascii="Calibri" w:hAnsi="Calibri" w:cs="Arial"/>
          <w:color w:val="000000"/>
          <w:spacing w:val="0"/>
          <w:sz w:val="24"/>
        </w:rPr>
        <w:t>(</w:t>
      </w:r>
      <w:r w:rsidRPr="00DE29F9">
        <w:rPr>
          <w:rFonts w:ascii="Calibri" w:hAnsi="Calibri" w:cs="Arial"/>
          <w:color w:val="000000"/>
          <w:spacing w:val="0"/>
          <w:sz w:val="24"/>
        </w:rPr>
        <w:t>s</w:t>
      </w:r>
      <w:r w:rsidR="008918B9">
        <w:rPr>
          <w:rFonts w:ascii="Calibri" w:hAnsi="Calibri" w:cs="Arial"/>
          <w:color w:val="000000"/>
          <w:spacing w:val="0"/>
          <w:sz w:val="24"/>
        </w:rPr>
        <w:t>)</w:t>
      </w:r>
      <w:r w:rsidRPr="00DE29F9">
        <w:rPr>
          <w:rFonts w:ascii="Calibri" w:hAnsi="Calibri" w:cs="Arial"/>
          <w:color w:val="000000"/>
          <w:spacing w:val="0"/>
          <w:sz w:val="24"/>
        </w:rPr>
        <w:t xml:space="preserve"> e/ou sucessor</w:t>
      </w:r>
      <w:r w:rsidR="008918B9">
        <w:rPr>
          <w:rFonts w:ascii="Calibri" w:hAnsi="Calibri" w:cs="Arial"/>
          <w:color w:val="000000"/>
          <w:spacing w:val="0"/>
          <w:sz w:val="24"/>
        </w:rPr>
        <w:t>(</w:t>
      </w:r>
      <w:r w:rsidRPr="00DE29F9">
        <w:rPr>
          <w:rFonts w:ascii="Calibri" w:hAnsi="Calibri" w:cs="Arial"/>
          <w:color w:val="000000"/>
          <w:spacing w:val="0"/>
          <w:sz w:val="24"/>
        </w:rPr>
        <w:t>es</w:t>
      </w:r>
      <w:r w:rsidR="008918B9">
        <w:rPr>
          <w:rFonts w:ascii="Calibri" w:hAnsi="Calibri" w:cs="Arial"/>
          <w:color w:val="000000"/>
          <w:spacing w:val="0"/>
          <w:sz w:val="24"/>
        </w:rPr>
        <w:t>)</w:t>
      </w:r>
      <w:r w:rsidRPr="00DE29F9">
        <w:rPr>
          <w:rFonts w:ascii="Calibri" w:hAnsi="Calibri" w:cs="Arial"/>
          <w:color w:val="000000"/>
          <w:spacing w:val="0"/>
          <w:sz w:val="24"/>
        </w:rPr>
        <w:t xml:space="preserve"> ficarão responsáveis pelo pagamento dos encargos mensais do financiamento até a quitação da dívida ou pela recomposição da garantia em seu estado anterior ao do sinistro, respectivamente, sob pena de antecipar o vencimento da dívida;</w:t>
      </w:r>
    </w:p>
    <w:p w14:paraId="3CB54971" w14:textId="77777777" w:rsidR="00DE29F9" w:rsidRPr="00DE29F9" w:rsidRDefault="00DE29F9" w:rsidP="00360097">
      <w:pPr>
        <w:tabs>
          <w:tab w:val="left" w:pos="851"/>
        </w:tabs>
        <w:spacing w:before="0"/>
        <w:rPr>
          <w:rFonts w:ascii="Calibri" w:hAnsi="Calibri" w:cs="Arial"/>
          <w:color w:val="000000"/>
          <w:spacing w:val="0"/>
          <w:sz w:val="24"/>
        </w:rPr>
      </w:pPr>
      <w:r w:rsidRPr="00DE29F9">
        <w:rPr>
          <w:rFonts w:ascii="Calibri" w:hAnsi="Calibri" w:cs="Arial"/>
          <w:color w:val="000000"/>
          <w:spacing w:val="0"/>
          <w:sz w:val="24"/>
        </w:rPr>
        <w:t>h) é facultado à Seguradora estabelecer prazo de carência limitado a 12 (doze) meses para cobertura de natureza pessoal do referido sinistro quando houver alteração dos percentuais de composição de renda;</w:t>
      </w:r>
    </w:p>
    <w:p w14:paraId="11CF5AEF" w14:textId="77777777" w:rsidR="00360097" w:rsidRPr="00360097" w:rsidRDefault="00DE29F9" w:rsidP="00360097">
      <w:pPr>
        <w:spacing w:before="0"/>
        <w:rPr>
          <w:rFonts w:ascii="Calibri" w:hAnsi="Calibri" w:cs="Arial"/>
          <w:color w:val="000000"/>
          <w:spacing w:val="0"/>
          <w:sz w:val="24"/>
        </w:rPr>
      </w:pPr>
      <w:r w:rsidRPr="00DE29F9">
        <w:rPr>
          <w:rFonts w:ascii="Calibri" w:hAnsi="Calibri" w:cs="Arial"/>
          <w:b/>
          <w:bCs/>
          <w:color w:val="000000"/>
          <w:spacing w:val="0"/>
          <w:sz w:val="24"/>
        </w:rPr>
        <w:t xml:space="preserve">i) a ocorrência de sinistro deverá ser comunicada à CAIXA </w:t>
      </w:r>
      <w:r>
        <w:rPr>
          <w:rFonts w:ascii="Calibri" w:hAnsi="Calibri" w:cs="Arial"/>
          <w:b/>
          <w:bCs/>
          <w:color w:val="000000"/>
          <w:spacing w:val="0"/>
          <w:sz w:val="24"/>
        </w:rPr>
        <w:t>-</w:t>
      </w:r>
      <w:r w:rsidRPr="00DE29F9">
        <w:rPr>
          <w:rFonts w:ascii="Calibri" w:hAnsi="Calibri" w:cs="Arial"/>
          <w:b/>
          <w:bCs/>
          <w:color w:val="000000"/>
          <w:spacing w:val="0"/>
          <w:sz w:val="24"/>
        </w:rPr>
        <w:t xml:space="preserve"> agência detentora do contrato, por escrito e imediatamente, comprometendo-se o(s) DEVEDOR(ES) e seus beneficiários a comunicar(em) imediatamente a CAIXA qualquer evento suscetível de agravar o risco coberto, sob pena de perda do direito à indenização se provado que silenciou de má-fé.</w:t>
      </w:r>
    </w:p>
    <w:p w14:paraId="5AE03600" w14:textId="77777777" w:rsidR="00360097" w:rsidRPr="00360097" w:rsidRDefault="00360097" w:rsidP="00360097">
      <w:pPr>
        <w:spacing w:before="0"/>
        <w:rPr>
          <w:rFonts w:ascii="Calibri" w:hAnsi="Calibri" w:cs="Arial"/>
          <w:color w:val="000000"/>
          <w:spacing w:val="0"/>
          <w:sz w:val="24"/>
        </w:rPr>
      </w:pPr>
      <w:r w:rsidRPr="00360097">
        <w:rPr>
          <w:rFonts w:ascii="Calibri" w:hAnsi="Calibri" w:cs="Arial"/>
          <w:color w:val="000000"/>
          <w:spacing w:val="0"/>
          <w:sz w:val="24"/>
        </w:rPr>
        <w:t>j) ciência que todas as Condições do Seguro Habitacional e Residencial, bem como ao Certificado, às Condições Gerais, ao Guia de Serviço de Assistência e ao Regulamento do Sorteio, são disponibilizadas no portal: https://www.caixaseguridade.com.br/ menu Área do Cliente - opção 'Residencial e Habitacional';</w:t>
      </w:r>
      <w:r>
        <w:rPr>
          <w:rFonts w:ascii="Calibri" w:hAnsi="Calibri" w:cs="Arial"/>
          <w:color w:val="000000"/>
          <w:spacing w:val="0"/>
          <w:sz w:val="24"/>
        </w:rPr>
        <w:br/>
      </w:r>
      <w:r w:rsidRPr="00360097">
        <w:rPr>
          <w:rFonts w:ascii="Calibri" w:hAnsi="Calibri" w:cs="Arial"/>
          <w:color w:val="000000"/>
          <w:spacing w:val="0"/>
          <w:sz w:val="24"/>
        </w:rPr>
        <w:t>19.6</w:t>
      </w:r>
      <w:r>
        <w:rPr>
          <w:rFonts w:ascii="Calibri" w:hAnsi="Calibri" w:cs="Arial"/>
          <w:color w:val="000000"/>
          <w:spacing w:val="0"/>
          <w:sz w:val="24"/>
        </w:rPr>
        <w:tab/>
      </w:r>
      <w:r w:rsidRPr="00360097">
        <w:rPr>
          <w:rFonts w:ascii="Calibri" w:hAnsi="Calibri" w:cs="Arial"/>
          <w:color w:val="000000"/>
          <w:spacing w:val="0"/>
          <w:sz w:val="24"/>
        </w:rPr>
        <w:t>O(s) DEVEDOR(ES) declara</w:t>
      </w:r>
      <w:r w:rsidR="008918B9">
        <w:rPr>
          <w:rFonts w:ascii="Calibri" w:hAnsi="Calibri" w:cs="Arial"/>
          <w:color w:val="000000"/>
          <w:spacing w:val="0"/>
          <w:sz w:val="24"/>
        </w:rPr>
        <w:t>(</w:t>
      </w:r>
      <w:r w:rsidRPr="00360097">
        <w:rPr>
          <w:rFonts w:ascii="Calibri" w:hAnsi="Calibri" w:cs="Arial"/>
          <w:color w:val="000000"/>
          <w:spacing w:val="0"/>
          <w:sz w:val="24"/>
        </w:rPr>
        <w:t>m</w:t>
      </w:r>
      <w:r w:rsidR="008918B9">
        <w:rPr>
          <w:rFonts w:ascii="Calibri" w:hAnsi="Calibri" w:cs="Arial"/>
          <w:color w:val="000000"/>
          <w:spacing w:val="0"/>
          <w:sz w:val="24"/>
        </w:rPr>
        <w:t>)</w:t>
      </w:r>
      <w:r w:rsidRPr="00360097">
        <w:rPr>
          <w:rFonts w:ascii="Calibri" w:hAnsi="Calibri" w:cs="Arial"/>
          <w:color w:val="000000"/>
          <w:spacing w:val="0"/>
          <w:sz w:val="24"/>
        </w:rPr>
        <w:t xml:space="preserve"> ter conhecimento de que até a liquidação do financiamento, se contrato adimplente, poderá ser solicitada a substituição da Apólice, sujeita à aprovação pela CAIXA e desde que atendidos os requisitos fixados pelo CNSP </w:t>
      </w:r>
      <w:r>
        <w:rPr>
          <w:rFonts w:ascii="Calibri" w:hAnsi="Calibri" w:cs="Arial"/>
          <w:color w:val="000000"/>
          <w:spacing w:val="0"/>
          <w:sz w:val="24"/>
        </w:rPr>
        <w:t>-</w:t>
      </w:r>
      <w:r w:rsidRPr="00360097">
        <w:rPr>
          <w:rFonts w:ascii="Calibri" w:hAnsi="Calibri" w:cs="Arial"/>
          <w:color w:val="000000"/>
          <w:spacing w:val="0"/>
          <w:sz w:val="24"/>
        </w:rPr>
        <w:t xml:space="preserve"> Conselho Nacional de Seguros Privados ou pelo Banco Central do Brasil </w:t>
      </w:r>
      <w:r>
        <w:rPr>
          <w:rFonts w:ascii="Calibri" w:hAnsi="Calibri" w:cs="Arial"/>
          <w:color w:val="000000"/>
          <w:spacing w:val="0"/>
          <w:sz w:val="24"/>
        </w:rPr>
        <w:t>-</w:t>
      </w:r>
      <w:r w:rsidRPr="00360097">
        <w:rPr>
          <w:rFonts w:ascii="Calibri" w:hAnsi="Calibri" w:cs="Arial"/>
          <w:color w:val="000000"/>
          <w:spacing w:val="0"/>
          <w:sz w:val="24"/>
        </w:rPr>
        <w:t xml:space="preserve"> BACEN.</w:t>
      </w:r>
    </w:p>
    <w:p w14:paraId="66847A29" w14:textId="77777777" w:rsidR="0067040B" w:rsidRPr="000C32EC" w:rsidRDefault="0067040B" w:rsidP="00360097">
      <w:pPr>
        <w:autoSpaceDE w:val="0"/>
        <w:autoSpaceDN w:val="0"/>
        <w:adjustRightInd w:val="0"/>
        <w:spacing w:before="0"/>
        <w:rPr>
          <w:rFonts w:ascii="Calibri" w:hAnsi="Calibri" w:cs="Arial"/>
          <w:color w:val="000000"/>
          <w:spacing w:val="0"/>
          <w:sz w:val="24"/>
        </w:rPr>
      </w:pPr>
      <w:r w:rsidRPr="000C32EC">
        <w:rPr>
          <w:rFonts w:ascii="Calibri" w:hAnsi="Calibri" w:cs="Arial"/>
          <w:b/>
          <w:color w:val="000000"/>
          <w:spacing w:val="0"/>
          <w:sz w:val="24"/>
        </w:rPr>
        <w:t>20</w:t>
      </w:r>
      <w:r w:rsidRPr="000C32EC">
        <w:rPr>
          <w:rFonts w:ascii="Calibri" w:hAnsi="Calibri" w:cs="Arial"/>
          <w:b/>
          <w:color w:val="000000"/>
          <w:spacing w:val="0"/>
          <w:sz w:val="24"/>
        </w:rPr>
        <w:tab/>
        <w:t>ENCARGOS FISCAIS -</w:t>
      </w:r>
      <w:r>
        <w:rPr>
          <w:rFonts w:ascii="Calibri" w:hAnsi="Calibri"/>
          <w:b/>
          <w:sz w:val="24"/>
          <w:shd w:val="clear" w:color="auto" w:fill="FFFFFF"/>
        </w:rPr>
        <w:t xml:space="preserve"> </w:t>
      </w:r>
      <w:r w:rsidRPr="000C32EC">
        <w:rPr>
          <w:rFonts w:ascii="Calibri" w:hAnsi="Calibri" w:cs="Arial"/>
          <w:color w:val="000000"/>
          <w:spacing w:val="0"/>
          <w:sz w:val="24"/>
        </w:rPr>
        <w:t>Os tributos, impostos, tarifas e taxas incidentes sobre o imóvel deverão ser pagos em dia pelo(s) DEVEDOR(ES), podendo a CAIXA exigir comprovação e o atraso poderá ensejar o vencimento antecipado da dívida ou pagamento pela CAIXA e posterior reembolso pelo(s) DEVEDOR(ES), atualizados monetariamente e acrescidos de juros contratuais.</w:t>
      </w:r>
    </w:p>
    <w:p w14:paraId="034F60C6" w14:textId="77777777" w:rsidR="0067040B" w:rsidRPr="000C32EC" w:rsidRDefault="0067040B" w:rsidP="0067040B">
      <w:pPr>
        <w:rPr>
          <w:rFonts w:ascii="Calibri" w:hAnsi="Calibri" w:cs="Arial"/>
          <w:color w:val="000000"/>
          <w:spacing w:val="0"/>
          <w:sz w:val="24"/>
        </w:rPr>
      </w:pPr>
      <w:r w:rsidRPr="000C32EC">
        <w:rPr>
          <w:rFonts w:ascii="Calibri" w:hAnsi="Calibri" w:cs="Arial"/>
          <w:b/>
          <w:color w:val="000000"/>
          <w:spacing w:val="0"/>
          <w:sz w:val="24"/>
        </w:rPr>
        <w:t>21</w:t>
      </w:r>
      <w:r w:rsidRPr="000C32EC">
        <w:rPr>
          <w:rFonts w:ascii="Calibri" w:hAnsi="Calibri" w:cs="Arial"/>
          <w:b/>
          <w:color w:val="000000"/>
          <w:spacing w:val="0"/>
          <w:sz w:val="24"/>
        </w:rPr>
        <w:tab/>
        <w:t>CUMPRIMENTO DAS OBRIGAÇÕES CONTRATUAIS -</w:t>
      </w:r>
      <w:r>
        <w:rPr>
          <w:rFonts w:ascii="Calibri" w:hAnsi="Calibri"/>
          <w:b/>
          <w:sz w:val="24"/>
          <w:shd w:val="clear" w:color="auto" w:fill="FFFFFF"/>
        </w:rPr>
        <w:t xml:space="preserve"> </w:t>
      </w:r>
      <w:r w:rsidRPr="000C32EC">
        <w:rPr>
          <w:rFonts w:ascii="Calibri" w:hAnsi="Calibri" w:cs="Arial"/>
          <w:color w:val="000000"/>
          <w:spacing w:val="0"/>
          <w:sz w:val="24"/>
        </w:rPr>
        <w:t>A tolerância pela CAIXA no cumprimento das obrigações contratuais não acarretará o cancelamento das penalidades e poderes ora conferidos, que poderão ser exercidos a qualquer tempo, sendo as obrigações extensivas aos herdeiros/sucessores/cessionários/promitentes cessionários do(s) DEVEDOR(ES).</w:t>
      </w:r>
    </w:p>
    <w:p w14:paraId="1740324C" w14:textId="77777777" w:rsidR="0067040B" w:rsidRPr="000C32EC" w:rsidRDefault="0067040B" w:rsidP="0067040B">
      <w:pPr>
        <w:rPr>
          <w:rFonts w:ascii="Calibri" w:hAnsi="Calibri" w:cs="Arial"/>
          <w:b/>
          <w:color w:val="000000"/>
          <w:spacing w:val="0"/>
          <w:sz w:val="24"/>
        </w:rPr>
      </w:pPr>
      <w:r w:rsidRPr="000C32EC">
        <w:rPr>
          <w:rFonts w:ascii="Calibri" w:hAnsi="Calibri" w:cs="Arial"/>
          <w:b/>
          <w:color w:val="000000"/>
          <w:spacing w:val="0"/>
          <w:sz w:val="24"/>
        </w:rPr>
        <w:t>22</w:t>
      </w:r>
      <w:r w:rsidRPr="000C32EC">
        <w:rPr>
          <w:rFonts w:ascii="Calibri" w:hAnsi="Calibri" w:cs="Arial"/>
          <w:b/>
          <w:color w:val="000000"/>
          <w:spacing w:val="0"/>
          <w:sz w:val="24"/>
        </w:rPr>
        <w:tab/>
        <w:t>COMUNICAÇÃO COM O(S) DEVEDOR</w:t>
      </w:r>
      <w:r w:rsidR="000C32EC">
        <w:rPr>
          <w:rFonts w:ascii="Calibri" w:hAnsi="Calibri" w:cs="Arial"/>
          <w:b/>
          <w:color w:val="000000"/>
          <w:spacing w:val="0"/>
          <w:sz w:val="24"/>
        </w:rPr>
        <w:t>(</w:t>
      </w:r>
      <w:r w:rsidRPr="000C32EC">
        <w:rPr>
          <w:rFonts w:ascii="Calibri" w:hAnsi="Calibri" w:cs="Arial"/>
          <w:b/>
          <w:color w:val="000000"/>
          <w:spacing w:val="0"/>
          <w:sz w:val="24"/>
        </w:rPr>
        <w:t xml:space="preserve">ES) </w:t>
      </w:r>
      <w:r w:rsidR="000C32EC">
        <w:rPr>
          <w:rFonts w:ascii="Calibri" w:hAnsi="Calibri" w:cs="Arial"/>
          <w:b/>
          <w:color w:val="000000"/>
          <w:spacing w:val="0"/>
          <w:sz w:val="24"/>
        </w:rPr>
        <w:t>-</w:t>
      </w:r>
      <w:r w:rsidRPr="000C32EC">
        <w:rPr>
          <w:rFonts w:ascii="Calibri" w:hAnsi="Calibri" w:cs="Arial"/>
          <w:b/>
          <w:color w:val="000000"/>
          <w:spacing w:val="0"/>
          <w:sz w:val="24"/>
        </w:rPr>
        <w:t xml:space="preserve"> </w:t>
      </w:r>
      <w:r w:rsidR="00B311D1" w:rsidRPr="00B311D1">
        <w:rPr>
          <w:rFonts w:ascii="Calibri" w:hAnsi="Calibri" w:cs="Arial"/>
          <w:b/>
          <w:color w:val="000000"/>
          <w:spacing w:val="0"/>
          <w:sz w:val="24"/>
        </w:rPr>
        <w:t>O(s) DEVEDOR(ES) autoriza(m) a CAIXA a enviar-lhe(s) informações deste contrato, e outras pertinentes e o compartilhamento com empresas credenciadas pela CAIXA para efetuar à cobrança dos encargos caso fiquem em atraso, aos endereços e telefones que constam em suas informações cadastrais, por quaisquer meios de comunicação, inclusive eletrônico, como exemplo SMS, sendo de sua responsabilidade informar imediatamente à CAIXA, alterações referentes à titularidade, número do telefone celular, cancelamento do contrato de telefonia e outras referentes a seus dados</w:t>
      </w:r>
      <w:r w:rsidRPr="000C32EC">
        <w:rPr>
          <w:rFonts w:ascii="Calibri" w:hAnsi="Calibri" w:cs="Arial"/>
          <w:b/>
          <w:color w:val="000000"/>
          <w:spacing w:val="0"/>
          <w:sz w:val="24"/>
        </w:rPr>
        <w:t>.</w:t>
      </w:r>
    </w:p>
    <w:p w14:paraId="14D64117" w14:textId="77777777" w:rsidR="00461495" w:rsidRPr="00426854" w:rsidRDefault="00D8539E" w:rsidP="00AA32C9">
      <w:pPr>
        <w:keepLines w:val="0"/>
        <w:tabs>
          <w:tab w:val="left" w:pos="851"/>
        </w:tabs>
        <w:rPr>
          <w:rFonts w:ascii="Calibri" w:hAnsi="Calibri" w:cs="Arial"/>
          <w:b/>
          <w:color w:val="000000"/>
          <w:spacing w:val="0"/>
          <w:sz w:val="24"/>
        </w:rPr>
      </w:pPr>
      <w:r w:rsidRPr="00D8539E">
        <w:rPr>
          <w:rFonts w:ascii="Calibri" w:hAnsi="Calibri" w:cs="Arial"/>
          <w:b/>
          <w:color w:val="000000"/>
          <w:spacing w:val="0"/>
          <w:sz w:val="24"/>
        </w:rPr>
        <w:lastRenderedPageBreak/>
        <w:t>23</w:t>
      </w:r>
      <w:r w:rsidRPr="00D8539E">
        <w:rPr>
          <w:rFonts w:ascii="Calibri" w:hAnsi="Calibri" w:cs="Arial"/>
          <w:b/>
          <w:color w:val="000000"/>
          <w:spacing w:val="0"/>
          <w:sz w:val="24"/>
        </w:rPr>
        <w:tab/>
        <w:t>DISPENSA DE CERTIDÕES E APRESENTAÇÃO DO PAGAMENTO DO ITBI -</w:t>
      </w:r>
      <w:r>
        <w:rPr>
          <w:rFonts w:ascii="Calibri" w:hAnsi="Calibri" w:cs="Arial"/>
          <w:b/>
          <w:color w:val="000000"/>
          <w:spacing w:val="0"/>
          <w:sz w:val="24"/>
        </w:rPr>
        <w:t xml:space="preserve"> </w:t>
      </w:r>
      <w:r w:rsidR="00461495" w:rsidRPr="00426854">
        <w:rPr>
          <w:rFonts w:ascii="Calibri" w:hAnsi="Calibri" w:cs="Arial"/>
          <w:b/>
          <w:color w:val="000000"/>
          <w:spacing w:val="0"/>
          <w:sz w:val="24"/>
        </w:rPr>
        <w:t xml:space="preserve">O(s) DEVEDOR(ES) e VENDEDOR(ES) dispensa(m) os documentos enumerados no Decreto 93.240/1986, inclusive as certidões fiscais e de feitos ajuizados, substituindo-os pelas Certidões de Inteiro Teor da Matrícula Atualizada e de Ônus Reais. </w:t>
      </w:r>
    </w:p>
    <w:p w14:paraId="7A8BD1AA" w14:textId="77777777" w:rsidR="00461495" w:rsidRPr="000C32EC" w:rsidRDefault="00461495" w:rsidP="00AA32C9">
      <w:pPr>
        <w:keepLines w:val="0"/>
        <w:tabs>
          <w:tab w:val="left" w:pos="851"/>
        </w:tabs>
        <w:rPr>
          <w:rFonts w:ascii="Calibri" w:hAnsi="Calibri" w:cs="Arial"/>
          <w:color w:val="000000"/>
          <w:spacing w:val="0"/>
          <w:sz w:val="24"/>
        </w:rPr>
      </w:pPr>
      <w:r w:rsidRPr="00426854">
        <w:rPr>
          <w:rFonts w:ascii="Calibri" w:hAnsi="Calibri" w:cs="Arial"/>
          <w:b/>
          <w:color w:val="000000"/>
          <w:spacing w:val="0"/>
          <w:sz w:val="24"/>
        </w:rPr>
        <w:t>23.1 O(s) DEVEDOR(ES) apresenta(m), neste ato, o comprovante de recolhimento do ITBI - Imposto sobre a Transmissão de Bens Imóveis</w:t>
      </w:r>
      <w:r w:rsidRPr="00426854">
        <w:rPr>
          <w:rFonts w:ascii="Calibri" w:hAnsi="Calibri" w:cs="Arial"/>
          <w:color w:val="000000"/>
          <w:spacing w:val="0"/>
          <w:sz w:val="24"/>
        </w:rPr>
        <w:t>.</w:t>
      </w:r>
    </w:p>
    <w:p w14:paraId="60F75D71" w14:textId="77777777" w:rsidR="00EE3147" w:rsidRPr="000C32EC" w:rsidRDefault="00EE3147" w:rsidP="00EE3147">
      <w:pPr>
        <w:rPr>
          <w:rFonts w:ascii="Calibri" w:hAnsi="Calibri" w:cs="Arial"/>
          <w:color w:val="000000"/>
          <w:spacing w:val="0"/>
          <w:sz w:val="24"/>
        </w:rPr>
      </w:pPr>
      <w:r w:rsidRPr="000C32EC">
        <w:rPr>
          <w:rFonts w:ascii="Calibri" w:hAnsi="Calibri" w:cs="Arial"/>
          <w:b/>
          <w:color w:val="000000"/>
          <w:spacing w:val="0"/>
          <w:sz w:val="24"/>
        </w:rPr>
        <w:t>24</w:t>
      </w:r>
      <w:r w:rsidRPr="000C32EC">
        <w:rPr>
          <w:rFonts w:ascii="Calibri" w:hAnsi="Calibri" w:cs="Arial"/>
          <w:b/>
          <w:color w:val="000000"/>
          <w:spacing w:val="0"/>
          <w:sz w:val="24"/>
        </w:rPr>
        <w:tab/>
        <w:t>CESSÃO E CAUÇÃO DE DIREITOS E EMISSÃO DE CÉDULA DE CRÉDITO IMOBILIÁRIO -</w:t>
      </w:r>
      <w:r>
        <w:rPr>
          <w:rFonts w:ascii="Calibri" w:hAnsi="Calibri"/>
          <w:b/>
          <w:sz w:val="24"/>
        </w:rPr>
        <w:t xml:space="preserve"> </w:t>
      </w:r>
      <w:r w:rsidR="00B311D1">
        <w:rPr>
          <w:rFonts w:ascii="Calibri" w:hAnsi="Calibri" w:cs="Arial"/>
          <w:color w:val="000000"/>
          <w:spacing w:val="0"/>
          <w:sz w:val="24"/>
        </w:rPr>
        <w:t>Este</w:t>
      </w:r>
      <w:r w:rsidRPr="000C32EC">
        <w:rPr>
          <w:rFonts w:ascii="Calibri" w:hAnsi="Calibri" w:cs="Arial"/>
          <w:color w:val="000000"/>
          <w:spacing w:val="0"/>
          <w:sz w:val="24"/>
        </w:rPr>
        <w:t xml:space="preserve"> crédito fiduciário poderá ser caucionado ou cedido, no todo ou em parte, pela CAIXA, inclusive para fins de securitização prevista na Lei 9.514/1997, independente de notificação ao(s) DEVEDOR(ES), </w:t>
      </w:r>
      <w:r w:rsidR="00B311D1" w:rsidRPr="00B311D1">
        <w:rPr>
          <w:rFonts w:ascii="Calibri" w:hAnsi="Calibri" w:cs="Arial"/>
          <w:color w:val="000000"/>
          <w:spacing w:val="0"/>
          <w:sz w:val="24"/>
        </w:rPr>
        <w:t xml:space="preserve">permanecendo as disposições </w:t>
      </w:r>
      <w:r w:rsidRPr="000C32EC">
        <w:rPr>
          <w:rFonts w:ascii="Calibri" w:hAnsi="Calibri" w:cs="Arial"/>
          <w:color w:val="000000"/>
          <w:spacing w:val="0"/>
          <w:sz w:val="24"/>
        </w:rPr>
        <w:t>deste contrato em favor do cessionário.</w:t>
      </w:r>
    </w:p>
    <w:p w14:paraId="0CC8AD78" w14:textId="77777777" w:rsidR="00EE3147" w:rsidRPr="000C32EC" w:rsidRDefault="00EE3147" w:rsidP="00EE3147">
      <w:pPr>
        <w:rPr>
          <w:rFonts w:ascii="Calibri" w:hAnsi="Calibri" w:cs="Arial"/>
          <w:color w:val="000000"/>
          <w:spacing w:val="0"/>
          <w:sz w:val="24"/>
        </w:rPr>
      </w:pPr>
      <w:r w:rsidRPr="000C32EC">
        <w:rPr>
          <w:rFonts w:ascii="Calibri" w:hAnsi="Calibri" w:cs="Arial"/>
          <w:color w:val="000000"/>
          <w:spacing w:val="0"/>
          <w:sz w:val="24"/>
        </w:rPr>
        <w:t>24.1</w:t>
      </w:r>
      <w:r w:rsidRPr="000C32EC">
        <w:rPr>
          <w:rFonts w:ascii="Calibri" w:hAnsi="Calibri" w:cs="Arial"/>
          <w:color w:val="000000"/>
          <w:spacing w:val="0"/>
          <w:sz w:val="24"/>
        </w:rPr>
        <w:tab/>
        <w:t>O(s) DEVEDOR(ES) declara(m) ciência que este contrato constitui o lastro para emissão de Cédula de Crédito Imobiliário (CCI) nos termos da Lei 10.931/2004 e a quitação do crédito representado pela CCI e o cancelamento da alienação fiduciária será outorgada pelo Investidor, que se tornará Credor do Crédito e detentor da CCI.</w:t>
      </w:r>
    </w:p>
    <w:p w14:paraId="09B379E9" w14:textId="77777777" w:rsidR="00EE3147" w:rsidRPr="000C32EC" w:rsidRDefault="00EE3147" w:rsidP="00EE3147">
      <w:pPr>
        <w:rPr>
          <w:rFonts w:ascii="Calibri" w:hAnsi="Calibri" w:cs="Arial"/>
          <w:color w:val="000000"/>
          <w:spacing w:val="0"/>
          <w:sz w:val="24"/>
        </w:rPr>
      </w:pPr>
      <w:r w:rsidRPr="000C32EC">
        <w:rPr>
          <w:rFonts w:ascii="Calibri" w:hAnsi="Calibri" w:cs="Arial"/>
          <w:color w:val="000000"/>
          <w:spacing w:val="0"/>
          <w:sz w:val="24"/>
        </w:rPr>
        <w:t>24.2</w:t>
      </w:r>
      <w:r w:rsidRPr="000C32EC">
        <w:rPr>
          <w:rFonts w:ascii="Calibri" w:hAnsi="Calibri" w:cs="Arial"/>
          <w:color w:val="000000"/>
          <w:spacing w:val="0"/>
          <w:sz w:val="24"/>
        </w:rPr>
        <w:tab/>
        <w:t>Para execução do Crédito Imobiliário representado pela CCI e das obrigações dela oriundas, considera-se a CCI o título executivo extrajudicial, conforme art. 784 do Código de Processo Civil Brasileiro de 2015, exigível pelo valor apurado e nas condições deste contrato.</w:t>
      </w:r>
    </w:p>
    <w:p w14:paraId="4558A4A7" w14:textId="77777777" w:rsidR="00EE3147" w:rsidRPr="000C32EC" w:rsidRDefault="00EE3147" w:rsidP="00EE3147">
      <w:pPr>
        <w:rPr>
          <w:rFonts w:ascii="Calibri" w:hAnsi="Calibri" w:cs="Arial"/>
          <w:color w:val="000000"/>
          <w:spacing w:val="0"/>
          <w:sz w:val="24"/>
        </w:rPr>
      </w:pPr>
      <w:r w:rsidRPr="000C32EC">
        <w:rPr>
          <w:rFonts w:ascii="Calibri" w:hAnsi="Calibri" w:cs="Arial"/>
          <w:color w:val="000000"/>
          <w:spacing w:val="0"/>
          <w:sz w:val="24"/>
        </w:rPr>
        <w:t>24.3</w:t>
      </w:r>
      <w:r w:rsidRPr="000C32EC">
        <w:rPr>
          <w:rFonts w:ascii="Calibri" w:hAnsi="Calibri" w:cs="Arial"/>
          <w:color w:val="000000"/>
          <w:spacing w:val="0"/>
          <w:sz w:val="24"/>
        </w:rPr>
        <w:tab/>
        <w:t>A CCI emitida poderá servir de lastro para a emissão de Certificados de Recebíveis Imobiliários - CRI, como previsto na Lei 9.514/1997.</w:t>
      </w:r>
    </w:p>
    <w:p w14:paraId="74B17FAB" w14:textId="77777777" w:rsidR="00EE3147" w:rsidRDefault="00EE3147" w:rsidP="00EE3147">
      <w:pPr>
        <w:rPr>
          <w:rFonts w:ascii="Calibri" w:hAnsi="Calibri"/>
          <w:sz w:val="24"/>
        </w:rPr>
      </w:pPr>
      <w:r w:rsidRPr="000C32EC">
        <w:rPr>
          <w:rFonts w:ascii="Calibri" w:hAnsi="Calibri" w:cs="Arial"/>
          <w:b/>
          <w:color w:val="000000"/>
          <w:spacing w:val="0"/>
          <w:sz w:val="24"/>
        </w:rPr>
        <w:t>25</w:t>
      </w:r>
      <w:r w:rsidRPr="000C32EC">
        <w:rPr>
          <w:rFonts w:ascii="Calibri" w:hAnsi="Calibri" w:cs="Arial"/>
          <w:b/>
          <w:color w:val="000000"/>
          <w:spacing w:val="0"/>
          <w:sz w:val="24"/>
        </w:rPr>
        <w:tab/>
        <w:t>NOVAÇÃO -</w:t>
      </w:r>
      <w:r>
        <w:rPr>
          <w:rFonts w:ascii="Calibri" w:hAnsi="Calibri"/>
          <w:b/>
          <w:sz w:val="24"/>
        </w:rPr>
        <w:t xml:space="preserve"> </w:t>
      </w:r>
      <w:r w:rsidRPr="000C32EC">
        <w:rPr>
          <w:rFonts w:ascii="Calibri" w:hAnsi="Calibri" w:cs="Arial"/>
          <w:color w:val="000000"/>
          <w:spacing w:val="0"/>
          <w:sz w:val="24"/>
        </w:rPr>
        <w:t>Não configurará</w:t>
      </w:r>
      <w:r>
        <w:rPr>
          <w:rFonts w:ascii="Calibri" w:hAnsi="Calibri"/>
          <w:sz w:val="24"/>
        </w:rPr>
        <w:t xml:space="preserve"> </w:t>
      </w:r>
      <w:r w:rsidRPr="000C32EC">
        <w:rPr>
          <w:rFonts w:ascii="Calibri" w:hAnsi="Calibri" w:cs="Arial"/>
          <w:b/>
          <w:color w:val="000000"/>
          <w:spacing w:val="0"/>
          <w:sz w:val="24"/>
        </w:rPr>
        <w:t>NOVAÇÃO</w:t>
      </w:r>
      <w:r>
        <w:rPr>
          <w:rFonts w:ascii="Calibri" w:hAnsi="Calibri"/>
          <w:sz w:val="24"/>
        </w:rPr>
        <w:t xml:space="preserve"> </w:t>
      </w:r>
      <w:r w:rsidRPr="000C32EC">
        <w:rPr>
          <w:rFonts w:ascii="Calibri" w:hAnsi="Calibri" w:cs="Arial"/>
          <w:color w:val="000000"/>
          <w:spacing w:val="0"/>
          <w:sz w:val="24"/>
        </w:rPr>
        <w:t>a regularização de débitos em atraso.</w:t>
      </w:r>
    </w:p>
    <w:p w14:paraId="587BBDA1" w14:textId="77777777" w:rsidR="00EE3147" w:rsidRPr="000C32EC" w:rsidRDefault="00EE3147" w:rsidP="00EE3147">
      <w:pPr>
        <w:rPr>
          <w:rFonts w:ascii="Calibri" w:hAnsi="Calibri" w:cs="Arial"/>
          <w:color w:val="000000"/>
          <w:spacing w:val="0"/>
          <w:sz w:val="24"/>
        </w:rPr>
      </w:pPr>
      <w:r w:rsidRPr="000C32EC">
        <w:rPr>
          <w:rFonts w:ascii="Calibri" w:hAnsi="Calibri" w:cs="Arial"/>
          <w:b/>
          <w:color w:val="000000"/>
          <w:spacing w:val="0"/>
          <w:sz w:val="24"/>
        </w:rPr>
        <w:t>26</w:t>
      </w:r>
      <w:r w:rsidRPr="000C32EC">
        <w:rPr>
          <w:rFonts w:ascii="Calibri" w:hAnsi="Calibri" w:cs="Arial"/>
          <w:b/>
          <w:color w:val="000000"/>
          <w:spacing w:val="0"/>
          <w:sz w:val="24"/>
        </w:rPr>
        <w:tab/>
        <w:t>OUTORGA DE PROCURAÇÕES -</w:t>
      </w:r>
      <w:r>
        <w:rPr>
          <w:rFonts w:ascii="Calibri" w:hAnsi="Calibri"/>
          <w:b/>
          <w:sz w:val="24"/>
          <w:shd w:val="clear" w:color="auto" w:fill="FFFFFF"/>
        </w:rPr>
        <w:t xml:space="preserve"> </w:t>
      </w:r>
      <w:r w:rsidRPr="000C32EC">
        <w:rPr>
          <w:rFonts w:ascii="Calibri" w:hAnsi="Calibri" w:cs="Arial"/>
          <w:color w:val="000000"/>
          <w:spacing w:val="0"/>
          <w:sz w:val="24"/>
        </w:rPr>
        <w:t>Todos os DEVEDORES se declaram solidariamente responsáveis pelas obrigações assumidas perante a CAIXA e constituem-se procuradores recíprocos, até o cumprimento das obrigações deste contrato com poderes irrevogáveis para foro em geral e os especiais para requerer, concordar, recorrer, transigir, receber e dar quitação, desistir, receber citações, notificações, intimações, inclusive de penhora, leilão ou praça, embargar, enfim, praticar todos os atos necessários ao bom e fiel desempenho deste mandato.</w:t>
      </w:r>
    </w:p>
    <w:p w14:paraId="1E26A2BB" w14:textId="77777777" w:rsidR="00EE3147" w:rsidRPr="000C32EC" w:rsidRDefault="00EE3147" w:rsidP="00EE3147">
      <w:pPr>
        <w:rPr>
          <w:rFonts w:ascii="Calibri" w:hAnsi="Calibri" w:cs="Arial"/>
          <w:b/>
          <w:color w:val="000000"/>
          <w:spacing w:val="0"/>
          <w:sz w:val="24"/>
        </w:rPr>
      </w:pPr>
      <w:r w:rsidRPr="000C32EC">
        <w:rPr>
          <w:rFonts w:ascii="Calibri" w:hAnsi="Calibri" w:cs="Arial"/>
          <w:b/>
          <w:color w:val="000000"/>
          <w:spacing w:val="0"/>
          <w:sz w:val="24"/>
        </w:rPr>
        <w:t>27</w:t>
      </w:r>
      <w:r w:rsidRPr="000C32EC">
        <w:rPr>
          <w:rFonts w:ascii="Calibri" w:hAnsi="Calibri" w:cs="Arial"/>
          <w:b/>
          <w:color w:val="000000"/>
          <w:spacing w:val="0"/>
          <w:sz w:val="24"/>
        </w:rPr>
        <w:tab/>
        <w:t xml:space="preserve">AQUIESCÊNCIA DO CONTEÚDO CONTRATUAL - O(s) DEVEDOR(ES) declara(m), que teve(tiveram) prévio conhecimento, leu(ram) e concordou(aram) com as disposições deste contrato, estando ciente(s) dos seus direitos e obrigações. </w:t>
      </w:r>
    </w:p>
    <w:p w14:paraId="4B3DA039" w14:textId="77777777" w:rsidR="00EE3147" w:rsidRDefault="00EE3147" w:rsidP="00EE3147">
      <w:pPr>
        <w:tabs>
          <w:tab w:val="left" w:pos="851"/>
        </w:tabs>
        <w:rPr>
          <w:rFonts w:ascii="Calibri" w:hAnsi="Calibri"/>
          <w:spacing w:val="0"/>
          <w:sz w:val="24"/>
        </w:rPr>
      </w:pPr>
      <w:r>
        <w:rPr>
          <w:rFonts w:ascii="Calibri" w:hAnsi="Calibri" w:cs="Arial"/>
          <w:b/>
          <w:color w:val="000000"/>
          <w:spacing w:val="0"/>
          <w:sz w:val="24"/>
        </w:rPr>
        <w:t>2</w:t>
      </w:r>
      <w:r w:rsidRPr="000C32EC">
        <w:rPr>
          <w:rFonts w:ascii="Calibri" w:hAnsi="Calibri" w:cs="Arial"/>
          <w:b/>
          <w:color w:val="000000"/>
          <w:spacing w:val="0"/>
          <w:sz w:val="24"/>
        </w:rPr>
        <w:t>8</w:t>
      </w:r>
      <w:r w:rsidRPr="000C32EC">
        <w:rPr>
          <w:rFonts w:ascii="Calibri" w:hAnsi="Calibri" w:cs="Arial"/>
          <w:b/>
          <w:color w:val="000000"/>
          <w:spacing w:val="0"/>
          <w:sz w:val="24"/>
        </w:rPr>
        <w:tab/>
        <w:t>LIBERAÇÃO DA GARANTIA -</w:t>
      </w:r>
      <w:r>
        <w:rPr>
          <w:rFonts w:ascii="Calibri" w:hAnsi="Calibri"/>
          <w:b/>
          <w:sz w:val="24"/>
        </w:rPr>
        <w:t xml:space="preserve"> </w:t>
      </w:r>
      <w:r w:rsidR="00B311D1" w:rsidRPr="00B311D1">
        <w:rPr>
          <w:rFonts w:ascii="Calibri" w:hAnsi="Calibri" w:cs="Arial"/>
          <w:color w:val="000000"/>
          <w:spacing w:val="0"/>
          <w:sz w:val="24"/>
        </w:rPr>
        <w:t>Até 30 (trinta) dias após a liquidação da dívida, a CAIXA fornecerá o termo de quitação, obrigando-se o(s) DEVEDOR(ES</w:t>
      </w:r>
      <w:r w:rsidR="000F2CEE">
        <w:rPr>
          <w:rFonts w:ascii="Calibri" w:hAnsi="Calibri" w:cs="Arial"/>
          <w:color w:val="000000"/>
          <w:spacing w:val="0"/>
          <w:sz w:val="24"/>
        </w:rPr>
        <w:t>)</w:t>
      </w:r>
      <w:r w:rsidR="00B311D1" w:rsidRPr="00B311D1">
        <w:rPr>
          <w:rFonts w:ascii="Calibri" w:hAnsi="Calibri" w:cs="Arial"/>
          <w:color w:val="000000"/>
          <w:spacing w:val="0"/>
          <w:sz w:val="24"/>
        </w:rPr>
        <w:t xml:space="preserve"> a averbar o termo no Registro de Imóveis e pagar as despesas deste ato</w:t>
      </w:r>
      <w:r w:rsidRPr="000C32EC">
        <w:rPr>
          <w:rFonts w:ascii="Calibri" w:hAnsi="Calibri" w:cs="Arial"/>
          <w:color w:val="000000"/>
          <w:spacing w:val="0"/>
          <w:sz w:val="24"/>
        </w:rPr>
        <w:t>.</w:t>
      </w:r>
      <w:r>
        <w:rPr>
          <w:rFonts w:ascii="Calibri" w:hAnsi="Calibri"/>
          <w:sz w:val="24"/>
        </w:rPr>
        <w:t xml:space="preserve"> </w:t>
      </w:r>
    </w:p>
    <w:p w14:paraId="16387EB4" w14:textId="77777777" w:rsidR="00EE3147" w:rsidRDefault="00EE3147" w:rsidP="00EE3147">
      <w:pPr>
        <w:rPr>
          <w:rFonts w:ascii="Calibri" w:hAnsi="Calibri"/>
          <w:sz w:val="24"/>
        </w:rPr>
      </w:pPr>
      <w:r w:rsidRPr="000C32EC">
        <w:rPr>
          <w:rFonts w:ascii="Calibri" w:hAnsi="Calibri" w:cs="Arial"/>
          <w:b/>
          <w:color w:val="000000"/>
          <w:spacing w:val="0"/>
          <w:sz w:val="24"/>
        </w:rPr>
        <w:t xml:space="preserve">29 REGISTRO - </w:t>
      </w:r>
      <w:r w:rsidRPr="000C32EC">
        <w:rPr>
          <w:rFonts w:ascii="Calibri" w:hAnsi="Calibri" w:cs="Arial"/>
          <w:color w:val="000000"/>
          <w:spacing w:val="0"/>
          <w:sz w:val="24"/>
        </w:rPr>
        <w:t>O(s) DEVEDOR(ES) apresentará(ão) à CAIXA o contrato registrado em até 30 (trinta) dias da assinatura, e após este prazo a CAIXA poderá registrar o contrato, para posterior reembolso pelo(s) DEVEDOR(ES).</w:t>
      </w:r>
    </w:p>
    <w:p w14:paraId="10618A9F" w14:textId="77777777" w:rsidR="00461495" w:rsidRPr="00426854" w:rsidRDefault="00461495" w:rsidP="00AA32C9">
      <w:pPr>
        <w:keepLines w:val="0"/>
        <w:tabs>
          <w:tab w:val="left" w:pos="851"/>
        </w:tabs>
        <w:rPr>
          <w:rFonts w:ascii="Calibri" w:hAnsi="Calibri" w:cs="Arial"/>
          <w:b/>
          <w:color w:val="000000"/>
          <w:spacing w:val="0"/>
          <w:sz w:val="24"/>
        </w:rPr>
      </w:pPr>
      <w:r w:rsidRPr="005B71A5">
        <w:rPr>
          <w:rFonts w:ascii="Calibri" w:hAnsi="Calibri" w:cs="Arial"/>
          <w:b/>
          <w:color w:val="000000"/>
          <w:spacing w:val="0"/>
          <w:sz w:val="24"/>
        </w:rPr>
        <w:t xml:space="preserve">30 DA CONDIÇÃO RESOLUTIVA POR IMPOSSIBILIDADE DE REGISTRO - </w:t>
      </w:r>
      <w:r w:rsidRPr="00426854">
        <w:rPr>
          <w:rFonts w:ascii="Calibri" w:hAnsi="Calibri" w:cs="Arial"/>
          <w:color w:val="000000"/>
          <w:spacing w:val="0"/>
          <w:sz w:val="24"/>
        </w:rPr>
        <w:t xml:space="preserve">Identificada pelo Cartório de Registro de Imóveis declaração de indisponibilidade de bens vinculada ao CPF do(s) DEVEDOR(ES) e/ou do(s) VENDEDOR(ES) no Cadastro Nacional de Indisponibilidade de Bens – CNIB ou constatado outro impedimento legal ao registro deste instrumento, ficam os negócios jurídicos aqui pactuados resolvidos de pleno direito, independentemente de prévia notificação, exceto se operação cujo interveniente quitante seja outra instituição financeira bancária. </w:t>
      </w:r>
    </w:p>
    <w:p w14:paraId="090FB754" w14:textId="77777777" w:rsidR="00461495" w:rsidRPr="00426854" w:rsidRDefault="00461495" w:rsidP="00AA32C9">
      <w:pPr>
        <w:keepLines w:val="0"/>
        <w:tabs>
          <w:tab w:val="left" w:pos="851"/>
        </w:tabs>
        <w:rPr>
          <w:rFonts w:ascii="Calibri" w:hAnsi="Calibri" w:cs="Arial"/>
          <w:color w:val="000000"/>
          <w:spacing w:val="0"/>
          <w:sz w:val="24"/>
        </w:rPr>
      </w:pPr>
      <w:r w:rsidRPr="00426854">
        <w:rPr>
          <w:rFonts w:ascii="Calibri" w:hAnsi="Calibri" w:cs="Arial"/>
          <w:b/>
          <w:color w:val="000000"/>
          <w:spacing w:val="0"/>
          <w:sz w:val="24"/>
        </w:rPr>
        <w:t xml:space="preserve">30.1 Se o interveniente quitante for outra instituição financeira bancária, o distrato deverá ser por termo com anuência formal das partes e com devolução à CAIXA, pelo interveniente quitante, do valor pago para liquidação do contrato do(s) VENDEDOR(ES). </w:t>
      </w:r>
    </w:p>
    <w:p w14:paraId="3AF8C285" w14:textId="77777777" w:rsidR="000C32EC" w:rsidRDefault="00461495" w:rsidP="00AA32C9">
      <w:pPr>
        <w:keepLines w:val="0"/>
        <w:tabs>
          <w:tab w:val="left" w:pos="851"/>
        </w:tabs>
        <w:rPr>
          <w:rFonts w:ascii="Calibri" w:hAnsi="Calibri" w:cs="Arial"/>
          <w:color w:val="000000"/>
          <w:spacing w:val="0"/>
          <w:sz w:val="24"/>
        </w:rPr>
      </w:pPr>
      <w:r w:rsidRPr="00426854">
        <w:rPr>
          <w:rFonts w:ascii="Calibri" w:hAnsi="Calibri" w:cs="Arial"/>
          <w:color w:val="000000"/>
          <w:spacing w:val="0"/>
          <w:sz w:val="24"/>
        </w:rPr>
        <w:lastRenderedPageBreak/>
        <w:t xml:space="preserve">30.2 Na resolução de pleno direito prevista no item 30, a CAIXA ressarcirá o(s) </w:t>
      </w:r>
      <w:r w:rsidRPr="00426854">
        <w:rPr>
          <w:rFonts w:ascii="Calibri" w:hAnsi="Calibri" w:cs="Arial"/>
          <w:b/>
          <w:color w:val="000000"/>
          <w:spacing w:val="0"/>
          <w:sz w:val="24"/>
        </w:rPr>
        <w:t xml:space="preserve">DEVEDOR(ES) </w:t>
      </w:r>
      <w:r w:rsidRPr="00426854">
        <w:rPr>
          <w:rFonts w:ascii="Calibri" w:hAnsi="Calibri" w:cs="Arial"/>
          <w:color w:val="000000"/>
          <w:spacing w:val="0"/>
          <w:sz w:val="24"/>
        </w:rPr>
        <w:t>dos valores gastos com o encargo mensal: amortização, juros e Tarifa de Avaliação de Bens Recebidos em Garantia, exceto prêmios de seguro, por terem cobertura a partir do primeiro pagamento, e a Tarifa de Administração do contrato.</w:t>
      </w:r>
    </w:p>
    <w:p w14:paraId="744B3A36" w14:textId="77777777" w:rsidR="000C32EC" w:rsidRDefault="000C32EC" w:rsidP="000C32EC">
      <w:pPr>
        <w:rPr>
          <w:rFonts w:ascii="Calibri" w:hAnsi="Calibri" w:cs="Arial"/>
          <w:color w:val="000000"/>
          <w:spacing w:val="0"/>
          <w:sz w:val="24"/>
        </w:rPr>
      </w:pPr>
      <w:bookmarkStart w:id="6" w:name="_Hlk145424820"/>
      <w:r w:rsidRPr="000C32EC">
        <w:rPr>
          <w:rFonts w:ascii="Calibri" w:hAnsi="Calibri" w:cs="Arial"/>
          <w:b/>
          <w:color w:val="000000"/>
          <w:spacing w:val="0"/>
          <w:sz w:val="24"/>
        </w:rPr>
        <w:t>31</w:t>
      </w:r>
      <w:r>
        <w:rPr>
          <w:rFonts w:ascii="Calibri" w:hAnsi="Calibri"/>
          <w:b/>
          <w:sz w:val="24"/>
        </w:rPr>
        <w:tab/>
      </w:r>
      <w:r w:rsidR="00B311D1">
        <w:rPr>
          <w:rFonts w:ascii="Calibri" w:hAnsi="Calibri" w:cs="Arial"/>
          <w:color w:val="000000"/>
          <w:spacing w:val="0"/>
          <w:sz w:val="24"/>
        </w:rPr>
        <w:t>F</w:t>
      </w:r>
      <w:r w:rsidRPr="000C32EC">
        <w:rPr>
          <w:rFonts w:ascii="Calibri" w:hAnsi="Calibri" w:cs="Arial"/>
          <w:color w:val="000000"/>
          <w:spacing w:val="0"/>
          <w:sz w:val="24"/>
        </w:rPr>
        <w:t>icam dispensadas testemunha</w:t>
      </w:r>
      <w:r w:rsidR="00B311D1">
        <w:rPr>
          <w:rFonts w:ascii="Calibri" w:hAnsi="Calibri" w:cs="Arial"/>
          <w:color w:val="000000"/>
          <w:spacing w:val="0"/>
          <w:sz w:val="24"/>
        </w:rPr>
        <w:t>s</w:t>
      </w:r>
      <w:r w:rsidRPr="000C32EC">
        <w:rPr>
          <w:rFonts w:ascii="Calibri" w:hAnsi="Calibri" w:cs="Arial"/>
          <w:color w:val="000000"/>
          <w:spacing w:val="0"/>
          <w:sz w:val="24"/>
        </w:rPr>
        <w:t xml:space="preserve"> e reconhecimento de firma por força do </w:t>
      </w:r>
      <w:r w:rsidR="00A51D32" w:rsidRPr="00A51D32">
        <w:rPr>
          <w:rFonts w:ascii="Calibri" w:hAnsi="Calibri" w:cs="Arial"/>
          <w:color w:val="000000"/>
          <w:spacing w:val="0"/>
          <w:sz w:val="24"/>
        </w:rPr>
        <w:t>§</w:t>
      </w:r>
      <w:r w:rsidR="00A51D32">
        <w:rPr>
          <w:rFonts w:ascii="Calibri" w:hAnsi="Calibri" w:cs="Arial"/>
          <w:color w:val="000000"/>
          <w:spacing w:val="0"/>
          <w:sz w:val="24"/>
        </w:rPr>
        <w:t>5</w:t>
      </w:r>
      <w:r w:rsidR="00A51D32" w:rsidRPr="00A51D32">
        <w:rPr>
          <w:rFonts w:ascii="Calibri" w:hAnsi="Calibri" w:cs="Arial"/>
          <w:color w:val="000000"/>
          <w:spacing w:val="0"/>
          <w:sz w:val="24"/>
        </w:rPr>
        <w:t>º</w:t>
      </w:r>
      <w:r w:rsidRPr="000C32EC">
        <w:rPr>
          <w:rFonts w:ascii="Calibri" w:hAnsi="Calibri" w:cs="Arial"/>
          <w:color w:val="000000"/>
          <w:spacing w:val="0"/>
          <w:sz w:val="24"/>
        </w:rPr>
        <w:t xml:space="preserve"> do Art. 221 da Lei 6.015, de 31 de dezembro de 1973, conforme redação dada pelo Art. 23 da Lei nº 14.620, de 13 de julho de 2023.</w:t>
      </w:r>
    </w:p>
    <w:p w14:paraId="050517EA" w14:textId="77777777" w:rsidR="00B42DB1" w:rsidRPr="0003434B" w:rsidRDefault="00B42DB1" w:rsidP="00B42DB1">
      <w:pPr>
        <w:rPr>
          <w:rFonts w:ascii="Calibri" w:hAnsi="Calibri" w:cs="Arial"/>
          <w:b/>
          <w:bCs/>
          <w:color w:val="000000"/>
          <w:spacing w:val="0"/>
          <w:sz w:val="24"/>
        </w:rPr>
      </w:pPr>
      <w:r w:rsidRPr="00B42DB1">
        <w:rPr>
          <w:rFonts w:ascii="Calibri" w:hAnsi="Calibri" w:cs="Arial"/>
          <w:b/>
          <w:bCs/>
          <w:color w:val="000000"/>
          <w:spacing w:val="0"/>
          <w:sz w:val="24"/>
        </w:rPr>
        <w:t>32</w:t>
      </w:r>
      <w:r w:rsidRPr="00B42DB1">
        <w:rPr>
          <w:rFonts w:ascii="Calibri" w:hAnsi="Calibri" w:cs="Arial"/>
          <w:b/>
          <w:bCs/>
          <w:color w:val="000000"/>
          <w:spacing w:val="0"/>
          <w:sz w:val="24"/>
        </w:rPr>
        <w:tab/>
        <w:t xml:space="preserve">CONSENTIMENTO PARA TRATAMENTO E COMPARTILHAMENTO DE DADOS </w:t>
      </w:r>
      <w:r w:rsidRPr="0003434B">
        <w:rPr>
          <w:rFonts w:ascii="Calibri" w:hAnsi="Calibri" w:cs="Arial"/>
          <w:b/>
          <w:bCs/>
          <w:color w:val="000000"/>
          <w:spacing w:val="0"/>
          <w:sz w:val="24"/>
        </w:rPr>
        <w:t>- O CONTRATANTE declara, de forma livre, informada e inequívoca, o seu consentimento prévio e geral, autorizando a CONTRATADA a realizar o registro, tratamento e compartilhamento de seus dados e informações, exclusivamente para as finalidades previstas na Resolução BCB/CMN nº 6/2023.</w:t>
      </w:r>
    </w:p>
    <w:p w14:paraId="2F732DDF" w14:textId="77777777" w:rsidR="00B42DB1" w:rsidRPr="0003434B" w:rsidRDefault="00B42DB1" w:rsidP="00B42DB1">
      <w:pPr>
        <w:rPr>
          <w:rFonts w:ascii="Calibri" w:hAnsi="Calibri" w:cs="Arial"/>
          <w:b/>
          <w:bCs/>
          <w:color w:val="000000"/>
          <w:spacing w:val="0"/>
          <w:sz w:val="24"/>
        </w:rPr>
      </w:pPr>
      <w:r w:rsidRPr="0003434B">
        <w:rPr>
          <w:rFonts w:ascii="Calibri" w:hAnsi="Calibri" w:cs="Arial"/>
          <w:b/>
          <w:bCs/>
          <w:color w:val="000000"/>
          <w:spacing w:val="0"/>
          <w:sz w:val="24"/>
        </w:rPr>
        <w:t>32.1</w:t>
      </w:r>
      <w:r w:rsidRPr="0003434B">
        <w:rPr>
          <w:rFonts w:ascii="Calibri" w:hAnsi="Calibri" w:cs="Arial"/>
          <w:b/>
          <w:bCs/>
          <w:color w:val="000000"/>
          <w:spacing w:val="0"/>
          <w:sz w:val="24"/>
        </w:rPr>
        <w:tab/>
        <w:t>Essa autorização abrange ações de monitoramento, análise e verificação de contratos e operações, bem como o compartilhamento de dados sobre indícios de fraude, com o objetivo de garantir a prevenção, identificação e mitigação de riscos, conforme os procedimentos regulamentares aplicáveis.</w:t>
      </w:r>
    </w:p>
    <w:p w14:paraId="70B390E3" w14:textId="77777777" w:rsidR="00B42DB1" w:rsidRPr="0003434B" w:rsidRDefault="00B42DB1" w:rsidP="00B42DB1">
      <w:pPr>
        <w:rPr>
          <w:rFonts w:ascii="Calibri" w:hAnsi="Calibri" w:cs="Arial"/>
          <w:b/>
          <w:bCs/>
          <w:color w:val="000000"/>
          <w:spacing w:val="0"/>
          <w:sz w:val="24"/>
        </w:rPr>
      </w:pPr>
      <w:r w:rsidRPr="0003434B">
        <w:rPr>
          <w:rFonts w:ascii="Calibri" w:hAnsi="Calibri" w:cs="Arial"/>
          <w:b/>
          <w:bCs/>
          <w:color w:val="000000"/>
          <w:spacing w:val="0"/>
          <w:sz w:val="24"/>
        </w:rPr>
        <w:t>32.2</w:t>
      </w:r>
      <w:r w:rsidRPr="0003434B">
        <w:rPr>
          <w:rFonts w:ascii="Calibri" w:hAnsi="Calibri" w:cs="Arial"/>
          <w:b/>
          <w:bCs/>
          <w:color w:val="000000"/>
          <w:spacing w:val="0"/>
          <w:sz w:val="24"/>
        </w:rPr>
        <w:tab/>
        <w:t>A CONTRATADA compromete-se a utilizar os dados pessoais do CONTRATANTE de maneira segura e em estrita conformidade com a legislação vigente, incluindo as normas de proteção de dados.</w:t>
      </w:r>
    </w:p>
    <w:bookmarkEnd w:id="6"/>
    <w:p w14:paraId="33CA3C3E" w14:textId="77777777" w:rsidR="000C32EC" w:rsidRPr="004352ED" w:rsidRDefault="000C32EC" w:rsidP="000C32EC">
      <w:pPr>
        <w:rPr>
          <w:rFonts w:ascii="Calibri" w:hAnsi="Calibri" w:cs="Arial"/>
          <w:color w:val="000000"/>
          <w:spacing w:val="0"/>
          <w:sz w:val="24"/>
        </w:rPr>
      </w:pPr>
      <w:r w:rsidRPr="000C32EC">
        <w:rPr>
          <w:rFonts w:ascii="Calibri" w:hAnsi="Calibri" w:cs="Arial"/>
          <w:b/>
          <w:color w:val="000000"/>
          <w:spacing w:val="0"/>
          <w:sz w:val="24"/>
        </w:rPr>
        <w:t>3</w:t>
      </w:r>
      <w:r w:rsidR="00B42DB1">
        <w:rPr>
          <w:rFonts w:ascii="Calibri" w:hAnsi="Calibri" w:cs="Arial"/>
          <w:b/>
          <w:color w:val="000000"/>
          <w:spacing w:val="0"/>
          <w:sz w:val="24"/>
        </w:rPr>
        <w:t>3</w:t>
      </w:r>
      <w:r w:rsidRPr="000C32EC">
        <w:rPr>
          <w:rFonts w:ascii="Calibri" w:hAnsi="Calibri" w:cs="Arial"/>
          <w:b/>
          <w:color w:val="000000"/>
          <w:spacing w:val="0"/>
          <w:sz w:val="24"/>
        </w:rPr>
        <w:tab/>
        <w:t>FORO DE ELEIÇÃO -</w:t>
      </w:r>
      <w:r>
        <w:rPr>
          <w:rFonts w:ascii="Calibri" w:hAnsi="Calibri"/>
          <w:b/>
          <w:sz w:val="24"/>
        </w:rPr>
        <w:t xml:space="preserve"> </w:t>
      </w:r>
      <w:r w:rsidRPr="000C32EC">
        <w:rPr>
          <w:rFonts w:ascii="Calibri" w:hAnsi="Calibri" w:cs="Arial"/>
          <w:color w:val="000000"/>
          <w:spacing w:val="0"/>
          <w:sz w:val="24"/>
        </w:rPr>
        <w:t xml:space="preserve">Seção Judiciária da Justiça Federal da localidade do imóvel objeto da </w:t>
      </w:r>
      <w:r w:rsidRPr="004352ED">
        <w:rPr>
          <w:rFonts w:ascii="Calibri" w:hAnsi="Calibri" w:cs="Arial"/>
          <w:color w:val="000000"/>
          <w:spacing w:val="0"/>
          <w:sz w:val="24"/>
        </w:rPr>
        <w:t>garantia.</w:t>
      </w:r>
    </w:p>
    <w:p w14:paraId="7075E007" w14:textId="77777777" w:rsidR="004352ED" w:rsidRDefault="004352ED" w:rsidP="004352ED">
      <w:pPr>
        <w:rPr>
          <w:rFonts w:ascii="Calibri" w:hAnsi="Calibri"/>
          <w:spacing w:val="8"/>
          <w:sz w:val="24"/>
        </w:rPr>
      </w:pPr>
      <w:r w:rsidRPr="004352ED">
        <w:rPr>
          <w:rFonts w:ascii="Calibri" w:hAnsi="Calibri"/>
          <w:b/>
          <w:bCs/>
          <w:spacing w:val="8"/>
          <w:sz w:val="24"/>
        </w:rPr>
        <w:t>34 CONTRATO NATO-DIGITAL</w:t>
      </w:r>
      <w:r w:rsidRPr="004352ED">
        <w:rPr>
          <w:rFonts w:ascii="Calibri" w:hAnsi="Calibri"/>
          <w:spacing w:val="8"/>
          <w:sz w:val="24"/>
        </w:rPr>
        <w:t xml:space="preserve"> – Este instrumento contratual, quando Nato-Digital, poderá ser assinado pelas partes em datas diversas, sendo sua eficácia retroativa à data expressa no preâmbulo do contrato, desde que respeitada a integridade, autenticidade e validade jurídica de todas as assinaturas eletrônicas.</w:t>
      </w:r>
    </w:p>
    <w:p w14:paraId="75204DA6" w14:textId="77777777" w:rsidR="004352ED" w:rsidRPr="000C32EC" w:rsidRDefault="004352ED" w:rsidP="000C32EC">
      <w:pPr>
        <w:rPr>
          <w:rFonts w:ascii="Calibri" w:hAnsi="Calibri" w:cs="Arial"/>
          <w:color w:val="000000"/>
          <w:spacing w:val="0"/>
          <w:sz w:val="24"/>
        </w:rPr>
      </w:pPr>
    </w:p>
    <w:tbl>
      <w:tblPr>
        <w:tblW w:w="1026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60"/>
      </w:tblGrid>
      <w:tr w:rsidR="00A12514" w:rsidRPr="00BF3943" w14:paraId="55EE494A" w14:textId="77777777" w:rsidTr="006B5ED1">
        <w:tblPrEx>
          <w:tblCellMar>
            <w:top w:w="0" w:type="dxa"/>
            <w:bottom w:w="0" w:type="dxa"/>
          </w:tblCellMar>
        </w:tblPrEx>
        <w:trPr>
          <w:trHeight w:val="121"/>
        </w:trPr>
        <w:tc>
          <w:tcPr>
            <w:tcW w:w="10260" w:type="dxa"/>
            <w:tcBorders>
              <w:bottom w:val="nil"/>
            </w:tcBorders>
          </w:tcPr>
          <w:p w14:paraId="734FC2BA" w14:textId="77777777" w:rsidR="00A12514" w:rsidRPr="00BF3943" w:rsidRDefault="00A12514" w:rsidP="0048056F">
            <w:pPr>
              <w:widowControl w:val="0"/>
              <w:tabs>
                <w:tab w:val="left" w:pos="284"/>
              </w:tabs>
              <w:ind w:right="126"/>
              <w:rPr>
                <w:rFonts w:ascii="Calibri" w:hAnsi="Calibri" w:cs="Arial"/>
                <w:snapToGrid w:val="0"/>
                <w:sz w:val="24"/>
              </w:rPr>
            </w:pPr>
            <w:r w:rsidRPr="001F5CA7">
              <w:rPr>
                <w:rFonts w:ascii="Calibri" w:hAnsi="Calibri" w:cs="Arial"/>
                <w:b/>
                <w:color w:val="000000"/>
                <w:spacing w:val="0"/>
                <w:sz w:val="24"/>
              </w:rPr>
              <w:t>INFORMAÇÕES ADICIONAIS/RESSALVAS</w:t>
            </w:r>
          </w:p>
        </w:tc>
      </w:tr>
      <w:tr w:rsidR="00A12514" w:rsidRPr="00BF3943" w14:paraId="314BC0A8" w14:textId="77777777" w:rsidTr="007F5CF5">
        <w:tblPrEx>
          <w:tblCellMar>
            <w:top w:w="0" w:type="dxa"/>
            <w:bottom w:w="0" w:type="dxa"/>
          </w:tblCellMar>
        </w:tblPrEx>
        <w:trPr>
          <w:trHeight w:val="249"/>
        </w:trPr>
        <w:tc>
          <w:tcPr>
            <w:tcW w:w="10260" w:type="dxa"/>
            <w:tcBorders>
              <w:top w:val="nil"/>
            </w:tcBorders>
          </w:tcPr>
          <w:p w14:paraId="317E6F21" w14:textId="77777777" w:rsidR="00A12514" w:rsidRDefault="00A12514" w:rsidP="0048056F">
            <w:pPr>
              <w:widowControl w:val="0"/>
              <w:tabs>
                <w:tab w:val="left" w:pos="284"/>
              </w:tabs>
              <w:ind w:right="126"/>
              <w:rPr>
                <w:rFonts w:ascii="Calibri" w:hAnsi="Calibri" w:cs="Arial"/>
                <w:snapToGrid w:val="0"/>
                <w:sz w:val="24"/>
              </w:rPr>
            </w:pPr>
          </w:p>
          <w:p w14:paraId="5A7A1742" w14:textId="77777777" w:rsidR="00330859" w:rsidRPr="00914BCB" w:rsidRDefault="00330859" w:rsidP="00330859">
            <w:pPr>
              <w:spacing w:before="0"/>
              <w:rPr>
                <w:rFonts w:ascii="Calibri" w:hAnsi="Calibri"/>
                <w:sz w:val="24"/>
              </w:rPr>
            </w:pPr>
            <w:r w:rsidRPr="00914BCB">
              <w:rPr>
                <w:rFonts w:ascii="Calibri" w:hAnsi="Calibri"/>
                <w:sz w:val="24"/>
              </w:rPr>
              <w:t>-Em atendimento ao disposto na Lei nº 7.433/85 e Decreto nº 93.240/86, foram apresentados e arquivados no processo de financiamento deste, os seguintes documentos: -   Certidões de matrícula e de ônus reais, e Certidão Negativa de Débitos Municipais relativas a este imóvel.</w:t>
            </w:r>
          </w:p>
          <w:p w14:paraId="18DB29C1" w14:textId="77777777" w:rsidR="00330859" w:rsidRPr="00914BCB" w:rsidRDefault="00330859" w:rsidP="00330859">
            <w:pPr>
              <w:spacing w:before="0"/>
              <w:rPr>
                <w:rFonts w:ascii="Calibri" w:hAnsi="Calibri"/>
                <w:sz w:val="24"/>
              </w:rPr>
            </w:pPr>
          </w:p>
          <w:p w14:paraId="2ADD7E5F" w14:textId="77777777" w:rsidR="00330859" w:rsidRPr="00914BCB" w:rsidRDefault="00330859" w:rsidP="00330859">
            <w:pPr>
              <w:tabs>
                <w:tab w:val="left" w:pos="284"/>
              </w:tabs>
              <w:spacing w:before="0"/>
              <w:rPr>
                <w:rFonts w:ascii="Calibri" w:hAnsi="Calibri"/>
                <w:sz w:val="24"/>
                <w:shd w:val="clear" w:color="auto" w:fill="FFFFFF"/>
              </w:rPr>
            </w:pPr>
            <w:r w:rsidRPr="00914BCB">
              <w:rPr>
                <w:rFonts w:ascii="Calibri" w:hAnsi="Calibri"/>
                <w:sz w:val="24"/>
                <w:shd w:val="clear" w:color="auto" w:fill="FFFFFF"/>
              </w:rPr>
              <w:t>- De acordo ao que preconizam as Instruções Normativas nºs 71 e 76/2002, amparadas na Lei nº 8.212, de 24/07/1991 e demais legislação pertinente, os devedores declaram que não são pessoas físicas equiparadas a empresas, motivo pelo qual não se enquadram entre as pessoas sujeitas à apresentação da Certidão Negativa de Débitos do Instituto Nacional do Seguro Social – INSS;</w:t>
            </w:r>
          </w:p>
          <w:p w14:paraId="0E45D144" w14:textId="77777777" w:rsidR="00330859" w:rsidRPr="00914BCB" w:rsidRDefault="00330859" w:rsidP="00330859">
            <w:pPr>
              <w:tabs>
                <w:tab w:val="left" w:pos="284"/>
              </w:tabs>
              <w:spacing w:before="0"/>
              <w:rPr>
                <w:rFonts w:ascii="Calibri" w:hAnsi="Calibri"/>
                <w:sz w:val="24"/>
                <w:shd w:val="clear" w:color="auto" w:fill="FFFFFF"/>
              </w:rPr>
            </w:pPr>
          </w:p>
          <w:p w14:paraId="2779CD82" w14:textId="77777777" w:rsidR="00330859" w:rsidRPr="00914BCB" w:rsidRDefault="00330859" w:rsidP="00330859">
            <w:pPr>
              <w:spacing w:before="0"/>
              <w:rPr>
                <w:rFonts w:ascii="Calibri" w:hAnsi="Calibri"/>
                <w:sz w:val="24"/>
              </w:rPr>
            </w:pPr>
            <w:r w:rsidRPr="00914BCB">
              <w:rPr>
                <w:rFonts w:ascii="Calibri" w:hAnsi="Calibri"/>
                <w:sz w:val="24"/>
              </w:rPr>
              <w:t>- Tendo em vista o disposto no art. 24, inciso VII, da Lei n.º 9.514/97, além do já disposto no item relativo ao "leilão extrajudicial", ficam transcritas a seguir as disposições da referida lei alteradas pelo art. 67 da Lei n.º 13.465/17, pertinentes à alienação fiduciária coisa imóvel, a fim de que produzam seus devidos efeitos sobre este contrato:</w:t>
            </w:r>
          </w:p>
          <w:p w14:paraId="06CDC9B9" w14:textId="77777777" w:rsidR="00330859" w:rsidRPr="00914BCB" w:rsidRDefault="00330859" w:rsidP="00330859">
            <w:pPr>
              <w:spacing w:before="0"/>
              <w:rPr>
                <w:rFonts w:ascii="Calibri" w:hAnsi="Calibri"/>
                <w:sz w:val="24"/>
              </w:rPr>
            </w:pPr>
            <w:r w:rsidRPr="00914BCB">
              <w:rPr>
                <w:rFonts w:ascii="Calibri" w:hAnsi="Calibri"/>
                <w:sz w:val="24"/>
              </w:rPr>
              <w:t>'Art. 24. (...)</w:t>
            </w:r>
          </w:p>
          <w:p w14:paraId="1FC07B5A" w14:textId="77777777" w:rsidR="00330859" w:rsidRPr="00914BCB" w:rsidRDefault="00330859" w:rsidP="00330859">
            <w:pPr>
              <w:spacing w:before="0"/>
              <w:rPr>
                <w:rFonts w:ascii="Calibri" w:hAnsi="Calibri"/>
                <w:sz w:val="24"/>
              </w:rPr>
            </w:pPr>
            <w:r w:rsidRPr="00914BCB">
              <w:rPr>
                <w:rFonts w:ascii="Calibri" w:hAnsi="Calibri"/>
                <w:sz w:val="24"/>
              </w:rPr>
              <w:t xml:space="preserve">Parágrafo único.Caso o valor do imóvel convencionado pelas partes nos termos do inciso VI do caput deste artigo seja inferior ao utilizado pelo órgão competente como base de cálculo para a apuração do imposto sobre transmissão </w:t>
            </w:r>
            <w:proofErr w:type="gramStart"/>
            <w:r w:rsidRPr="00914BCB">
              <w:rPr>
                <w:rFonts w:ascii="Calibri" w:hAnsi="Calibri"/>
                <w:sz w:val="24"/>
              </w:rPr>
              <w:t>inter vivos</w:t>
            </w:r>
            <w:proofErr w:type="gramEnd"/>
            <w:r w:rsidRPr="00914BCB">
              <w:rPr>
                <w:rFonts w:ascii="Calibri" w:hAnsi="Calibri"/>
                <w:sz w:val="24"/>
              </w:rPr>
              <w:t xml:space="preserve">, exigível por força da consolidação da propriedade em nome do credor fiduciário, este último será o valor mínimo para efeito de </w:t>
            </w:r>
            <w:r w:rsidRPr="00914BCB">
              <w:rPr>
                <w:rFonts w:ascii="Calibri" w:hAnsi="Calibri"/>
                <w:sz w:val="24"/>
              </w:rPr>
              <w:lastRenderedPageBreak/>
              <w:t>venda do imóvel no primeiro leilão.'</w:t>
            </w:r>
          </w:p>
          <w:p w14:paraId="3648E790" w14:textId="77777777" w:rsidR="00330859" w:rsidRPr="00914BCB" w:rsidRDefault="00330859" w:rsidP="00330859">
            <w:pPr>
              <w:spacing w:before="0"/>
              <w:rPr>
                <w:rFonts w:ascii="Calibri" w:hAnsi="Calibri"/>
                <w:sz w:val="24"/>
              </w:rPr>
            </w:pPr>
            <w:r w:rsidRPr="00914BCB">
              <w:rPr>
                <w:rFonts w:ascii="Calibri" w:hAnsi="Calibri"/>
                <w:sz w:val="24"/>
              </w:rPr>
              <w:t>'Art. 27. (...)</w:t>
            </w:r>
          </w:p>
          <w:p w14:paraId="25E85E2C" w14:textId="77777777" w:rsidR="00330859" w:rsidRPr="00914BCB" w:rsidRDefault="00330859" w:rsidP="00330859">
            <w:pPr>
              <w:spacing w:before="0"/>
              <w:rPr>
                <w:rFonts w:ascii="Calibri" w:hAnsi="Calibri"/>
                <w:sz w:val="24"/>
              </w:rPr>
            </w:pPr>
            <w:r w:rsidRPr="00914BCB">
              <w:rPr>
                <w:rFonts w:ascii="Calibri" w:hAnsi="Calibri"/>
                <w:sz w:val="24"/>
              </w:rPr>
              <w:t>§ 1º Se no primeiro leilão público o maior lance oferecido for inferior ao valor do imóvel, estipulado na forma do inciso VI e do parágrafo único do art. 24 desta Lei, será realizado o segundo leilão nos quinze dias seguintes.</w:t>
            </w:r>
          </w:p>
          <w:p w14:paraId="5E71962C" w14:textId="77777777" w:rsidR="00330859" w:rsidRPr="00914BCB" w:rsidRDefault="00330859" w:rsidP="00330859">
            <w:pPr>
              <w:spacing w:before="0"/>
              <w:rPr>
                <w:rFonts w:ascii="Calibri" w:hAnsi="Calibri"/>
                <w:sz w:val="24"/>
              </w:rPr>
            </w:pPr>
            <w:r w:rsidRPr="00914BCB">
              <w:rPr>
                <w:rFonts w:ascii="Calibri" w:hAnsi="Calibri"/>
                <w:sz w:val="24"/>
              </w:rPr>
              <w:t>§ 2º-A. Para os fins do disposto nos §§ 1o e 2o deste artigo, as datas, horários e locais dos leilões serão comunicados ao devedor mediante correspondência dirigida aos endereços constantes do contrato, inclusive ao endereço eletrônico.</w:t>
            </w:r>
          </w:p>
          <w:p w14:paraId="469B0E2B" w14:textId="77777777" w:rsidR="00330859" w:rsidRPr="00914BCB" w:rsidRDefault="00330859" w:rsidP="00330859">
            <w:pPr>
              <w:spacing w:before="0"/>
              <w:rPr>
                <w:rFonts w:ascii="Calibri" w:hAnsi="Calibri"/>
                <w:sz w:val="24"/>
              </w:rPr>
            </w:pPr>
            <w:r w:rsidRPr="00914BCB">
              <w:rPr>
                <w:rFonts w:ascii="Calibri" w:hAnsi="Calibri"/>
                <w:sz w:val="24"/>
              </w:rPr>
              <w:t>§ 2º-B. Após a averbação da consolidação da propriedade fiduciária no patrimônio do credor fiduciário e até a data da realização do segundo leilão, é assegurado ao devedor fiduciante o direito de preferência para adquirir o imóvel por preço correspondente ao valor da dívida, somado aos encargos e despesas de que trata o § 2o deste artigo, aos valores correspondentes ao imposto sobre transmissão inter vivos e ao laudêmio, se for o caso, pagos para efeito de consolidação da propriedade fiduciária no patrimônio do credor fiduciário, e às despesas inerentes ao procedimento de cobrança e leilão, incumbindo, também, ao devedor fiduciante o pagamento dos encargos tributários e despesas exigíveis para a nova aquisição do imóvel, de que trata este parágrafo, inclusive custas e emolumentos.</w:t>
            </w:r>
          </w:p>
          <w:p w14:paraId="457B6EF2" w14:textId="77777777" w:rsidR="00330859" w:rsidRPr="00914BCB" w:rsidRDefault="00330859" w:rsidP="00330859">
            <w:pPr>
              <w:spacing w:before="0"/>
              <w:rPr>
                <w:rFonts w:ascii="Calibri" w:hAnsi="Calibri"/>
                <w:sz w:val="24"/>
              </w:rPr>
            </w:pPr>
            <w:r w:rsidRPr="00914BCB">
              <w:rPr>
                <w:rFonts w:ascii="Calibri" w:hAnsi="Calibri"/>
                <w:sz w:val="24"/>
              </w:rPr>
              <w:t>§ 9º O disposto no § 2o-B deste artigo aplica-se à consolidação da propriedade fiduciária de imóveis do FAR, na forma prevista na Lei n.º 11.977, de 7 de julho de 2009."</w:t>
            </w:r>
          </w:p>
          <w:p w14:paraId="2B5C2643" w14:textId="77777777" w:rsidR="00330859" w:rsidRPr="00914BCB" w:rsidRDefault="00330859" w:rsidP="00330859">
            <w:pPr>
              <w:spacing w:before="0"/>
              <w:rPr>
                <w:rFonts w:ascii="Calibri" w:hAnsi="Calibri"/>
                <w:sz w:val="24"/>
              </w:rPr>
            </w:pPr>
            <w:r w:rsidRPr="00914BCB">
              <w:rPr>
                <w:rFonts w:ascii="Calibri" w:hAnsi="Calibri"/>
                <w:sz w:val="24"/>
              </w:rPr>
              <w:t xml:space="preserve">- </w:t>
            </w:r>
            <w:proofErr w:type="gramStart"/>
            <w:r w:rsidRPr="00914BCB">
              <w:rPr>
                <w:rFonts w:ascii="Calibri" w:hAnsi="Calibri"/>
                <w:sz w:val="24"/>
              </w:rPr>
              <w:t>art.</w:t>
            </w:r>
            <w:proofErr w:type="gramEnd"/>
            <w:r w:rsidRPr="00914BCB">
              <w:rPr>
                <w:rFonts w:ascii="Calibri" w:hAnsi="Calibri"/>
                <w:sz w:val="24"/>
              </w:rPr>
              <w:t xml:space="preserve"> 26, § 3º-A e § 3º-B, tratam dos procedimentos de intimação do fiduciante em caso de suspeita motivada de ocultação;</w:t>
            </w:r>
          </w:p>
          <w:p w14:paraId="0934A4D8" w14:textId="77777777" w:rsidR="00330859" w:rsidRPr="00914BCB" w:rsidRDefault="00330859" w:rsidP="00330859">
            <w:pPr>
              <w:spacing w:before="0"/>
              <w:rPr>
                <w:rFonts w:ascii="Calibri" w:hAnsi="Calibri"/>
                <w:sz w:val="24"/>
              </w:rPr>
            </w:pPr>
            <w:r w:rsidRPr="00914BCB">
              <w:rPr>
                <w:rFonts w:ascii="Calibri" w:hAnsi="Calibri"/>
                <w:sz w:val="24"/>
              </w:rPr>
              <w:t xml:space="preserve">- </w:t>
            </w:r>
            <w:proofErr w:type="gramStart"/>
            <w:r w:rsidRPr="00914BCB">
              <w:rPr>
                <w:rFonts w:ascii="Calibri" w:hAnsi="Calibri"/>
                <w:sz w:val="24"/>
              </w:rPr>
              <w:t>art.</w:t>
            </w:r>
            <w:proofErr w:type="gramEnd"/>
            <w:r w:rsidRPr="00914BCB">
              <w:rPr>
                <w:rFonts w:ascii="Calibri" w:hAnsi="Calibri"/>
                <w:sz w:val="24"/>
              </w:rPr>
              <w:t xml:space="preserve"> 26-A, trata do prazo de 30 dias para averbação da consolidação da propriedade, período no qual é possível a regularização da inadimplência;</w:t>
            </w:r>
          </w:p>
          <w:p w14:paraId="43A4B767" w14:textId="77777777" w:rsidR="00330859" w:rsidRPr="00914BCB" w:rsidRDefault="00330859" w:rsidP="00330859">
            <w:pPr>
              <w:spacing w:before="0"/>
              <w:rPr>
                <w:rFonts w:ascii="Calibri" w:hAnsi="Calibri"/>
                <w:sz w:val="24"/>
              </w:rPr>
            </w:pPr>
            <w:r w:rsidRPr="00914BCB">
              <w:rPr>
                <w:rFonts w:ascii="Calibri" w:hAnsi="Calibri"/>
                <w:sz w:val="24"/>
              </w:rPr>
              <w:t xml:space="preserve">- </w:t>
            </w:r>
            <w:proofErr w:type="gramStart"/>
            <w:r w:rsidRPr="00914BCB">
              <w:rPr>
                <w:rFonts w:ascii="Calibri" w:hAnsi="Calibri"/>
                <w:sz w:val="24"/>
              </w:rPr>
              <w:t>art.</w:t>
            </w:r>
            <w:proofErr w:type="gramEnd"/>
            <w:r w:rsidRPr="00914BCB">
              <w:rPr>
                <w:rFonts w:ascii="Calibri" w:hAnsi="Calibri"/>
                <w:sz w:val="24"/>
              </w:rPr>
              <w:t xml:space="preserve"> 30, parágrafo único, trata das consequências da consolidação da propriedade fiduciária sobre as ações judiciais; e</w:t>
            </w:r>
          </w:p>
          <w:p w14:paraId="211CC875" w14:textId="77777777" w:rsidR="00330859" w:rsidRPr="00914BCB" w:rsidRDefault="00330859" w:rsidP="00330859">
            <w:pPr>
              <w:spacing w:before="0"/>
              <w:rPr>
                <w:rFonts w:ascii="Calibri" w:hAnsi="Calibri"/>
                <w:sz w:val="24"/>
              </w:rPr>
            </w:pPr>
            <w:r w:rsidRPr="00914BCB">
              <w:rPr>
                <w:rFonts w:ascii="Calibri" w:hAnsi="Calibri"/>
                <w:sz w:val="24"/>
              </w:rPr>
              <w:t xml:space="preserve">- </w:t>
            </w:r>
            <w:proofErr w:type="gramStart"/>
            <w:r w:rsidRPr="00914BCB">
              <w:rPr>
                <w:rFonts w:ascii="Calibri" w:hAnsi="Calibri"/>
                <w:sz w:val="24"/>
              </w:rPr>
              <w:t>art.</w:t>
            </w:r>
            <w:proofErr w:type="gramEnd"/>
            <w:r w:rsidRPr="00914BCB">
              <w:rPr>
                <w:rFonts w:ascii="Calibri" w:hAnsi="Calibri"/>
                <w:sz w:val="24"/>
              </w:rPr>
              <w:t xml:space="preserve"> 37-A, trata do pagamento de taxa de ocupação do imóvel pelo devedor fiduciante ao credor fiduciário entre a consolidação e a imissão na posse.</w:t>
            </w:r>
          </w:p>
          <w:p w14:paraId="6842E267" w14:textId="77777777" w:rsidR="00330859" w:rsidRPr="00914BCB" w:rsidRDefault="00330859" w:rsidP="00330859">
            <w:pPr>
              <w:spacing w:before="0"/>
              <w:rPr>
                <w:rFonts w:ascii="Calibri" w:hAnsi="Calibri"/>
                <w:sz w:val="24"/>
              </w:rPr>
            </w:pPr>
          </w:p>
          <w:p w14:paraId="68F48892" w14:textId="77777777" w:rsidR="00330859" w:rsidRPr="00914BCB" w:rsidRDefault="00330859" w:rsidP="00330859">
            <w:pPr>
              <w:spacing w:before="0"/>
              <w:rPr>
                <w:rFonts w:ascii="Calibri" w:hAnsi="Calibri"/>
                <w:sz w:val="24"/>
              </w:rPr>
            </w:pPr>
            <w:r w:rsidRPr="00914BCB">
              <w:rPr>
                <w:rFonts w:ascii="Calibri" w:hAnsi="Calibri"/>
                <w:sz w:val="24"/>
              </w:rPr>
              <w:t>- Para os fins previstos na Lei Estadual n.° 19.428/2018 (que "dispõe sobre a anotação do nome e do número de inscrição no Conselho Regional de Corretores de Imóveis da pessoa física ou jurídica responsável pela intermediação de negócios imobiliários nos títulos de propriedade de imóveis"), vendedor(es) e comprador(es) declaram que este negócio imobiliário não foi intermediado por corretor de imóveis.</w:t>
            </w:r>
          </w:p>
          <w:p w14:paraId="08282C3F" w14:textId="77777777" w:rsidR="00330859" w:rsidRPr="00914BCB" w:rsidRDefault="00330859" w:rsidP="00330859">
            <w:pPr>
              <w:spacing w:before="0"/>
              <w:rPr>
                <w:rFonts w:ascii="Calibri" w:hAnsi="Calibri" w:cs="Arial"/>
                <w:snapToGrid w:val="0"/>
                <w:sz w:val="24"/>
              </w:rPr>
            </w:pPr>
          </w:p>
          <w:p w14:paraId="08363340" w14:textId="77777777" w:rsidR="00330859" w:rsidRPr="00914BCB" w:rsidRDefault="00330859" w:rsidP="00330859">
            <w:pPr>
              <w:spacing w:before="0"/>
              <w:rPr>
                <w:rFonts w:ascii="Calibri" w:hAnsi="Calibri"/>
                <w:sz w:val="24"/>
                <w:shd w:val="clear" w:color="auto" w:fill="FFFFFF"/>
              </w:rPr>
            </w:pPr>
            <w:r w:rsidRPr="00914BCB">
              <w:rPr>
                <w:rFonts w:ascii="Calibri" w:hAnsi="Calibri"/>
                <w:sz w:val="24"/>
                <w:shd w:val="clear" w:color="auto" w:fill="FFFFFF"/>
              </w:rPr>
              <w:t xml:space="preserve">- Observamos que no item D - Descrição do Imóvel foi utilizada a descrição resumida conforme permite a Lei nº 7.433/85 e o Decreto nº 93.240/86, sendo as divisas, metragens e confrontações as constantes da matrícula do imóvel, já mencionada;  </w:t>
            </w:r>
          </w:p>
          <w:p w14:paraId="2258C0DE" w14:textId="77777777" w:rsidR="00330859" w:rsidRPr="00914BCB" w:rsidRDefault="00330859" w:rsidP="00330859">
            <w:pPr>
              <w:spacing w:before="0"/>
              <w:rPr>
                <w:rFonts w:ascii="Calibri" w:hAnsi="Calibri"/>
                <w:sz w:val="24"/>
                <w:shd w:val="clear" w:color="auto" w:fill="FFFFFF"/>
              </w:rPr>
            </w:pPr>
          </w:p>
          <w:p w14:paraId="41EBDB57" w14:textId="77777777" w:rsidR="00330859" w:rsidRDefault="00330859" w:rsidP="00330859">
            <w:pPr>
              <w:pStyle w:val="NormalWeb"/>
              <w:spacing w:before="0"/>
              <w:rPr>
                <w:rStyle w:val="Forte"/>
                <w:rFonts w:ascii="Calibri" w:hAnsi="Calibri" w:cs="Calibri"/>
                <w:b w:val="0"/>
                <w:iCs/>
                <w:color w:val="000000"/>
              </w:rPr>
            </w:pPr>
            <w:r w:rsidRPr="00914BCB">
              <w:rPr>
                <w:rFonts w:cs="Calibri"/>
                <w:kern w:val="2"/>
              </w:rPr>
              <w:t xml:space="preserve">- </w:t>
            </w:r>
            <w:r w:rsidRPr="00914BCB">
              <w:rPr>
                <w:rStyle w:val="Forte"/>
                <w:rFonts w:ascii="Calibri" w:hAnsi="Calibri" w:cs="Calibri"/>
                <w:b w:val="0"/>
                <w:iCs/>
                <w:color w:val="000000"/>
              </w:rPr>
              <w:t>As partes pactuam, adicionalmente, que os efeitos jurídicos e financeiros da cláusula resolutiva</w:t>
            </w:r>
            <w:r>
              <w:rPr>
                <w:rStyle w:val="Forte"/>
                <w:rFonts w:ascii="Calibri" w:hAnsi="Calibri" w:cs="Calibri"/>
                <w:b w:val="0"/>
                <w:iCs/>
                <w:color w:val="000000"/>
              </w:rPr>
              <w:t xml:space="preserve"> </w:t>
            </w:r>
            <w:r w:rsidRPr="00914BCB">
              <w:rPr>
                <w:rStyle w:val="Forte"/>
                <w:rFonts w:ascii="Calibri" w:hAnsi="Calibri" w:cs="Calibri"/>
                <w:b w:val="0"/>
                <w:iCs/>
                <w:color w:val="000000"/>
              </w:rPr>
              <w:t>relativa à indisponibilidade de bens</w:t>
            </w:r>
            <w:r w:rsidRPr="00914BCB">
              <w:rPr>
                <w:rStyle w:val="Forte"/>
                <w:rFonts w:ascii="Calibri" w:hAnsi="Calibri" w:cs="Calibri"/>
                <w:b w:val="0"/>
                <w:iCs/>
              </w:rPr>
              <w:t>,</w:t>
            </w:r>
            <w:r w:rsidRPr="00914BCB">
              <w:rPr>
                <w:rStyle w:val="Forte"/>
                <w:rFonts w:ascii="Calibri" w:hAnsi="Calibri" w:cs="Calibri"/>
                <w:b w:val="0"/>
                <w:iCs/>
                <w:color w:val="000000"/>
              </w:rPr>
              <w:t xml:space="preserve"> estender-se-ão às hipóteses em que for constatado qualquer outro impedimento legal ao registro deste instrumento.</w:t>
            </w:r>
          </w:p>
          <w:p w14:paraId="104A7884" w14:textId="77777777" w:rsidR="00330859" w:rsidRDefault="00330859" w:rsidP="00330859">
            <w:pPr>
              <w:pStyle w:val="NormalWeb"/>
              <w:spacing w:before="0"/>
              <w:rPr>
                <w:rStyle w:val="Forte"/>
                <w:rFonts w:ascii="Calibri" w:hAnsi="Calibri" w:cs="Calibri"/>
                <w:iCs/>
                <w:color w:val="000000"/>
              </w:rPr>
            </w:pPr>
          </w:p>
          <w:p w14:paraId="13FE269D" w14:textId="77777777" w:rsidR="00330859" w:rsidRDefault="00330859" w:rsidP="00330859">
            <w:pPr>
              <w:pStyle w:val="NormalWeb"/>
              <w:spacing w:before="0"/>
              <w:rPr>
                <w:rStyle w:val="Forte"/>
                <w:rFonts w:ascii="Calibri" w:hAnsi="Calibri" w:cs="Calibri"/>
                <w:b w:val="0"/>
                <w:iCs/>
                <w:color w:val="000000"/>
              </w:rPr>
            </w:pPr>
            <w:r>
              <w:rPr>
                <w:rStyle w:val="Forte"/>
                <w:rFonts w:ascii="Calibri" w:hAnsi="Calibri" w:cs="Calibri"/>
                <w:iCs/>
                <w:color w:val="000000"/>
              </w:rPr>
              <w:t>-</w:t>
            </w:r>
            <w:r w:rsidRPr="009840DA">
              <w:rPr>
                <w:rStyle w:val="Forte"/>
                <w:rFonts w:ascii="Calibri" w:hAnsi="Calibri" w:cs="Calibri"/>
                <w:iCs/>
                <w:color w:val="000000"/>
              </w:rPr>
              <w:t xml:space="preserve"> </w:t>
            </w:r>
            <w:r w:rsidRPr="009840DA">
              <w:rPr>
                <w:rStyle w:val="Forte"/>
                <w:rFonts w:ascii="Calibri" w:hAnsi="Calibri" w:cs="Calibri"/>
                <w:b w:val="0"/>
                <w:iCs/>
                <w:color w:val="000000"/>
              </w:rPr>
              <w:t>As partes autorizam desde já o Senhor Oficial de Registro de Imóveis competente a proceder todos os atos e averbações que se fizerem necessários</w:t>
            </w:r>
            <w:r>
              <w:rPr>
                <w:rStyle w:val="Forte"/>
                <w:rFonts w:ascii="Calibri" w:hAnsi="Calibri" w:cs="Calibri"/>
                <w:b w:val="0"/>
                <w:iCs/>
                <w:color w:val="000000"/>
              </w:rPr>
              <w:t>.</w:t>
            </w:r>
          </w:p>
          <w:p w14:paraId="181C1387" w14:textId="77777777" w:rsidR="00330859" w:rsidRDefault="00330859" w:rsidP="00330859">
            <w:pPr>
              <w:pStyle w:val="NormalWeb"/>
              <w:spacing w:before="0"/>
              <w:rPr>
                <w:rStyle w:val="Forte"/>
                <w:rFonts w:cs="Calibri"/>
                <w:iCs/>
              </w:rPr>
            </w:pPr>
          </w:p>
          <w:p w14:paraId="0825E841" w14:textId="77777777" w:rsidR="00330859" w:rsidRPr="00330859" w:rsidRDefault="00330859" w:rsidP="00330859">
            <w:pPr>
              <w:pStyle w:val="NormalWeb"/>
              <w:spacing w:before="0"/>
              <w:rPr>
                <w:rFonts w:cs="Calibri"/>
                <w:iCs/>
                <w:color w:val="000000"/>
              </w:rPr>
            </w:pPr>
            <w:bookmarkStart w:id="7" w:name="_Hlk176528325"/>
            <w:r>
              <w:rPr>
                <w:rStyle w:val="Forte"/>
                <w:rFonts w:ascii="Calibri" w:hAnsi="Calibri" w:cs="Calibri"/>
                <w:iCs/>
                <w:color w:val="000000"/>
              </w:rPr>
              <w:t>-</w:t>
            </w:r>
            <w:r w:rsidRPr="009840DA">
              <w:rPr>
                <w:rStyle w:val="Forte"/>
                <w:rFonts w:ascii="Calibri" w:hAnsi="Calibri" w:cs="Calibri"/>
                <w:iCs/>
                <w:color w:val="000000"/>
              </w:rPr>
              <w:t xml:space="preserve"> </w:t>
            </w:r>
            <w:r w:rsidRPr="009446F1">
              <w:rPr>
                <w:rStyle w:val="Forte"/>
                <w:rFonts w:ascii="Calibri" w:hAnsi="Calibri" w:cs="Calibri"/>
                <w:b w:val="0"/>
                <w:iCs/>
                <w:color w:val="000000"/>
              </w:rPr>
              <w:t xml:space="preserve">Informamos que o vencimento da última parcela está programado para </w:t>
            </w:r>
            <w:r>
              <w:rPr>
                <w:rStyle w:val="Forte"/>
                <w:rFonts w:ascii="Calibri" w:hAnsi="Calibri" w:cs="Calibri"/>
                <w:b w:val="0"/>
                <w:iCs/>
                <w:color w:val="000000"/>
              </w:rPr>
              <w:t>25/06/2056</w:t>
            </w:r>
            <w:r w:rsidRPr="009446F1">
              <w:rPr>
                <w:rStyle w:val="Forte"/>
                <w:rFonts w:ascii="Calibri" w:hAnsi="Calibri" w:cs="Calibri"/>
                <w:b w:val="0"/>
                <w:iCs/>
                <w:color w:val="000000"/>
              </w:rPr>
              <w:t xml:space="preserve"> e que foram utilizados recursos </w:t>
            </w:r>
            <w:r>
              <w:rPr>
                <w:rFonts w:ascii="Calibri" w:hAnsi="Calibri" w:cs="Arial"/>
                <w:color w:val="000000"/>
                <w:spacing w:val="0"/>
              </w:rPr>
              <w:t xml:space="preserve">da CV do FGTS no valor de R$ 164.779,70 (cento e sessenta e quatro mil, setecentos e setenta e nove reais e setenta centavos) e recursos de operações de depósito ou aporte </w:t>
            </w:r>
            <w:r>
              <w:rPr>
                <w:rFonts w:ascii="Calibri" w:hAnsi="Calibri" w:cs="Arial"/>
                <w:color w:val="000000"/>
                <w:spacing w:val="0"/>
              </w:rPr>
              <w:lastRenderedPageBreak/>
              <w:t>em espécie no valor de R$ 535.220,30 (quinhentos e trinta e cinco mil , duzentos e vinte reais e trinta centavos)</w:t>
            </w:r>
            <w:r w:rsidRPr="00D862AC">
              <w:rPr>
                <w:rFonts w:ascii="Calibri" w:hAnsi="Calibri" w:cs="Arial"/>
                <w:color w:val="000000"/>
                <w:spacing w:val="0"/>
              </w:rPr>
              <w:t xml:space="preserve"> </w:t>
            </w:r>
            <w:r w:rsidRPr="009446F1">
              <w:rPr>
                <w:rStyle w:val="Forte"/>
                <w:rFonts w:ascii="Calibri" w:hAnsi="Calibri" w:cs="Calibri"/>
                <w:b w:val="0"/>
                <w:iCs/>
                <w:color w:val="000000"/>
              </w:rPr>
              <w:t>para aquisição desse imóvel.</w:t>
            </w:r>
            <w:bookmarkEnd w:id="7"/>
          </w:p>
        </w:tc>
      </w:tr>
    </w:tbl>
    <w:p w14:paraId="422ACBF7" w14:textId="77777777" w:rsidR="00A12514" w:rsidRDefault="00A12514" w:rsidP="0048056F">
      <w:pPr>
        <w:widowControl w:val="0"/>
        <w:rPr>
          <w:rFonts w:ascii="Calibri" w:hAnsi="Calibri" w:cs="Calibri"/>
          <w:sz w:val="24"/>
        </w:rPr>
      </w:pPr>
    </w:p>
    <w:p w14:paraId="7EDFA1E3" w14:textId="77777777" w:rsidR="002B1ADA" w:rsidRDefault="002B1ADA" w:rsidP="0048056F">
      <w:pPr>
        <w:widowControl w:val="0"/>
        <w:rPr>
          <w:rFonts w:ascii="Calibri" w:hAnsi="Calibri" w:cs="Calibri"/>
          <w:sz w:val="24"/>
        </w:rPr>
      </w:pPr>
    </w:p>
    <w:p w14:paraId="64527587" w14:textId="77777777" w:rsidR="0075062B" w:rsidRPr="001F5CA7" w:rsidRDefault="0075062B" w:rsidP="0048056F">
      <w:pPr>
        <w:widowControl w:val="0"/>
        <w:rPr>
          <w:rFonts w:ascii="Calibri" w:hAnsi="Calibri" w:cs="Arial"/>
          <w:color w:val="000000"/>
          <w:spacing w:val="0"/>
          <w:sz w:val="24"/>
        </w:rPr>
      </w:pPr>
      <w:r w:rsidRPr="001F5CA7">
        <w:rPr>
          <w:rFonts w:ascii="Calibri" w:hAnsi="Calibri" w:cs="Arial"/>
          <w:color w:val="000000"/>
          <w:spacing w:val="0"/>
          <w:sz w:val="24"/>
        </w:rPr>
        <w:t>E por estarem de acordo com os termos e condições deste contrato, as partes assinam o presente em 3</w:t>
      </w:r>
      <w:r w:rsidR="001D0AEF">
        <w:rPr>
          <w:rFonts w:ascii="Calibri" w:hAnsi="Calibri" w:cs="Arial"/>
          <w:color w:val="000000"/>
          <w:spacing w:val="0"/>
          <w:sz w:val="24"/>
        </w:rPr>
        <w:t xml:space="preserve"> </w:t>
      </w:r>
      <w:r w:rsidRPr="001F5CA7">
        <w:rPr>
          <w:rFonts w:ascii="Calibri" w:hAnsi="Calibri" w:cs="Arial"/>
          <w:color w:val="000000"/>
          <w:spacing w:val="0"/>
          <w:sz w:val="24"/>
        </w:rPr>
        <w:t>(três) vias.</w:t>
      </w:r>
    </w:p>
    <w:p w14:paraId="4A73A3D1" w14:textId="77777777" w:rsidR="0075062B" w:rsidRPr="001F5CA7" w:rsidRDefault="0075062B" w:rsidP="0048056F">
      <w:pPr>
        <w:widowControl w:val="0"/>
        <w:rPr>
          <w:rFonts w:ascii="Calibri" w:hAnsi="Calibri" w:cs="Arial"/>
          <w:color w:val="000000"/>
          <w:spacing w:val="0"/>
          <w:sz w:val="24"/>
        </w:rPr>
      </w:pPr>
    </w:p>
    <w:p w14:paraId="516078B8" w14:textId="77777777" w:rsidR="0075062B" w:rsidRPr="001F5CA7" w:rsidRDefault="0075062B" w:rsidP="0048056F">
      <w:pPr>
        <w:widowControl w:val="0"/>
        <w:rPr>
          <w:rFonts w:ascii="Calibri" w:hAnsi="Calibri" w:cs="Arial"/>
          <w:color w:val="000000"/>
          <w:spacing w:val="0"/>
          <w:sz w:val="24"/>
        </w:rPr>
      </w:pPr>
      <w:r w:rsidRPr="001F5CA7">
        <w:rPr>
          <w:rFonts w:ascii="Calibri" w:hAnsi="Calibri" w:cs="Arial"/>
          <w:color w:val="000000"/>
          <w:spacing w:val="0"/>
          <w:sz w:val="24"/>
        </w:rPr>
        <w:t xml:space="preserve">MARINGA, PR  29 de </w:t>
      </w:r>
      <w:proofErr w:type="gramStart"/>
      <w:r w:rsidRPr="001F5CA7">
        <w:rPr>
          <w:rFonts w:ascii="Calibri" w:hAnsi="Calibri" w:cs="Arial"/>
          <w:color w:val="000000"/>
          <w:spacing w:val="0"/>
          <w:sz w:val="24"/>
        </w:rPr>
        <w:t>Junho</w:t>
      </w:r>
      <w:proofErr w:type="gramEnd"/>
      <w:r w:rsidRPr="001F5CA7">
        <w:rPr>
          <w:rFonts w:ascii="Calibri" w:hAnsi="Calibri" w:cs="Arial"/>
          <w:color w:val="000000"/>
          <w:spacing w:val="0"/>
          <w:sz w:val="24"/>
        </w:rPr>
        <w:t xml:space="preserve"> de 2026</w:t>
      </w:r>
    </w:p>
    <w:p w14:paraId="7D0404FB" w14:textId="77777777" w:rsidR="0075062B" w:rsidRPr="0007142A" w:rsidRDefault="0075062B" w:rsidP="0048056F">
      <w:pPr>
        <w:widowControl w:val="0"/>
        <w:rPr>
          <w:rFonts w:ascii="Calibri" w:hAnsi="Calibri"/>
          <w:snapToGrid w:val="0"/>
          <w:sz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964"/>
      </w:tblGrid>
      <w:tr w:rsidR="0075062B" w:rsidRPr="0007142A" w14:paraId="15FAB73C" w14:textId="77777777" w:rsidTr="007F5CF5">
        <w:trPr>
          <w:trHeight w:val="1230"/>
        </w:trPr>
        <w:tc>
          <w:tcPr>
            <w:tcW w:w="0" w:type="auto"/>
          </w:tcPr>
          <w:p w14:paraId="1E3FFEBB" w14:textId="77777777" w:rsidR="0075062B" w:rsidRPr="001F5CA7" w:rsidRDefault="0075062B" w:rsidP="0048056F">
            <w:pPr>
              <w:widowControl w:val="0"/>
              <w:spacing w:before="0"/>
              <w:rPr>
                <w:rFonts w:ascii="Calibri" w:hAnsi="Calibri" w:cs="Arial"/>
                <w:color w:val="000000"/>
                <w:spacing w:val="0"/>
                <w:sz w:val="24"/>
              </w:rPr>
            </w:pPr>
          </w:p>
          <w:p w14:paraId="181C14FE"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b/>
                <w:color w:val="000000"/>
                <w:spacing w:val="0"/>
                <w:sz w:val="24"/>
              </w:rPr>
              <w:t xml:space="preserve">COMPRADOR(ES)/DEVEDOR(ES)/FIDUCIANTE(S) </w:t>
            </w:r>
          </w:p>
          <w:p w14:paraId="085E0B93" w14:textId="77777777" w:rsidR="0075062B" w:rsidRPr="001F5CA7" w:rsidRDefault="0075062B" w:rsidP="0048056F">
            <w:pPr>
              <w:widowControl w:val="0"/>
              <w:spacing w:before="0"/>
              <w:rPr>
                <w:rFonts w:ascii="Calibri" w:hAnsi="Calibri" w:cs="Arial"/>
                <w:color w:val="000000"/>
                <w:spacing w:val="0"/>
                <w:sz w:val="24"/>
              </w:rPr>
            </w:pPr>
          </w:p>
          <w:p w14:paraId="1AEEBBD4"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_________________________________________</w:t>
            </w:r>
          </w:p>
          <w:p w14:paraId="53A87B0C"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MARLON DE LIMA ORTEGA - CPF/CNPJ: 072.467.539-66</w:t>
            </w:r>
          </w:p>
          <w:p w14:paraId="01855CB2" w14:textId="77777777" w:rsidR="0075062B" w:rsidRPr="001F5CA7" w:rsidRDefault="0075062B" w:rsidP="0048056F">
            <w:pPr>
              <w:widowControl w:val="0"/>
              <w:spacing w:before="0"/>
              <w:rPr>
                <w:rFonts w:ascii="Calibri" w:hAnsi="Calibri" w:cs="Arial"/>
                <w:color w:val="000000"/>
                <w:spacing w:val="0"/>
                <w:sz w:val="24"/>
              </w:rPr>
            </w:pPr>
          </w:p>
          <w:p w14:paraId="7441CA44"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_________________________________________</w:t>
            </w:r>
          </w:p>
          <w:p w14:paraId="1AF975FD"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ANDRESSA LAGO MARCANTONIO ORTEGA - CPF/CNPJ: 010.337.389-64</w:t>
            </w:r>
          </w:p>
          <w:p w14:paraId="6F301D7C" w14:textId="77777777" w:rsidR="0075062B" w:rsidRPr="001F5CA7" w:rsidRDefault="0075062B" w:rsidP="0048056F">
            <w:pPr>
              <w:widowControl w:val="0"/>
              <w:spacing w:before="0"/>
              <w:rPr>
                <w:rFonts w:ascii="Calibri" w:hAnsi="Calibri" w:cs="Arial"/>
                <w:color w:val="000000"/>
                <w:spacing w:val="0"/>
                <w:sz w:val="24"/>
              </w:rPr>
            </w:pPr>
          </w:p>
          <w:p w14:paraId="23E80F31"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b/>
                <w:color w:val="000000"/>
                <w:spacing w:val="0"/>
                <w:sz w:val="24"/>
              </w:rPr>
              <w:t xml:space="preserve">VENDEDOR(ES) </w:t>
            </w:r>
          </w:p>
          <w:p w14:paraId="189B8912" w14:textId="77777777" w:rsidR="0075062B" w:rsidRPr="001F5CA7" w:rsidRDefault="0075062B" w:rsidP="0048056F">
            <w:pPr>
              <w:widowControl w:val="0"/>
              <w:spacing w:before="0"/>
              <w:rPr>
                <w:rFonts w:ascii="Calibri" w:hAnsi="Calibri" w:cs="Arial"/>
                <w:color w:val="000000"/>
                <w:spacing w:val="0"/>
                <w:sz w:val="24"/>
              </w:rPr>
            </w:pPr>
          </w:p>
          <w:p w14:paraId="21E628D8"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_________________________________________</w:t>
            </w:r>
          </w:p>
          <w:p w14:paraId="15B9ADE1"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CARAMURU ADMINISTRADORA DE BENS LTDA - CPF/CNPJ: 15.406.946/0001-20</w:t>
            </w:r>
          </w:p>
          <w:p w14:paraId="0F504830" w14:textId="77777777" w:rsidR="0075062B" w:rsidRDefault="0075062B" w:rsidP="0048056F">
            <w:pPr>
              <w:widowControl w:val="0"/>
              <w:spacing w:before="0"/>
              <w:rPr>
                <w:rFonts w:ascii="Calibri" w:hAnsi="Calibri" w:cs="Arial"/>
                <w:color w:val="000000"/>
                <w:spacing w:val="0"/>
                <w:sz w:val="24"/>
              </w:rPr>
            </w:pPr>
          </w:p>
          <w:p w14:paraId="15EE1CCD" w14:textId="77777777" w:rsidR="00D26A3B" w:rsidRPr="001F5CA7" w:rsidRDefault="00D26A3B" w:rsidP="0048056F">
            <w:pPr>
              <w:widowControl w:val="0"/>
              <w:spacing w:before="0"/>
              <w:rPr>
                <w:rFonts w:ascii="Calibri" w:hAnsi="Calibri" w:cs="Arial"/>
                <w:color w:val="000000"/>
                <w:spacing w:val="0"/>
                <w:sz w:val="24"/>
              </w:rPr>
            </w:pPr>
          </w:p>
          <w:p w14:paraId="6AD3A343" w14:textId="77777777" w:rsidR="0075062B" w:rsidRPr="0007142A" w:rsidRDefault="0075062B" w:rsidP="0048056F">
            <w:pPr>
              <w:widowControl w:val="0"/>
              <w:spacing w:before="0"/>
              <w:rPr>
                <w:rFonts w:ascii="Calibri" w:hAnsi="Calibri"/>
                <w:snapToGrid w:val="0"/>
                <w:sz w:val="24"/>
              </w:rPr>
            </w:pPr>
            <w:r w:rsidRPr="0007142A">
              <w:rPr>
                <w:rFonts w:ascii="Calibri" w:hAnsi="Calibri"/>
                <w:snapToGrid w:val="0"/>
                <w:sz w:val="24"/>
              </w:rPr>
              <w:t>____________________________________________________</w:t>
            </w:r>
          </w:p>
          <w:p w14:paraId="542B236C" w14:textId="77777777" w:rsidR="0075062B" w:rsidRPr="0007142A" w:rsidRDefault="0075062B" w:rsidP="0048056F">
            <w:pPr>
              <w:widowControl w:val="0"/>
              <w:spacing w:before="0"/>
              <w:rPr>
                <w:rFonts w:ascii="Calibri" w:hAnsi="Calibri"/>
                <w:snapToGrid w:val="0"/>
                <w:sz w:val="24"/>
              </w:rPr>
            </w:pPr>
            <w:r w:rsidRPr="001F5CA7">
              <w:rPr>
                <w:rFonts w:ascii="Calibri" w:hAnsi="Calibri" w:cs="Arial"/>
                <w:b/>
                <w:color w:val="000000"/>
                <w:spacing w:val="0"/>
                <w:sz w:val="24"/>
              </w:rPr>
              <w:t xml:space="preserve">REPRESENTANTE CAIXA - </w:t>
            </w:r>
            <w:r w:rsidRPr="004B2A6A">
              <w:rPr>
                <w:rFonts w:ascii="Calibri" w:hAnsi="Calibri" w:cs="Arial"/>
                <w:color w:val="000000"/>
                <w:spacing w:val="0"/>
                <w:sz w:val="24"/>
              </w:rPr>
              <w:t>RAFAEL JOSE PRIZON</w:t>
            </w:r>
          </w:p>
        </w:tc>
      </w:tr>
    </w:tbl>
    <w:p w14:paraId="4E5439D6" w14:textId="77777777" w:rsidR="0075062B" w:rsidRPr="0007142A" w:rsidRDefault="0075062B" w:rsidP="0075062B">
      <w:pPr>
        <w:rPr>
          <w:rFonts w:ascii="Calibri" w:hAnsi="Calibri" w:cs="Arial"/>
          <w:sz w:val="24"/>
        </w:rPr>
      </w:pPr>
    </w:p>
    <w:p w14:paraId="103B93B2" w14:textId="77777777" w:rsidR="00DD13F0" w:rsidRPr="009B7862" w:rsidRDefault="009B7862" w:rsidP="0075062B">
      <w:pPr>
        <w:outlineLvl w:val="0"/>
        <w:rPr>
          <w:rFonts w:ascii="Calibri" w:hAnsi="Calibri" w:cs="Arial"/>
          <w:b/>
          <w:color w:val="000000"/>
          <w:spacing w:val="0"/>
          <w:sz w:val="24"/>
        </w:rPr>
      </w:pPr>
      <w:r w:rsidRPr="009B7862">
        <w:rPr>
          <w:rFonts w:ascii="Calibri" w:hAnsi="Calibri" w:cs="Arial"/>
          <w:b/>
          <w:color w:val="000000"/>
          <w:spacing w:val="0"/>
          <w:sz w:val="24"/>
        </w:rPr>
        <w:t xml:space="preserve"> </w:t>
      </w:r>
    </w:p>
    <w:p w14:paraId="589DDC0B" w14:textId="77777777" w:rsidR="0075062B" w:rsidRDefault="0075062B" w:rsidP="0075062B">
      <w:pPr>
        <w:jc w:val="center"/>
        <w:rPr>
          <w:rFonts w:cs="Arial"/>
          <w:sz w:val="24"/>
        </w:rPr>
        <w:sectPr w:rsidR="0075062B" w:rsidSect="00A12514">
          <w:headerReference w:type="default" r:id="rId9"/>
          <w:footerReference w:type="default" r:id="rId10"/>
          <w:headerReference w:type="first" r:id="rId11"/>
          <w:footerReference w:type="first" r:id="rId12"/>
          <w:pgSz w:w="11907" w:h="16840" w:code="9"/>
          <w:pgMar w:top="1134" w:right="567" w:bottom="902" w:left="1134" w:header="709" w:footer="709" w:gutter="0"/>
          <w:cols w:space="708"/>
          <w:formProt w:val="0"/>
          <w:titlePg/>
          <w:docGrid w:linePitch="360"/>
        </w:sectPr>
      </w:pPr>
    </w:p>
    <w:p w14:paraId="3B0F7DAB" w14:textId="77777777" w:rsidR="00E6124B" w:rsidRDefault="00E6124B" w:rsidP="00851C6A">
      <w:pPr>
        <w:ind w:right="113"/>
        <w:rPr>
          <w:rFonts w:ascii="Calibri" w:hAnsi="Calibri" w:cs="Arial"/>
          <w:color w:val="000000"/>
          <w:spacing w:val="0"/>
          <w:sz w:val="24"/>
        </w:rPr>
      </w:pPr>
      <w:r>
        <w:rPr>
          <w:rFonts w:ascii="Calibri" w:hAnsi="Calibri" w:cs="Arial"/>
          <w:b/>
          <w:color w:val="000000"/>
          <w:spacing w:val="0"/>
          <w:sz w:val="24"/>
        </w:rPr>
        <w:lastRenderedPageBreak/>
        <w:t xml:space="preserve">Não se aplica. Descartar esta folha. </w:t>
      </w:r>
    </w:p>
    <w:p w14:paraId="5C54E3A2" w14:textId="77777777" w:rsidR="00E6124B" w:rsidRDefault="00E6124B" w:rsidP="00851C6A">
      <w:pPr>
        <w:ind w:right="113"/>
        <w:rPr>
          <w:rFonts w:ascii="Calibri" w:hAnsi="Calibri" w:cs="Arial"/>
          <w:color w:val="000000"/>
          <w:spacing w:val="0"/>
          <w:sz w:val="24"/>
        </w:rPr>
      </w:pPr>
    </w:p>
    <w:p w14:paraId="3FADA7E0" w14:textId="77777777" w:rsidR="00DF1C1F" w:rsidRDefault="00DF1C1F" w:rsidP="00851C6A">
      <w:pPr>
        <w:ind w:right="113"/>
        <w:rPr>
          <w:rFonts w:ascii="Calibri" w:hAnsi="Calibri" w:cs="Arial"/>
          <w:color w:val="000000"/>
          <w:spacing w:val="0"/>
          <w:sz w:val="24"/>
        </w:rPr>
      </w:pPr>
    </w:p>
    <w:p w14:paraId="040E170B" w14:textId="77777777" w:rsidR="00F74E40" w:rsidRDefault="00F74E40" w:rsidP="00851C6A">
      <w:pPr>
        <w:ind w:right="113"/>
        <w:rPr>
          <w:rFonts w:ascii="Calibri" w:hAnsi="Calibri" w:cs="Arial"/>
          <w:color w:val="000000"/>
          <w:spacing w:val="0"/>
          <w:sz w:val="24"/>
        </w:rPr>
      </w:pPr>
    </w:p>
    <w:sectPr w:rsidR="00F74E40" w:rsidSect="001A3A9C">
      <w:headerReference w:type="default" r:id="rId13"/>
      <w:footerReference w:type="default" r:id="rId14"/>
      <w:pgSz w:w="11907" w:h="16840" w:code="9"/>
      <w:pgMar w:top="1134" w:right="567" w:bottom="902" w:left="1134" w:header="709" w:footer="709" w:gutter="0"/>
      <w:pgNumType w:start="1"/>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7F677" w14:textId="77777777" w:rsidR="00E6450E" w:rsidRDefault="00E6450E">
      <w:r>
        <w:separator/>
      </w:r>
    </w:p>
  </w:endnote>
  <w:endnote w:type="continuationSeparator" w:id="0">
    <w:p w14:paraId="125534F0" w14:textId="77777777" w:rsidR="00E6450E" w:rsidRDefault="00E645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Wingdings 3"/>
    <w:panose1 w:val="05050102010706020507"/>
    <w:charset w:val="02"/>
    <w:family w:val="roman"/>
    <w:pitch w:val="variable"/>
    <w:sig w:usb0="00000000" w:usb1="10000000" w:usb2="00000000" w:usb3="00000000" w:csb0="80000000" w:csb1="00000000"/>
  </w:font>
  <w:font w:name="Times New Roman">
    <w:altName w:val="Times"/>
    <w:panose1 w:val="02020603050405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 Courier"/>
    <w:panose1 w:val="02070309020205020404"/>
    <w:charset w:val="00"/>
    <w:family w:val="modern"/>
    <w:pitch w:val="fixed"/>
    <w:sig w:usb0="E0002EFF" w:usb1="C0007843"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Roman 10cpi"/>
    <w:panose1 w:val="020B0604030504040204"/>
    <w:charset w:val="00"/>
    <w:family w:val="swiss"/>
    <w:pitch w:val="variable"/>
    <w:sig w:usb0="E1002EFF" w:usb1="C000605B" w:usb2="00000029" w:usb3="00000000" w:csb0="000101FF" w:csb1="00000000"/>
  </w:font>
  <w:font w:name="Arial (W1)">
    <w:altName w:val="Arial"/>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14"/>
      <w:gridCol w:w="692"/>
    </w:tblGrid>
    <w:tr w:rsidR="0049278D" w:rsidRPr="00C32EEF" w14:paraId="1A8C8654" w14:textId="77777777" w:rsidTr="00913C77">
      <w:trPr>
        <w:trHeight w:val="466"/>
        <w:jc w:val="center"/>
      </w:trPr>
      <w:tc>
        <w:tcPr>
          <w:tcW w:w="9648" w:type="dxa"/>
          <w:tcBorders>
            <w:top w:val="nil"/>
            <w:left w:val="nil"/>
            <w:bottom w:val="nil"/>
            <w:right w:val="nil"/>
          </w:tcBorders>
        </w:tcPr>
        <w:p w14:paraId="4017E078" w14:textId="77777777" w:rsidR="0049278D" w:rsidRPr="00E65971" w:rsidRDefault="0049278D" w:rsidP="00D10B54">
          <w:pPr>
            <w:rPr>
              <w:rFonts w:ascii="Calibri" w:hAnsi="Calibri" w:cs="Arial"/>
              <w:b/>
              <w:bCs/>
              <w:sz w:val="24"/>
            </w:rPr>
          </w:pPr>
          <w:r w:rsidRPr="00E65971">
            <w:rPr>
              <w:rFonts w:ascii="Calibri" w:hAnsi="Calibri"/>
              <w:sz w:val="24"/>
            </w:rPr>
            <w:t>MO30</w:t>
          </w:r>
          <w:r w:rsidR="001964C2" w:rsidRPr="00E65971">
            <w:rPr>
              <w:rFonts w:ascii="Calibri" w:hAnsi="Calibri"/>
              <w:sz w:val="24"/>
            </w:rPr>
            <w:t>809</w:t>
          </w:r>
          <w:r w:rsidRPr="00E65971">
            <w:rPr>
              <w:rFonts w:ascii="Calibri" w:hAnsi="Calibri"/>
              <w:sz w:val="24"/>
            </w:rPr>
            <w:t>v0</w:t>
          </w:r>
          <w:r w:rsidR="00861FB7">
            <w:rPr>
              <w:rFonts w:ascii="Calibri" w:hAnsi="Calibri"/>
              <w:sz w:val="24"/>
            </w:rPr>
            <w:t>1</w:t>
          </w:r>
          <w:r w:rsidR="0052505B">
            <w:rPr>
              <w:rFonts w:ascii="Calibri" w:hAnsi="Calibri"/>
              <w:sz w:val="24"/>
            </w:rPr>
            <w:t>6</w:t>
          </w:r>
          <w:r w:rsidRPr="00E65971">
            <w:rPr>
              <w:rFonts w:ascii="Calibri" w:hAnsi="Calibri"/>
              <w:sz w:val="24"/>
            </w:rPr>
            <w:t xml:space="preserve"> </w:t>
          </w:r>
          <w:r w:rsidR="00EA3B9C" w:rsidRPr="00E65971">
            <w:rPr>
              <w:rFonts w:ascii="Calibri" w:hAnsi="Calibri"/>
              <w:sz w:val="24"/>
            </w:rPr>
            <w:t xml:space="preserve">    </w:t>
          </w:r>
          <w:r w:rsidR="00D10B54">
            <w:rPr>
              <w:rFonts w:ascii="Calibri" w:hAnsi="Calibri"/>
              <w:sz w:val="24"/>
            </w:rPr>
            <w:t xml:space="preserve">    </w:t>
          </w:r>
          <w:r w:rsidR="00EA3B9C" w:rsidRPr="00E65971">
            <w:rPr>
              <w:rFonts w:ascii="Calibri" w:hAnsi="Calibri"/>
              <w:sz w:val="24"/>
            </w:rPr>
            <w:t xml:space="preserve">            </w:t>
          </w:r>
          <w:r w:rsidRPr="00E65971">
            <w:rPr>
              <w:rFonts w:ascii="Calibri" w:hAnsi="Calibri"/>
              <w:sz w:val="24"/>
            </w:rPr>
            <w:t xml:space="preserve">    CONTRATO Nº  1.4444.2721052-9</w:t>
          </w:r>
        </w:p>
      </w:tc>
      <w:tc>
        <w:tcPr>
          <w:tcW w:w="698" w:type="dxa"/>
          <w:tcBorders>
            <w:top w:val="nil"/>
            <w:left w:val="nil"/>
            <w:bottom w:val="nil"/>
            <w:right w:val="nil"/>
          </w:tcBorders>
        </w:tcPr>
        <w:p w14:paraId="6F0B2B64" w14:textId="77777777" w:rsidR="0049278D" w:rsidRPr="00E65971" w:rsidRDefault="0049278D" w:rsidP="0049278D">
          <w:pPr>
            <w:jc w:val="right"/>
            <w:rPr>
              <w:rFonts w:ascii="Calibri" w:hAnsi="Calibri" w:cs="Arial"/>
              <w:b/>
              <w:bCs/>
              <w:sz w:val="24"/>
            </w:rPr>
          </w:pPr>
          <w:r w:rsidRPr="00E65971">
            <w:rPr>
              <w:rFonts w:ascii="Calibri" w:hAnsi="Calibri"/>
              <w:sz w:val="24"/>
            </w:rPr>
            <w:fldChar w:fldCharType="begin"/>
          </w:r>
          <w:r w:rsidRPr="00E65971">
            <w:rPr>
              <w:rFonts w:ascii="Calibri" w:hAnsi="Calibri"/>
              <w:sz w:val="24"/>
            </w:rPr>
            <w:instrText xml:space="preserve"> PAGE  </w:instrText>
          </w:r>
          <w:r w:rsidRPr="00E65971">
            <w:rPr>
              <w:rFonts w:ascii="Calibri" w:hAnsi="Calibri"/>
              <w:sz w:val="24"/>
            </w:rPr>
            <w:fldChar w:fldCharType="separate"/>
          </w:r>
          <w:r w:rsidRPr="00E65971">
            <w:rPr>
              <w:rFonts w:ascii="Calibri" w:hAnsi="Calibri"/>
              <w:noProof/>
              <w:sz w:val="24"/>
            </w:rPr>
            <w:t>2</w:t>
          </w:r>
          <w:r w:rsidRPr="00E65971">
            <w:rPr>
              <w:rFonts w:ascii="Calibri" w:hAnsi="Calibri"/>
              <w:sz w:val="24"/>
            </w:rPr>
            <w:fldChar w:fldCharType="end"/>
          </w:r>
        </w:p>
      </w:tc>
    </w:tr>
  </w:tbl>
  <w:p w14:paraId="1C0A06AE" w14:textId="77777777" w:rsidR="0049278D" w:rsidRDefault="0049278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3DB63" w14:textId="77777777" w:rsidR="00CA6F00" w:rsidRDefault="00CA6F00" w:rsidP="00CA6F00">
    <w:pPr>
      <w:jc w:val="center"/>
      <w:rPr>
        <w:rFonts w:ascii="Calibri" w:hAnsi="Calibri" w:cs="Arial"/>
        <w:color w:val="000000"/>
        <w:spacing w:val="0"/>
        <w:sz w:val="24"/>
      </w:rPr>
    </w:pPr>
    <w:r>
      <w:rPr>
        <w:rFonts w:ascii="Calibri" w:hAnsi="Calibri" w:cs="Arial"/>
        <w:b/>
        <w:color w:val="000000"/>
        <w:spacing w:val="0"/>
        <w:sz w:val="24"/>
      </w:rPr>
      <w:t>SAC CAIXA:</w:t>
    </w:r>
    <w:r>
      <w:rPr>
        <w:rFonts w:ascii="Calibri" w:hAnsi="Calibri" w:cs="Arial"/>
        <w:color w:val="000000"/>
        <w:spacing w:val="0"/>
        <w:sz w:val="24"/>
      </w:rPr>
      <w:t xml:space="preserve"> 0800 726 0101 (informações, reclamações, sugestões e elogios)</w:t>
    </w:r>
  </w:p>
  <w:p w14:paraId="1FA44CD2" w14:textId="77777777" w:rsidR="00CA6F00" w:rsidRPr="004352ED" w:rsidRDefault="00CA6F00" w:rsidP="004352ED">
    <w:pPr>
      <w:autoSpaceDE w:val="0"/>
      <w:autoSpaceDN w:val="0"/>
      <w:jc w:val="center"/>
      <w:rPr>
        <w:rFonts w:ascii="Calibri" w:hAnsi="Calibri" w:cs="Calibri"/>
        <w:iCs/>
        <w:color w:val="000000"/>
        <w:sz w:val="24"/>
        <w:lang w:eastAsia="en-US"/>
      </w:rPr>
    </w:pPr>
    <w:r>
      <w:rPr>
        <w:rFonts w:ascii="Calibri" w:hAnsi="Calibri" w:cs="Arial"/>
        <w:b/>
        <w:color w:val="000000"/>
        <w:spacing w:val="0"/>
        <w:sz w:val="24"/>
      </w:rPr>
      <w:t xml:space="preserve">Para pessoas com deficiência auditiva ou </w:t>
    </w:r>
    <w:r w:rsidRPr="004352ED">
      <w:rPr>
        <w:rFonts w:ascii="Calibri" w:hAnsi="Calibri" w:cs="Arial"/>
        <w:b/>
        <w:color w:val="000000"/>
        <w:spacing w:val="0"/>
        <w:sz w:val="24"/>
      </w:rPr>
      <w:t>de fala:</w:t>
    </w:r>
    <w:r w:rsidRPr="004352ED">
      <w:rPr>
        <w:rFonts w:ascii="Calibri" w:hAnsi="Calibri" w:cs="Arial"/>
        <w:color w:val="000000"/>
        <w:spacing w:val="0"/>
        <w:sz w:val="24"/>
      </w:rPr>
      <w:t xml:space="preserve"> </w:t>
    </w:r>
    <w:r w:rsidR="004352ED" w:rsidRPr="004352ED">
      <w:rPr>
        <w:rFonts w:ascii="Calibri" w:hAnsi="Calibri" w:cs="Calibri"/>
        <w:iCs/>
        <w:color w:val="000000"/>
        <w:sz w:val="24"/>
        <w:lang w:eastAsia="en-US"/>
      </w:rPr>
      <w:t>caixa.gov.br/libras</w:t>
    </w:r>
  </w:p>
  <w:p w14:paraId="7D23C9C9" w14:textId="77777777" w:rsidR="004352ED" w:rsidRPr="004352ED" w:rsidRDefault="004352ED" w:rsidP="004352ED">
    <w:pPr>
      <w:autoSpaceDE w:val="0"/>
      <w:autoSpaceDN w:val="0"/>
      <w:jc w:val="center"/>
      <w:rPr>
        <w:rFonts w:ascii="Calibri" w:hAnsi="Calibri" w:cs="Calibri"/>
        <w:b/>
        <w:bCs/>
        <w:iCs/>
        <w:color w:val="000000"/>
        <w:sz w:val="24"/>
        <w:lang w:eastAsia="en-US"/>
      </w:rPr>
    </w:pPr>
    <w:r w:rsidRPr="004352ED">
      <w:rPr>
        <w:rFonts w:ascii="Calibri" w:hAnsi="Calibri" w:cs="Calibri"/>
        <w:b/>
        <w:bCs/>
        <w:iCs/>
        <w:color w:val="000000"/>
        <w:sz w:val="24"/>
        <w:lang w:eastAsia="en-US"/>
      </w:rPr>
      <w:t xml:space="preserve">WhatsApp CAIXA </w:t>
    </w:r>
    <w:r w:rsidRPr="004352ED">
      <w:rPr>
        <w:rFonts w:ascii="Calibri" w:hAnsi="Calibri" w:cs="Calibri"/>
        <w:iCs/>
        <w:color w:val="000000"/>
        <w:sz w:val="24"/>
        <w:lang w:eastAsia="en-US"/>
      </w:rPr>
      <w:t>0800 104 0104</w:t>
    </w:r>
  </w:p>
  <w:p w14:paraId="61011862" w14:textId="77777777" w:rsidR="00CA6F00" w:rsidRDefault="00CA6F00" w:rsidP="00CA6F00">
    <w:pPr>
      <w:jc w:val="center"/>
      <w:rPr>
        <w:rFonts w:ascii="Calibri" w:hAnsi="Calibri" w:cs="Arial"/>
        <w:color w:val="000000"/>
        <w:spacing w:val="0"/>
        <w:sz w:val="24"/>
      </w:rPr>
    </w:pPr>
    <w:r w:rsidRPr="004352ED">
      <w:rPr>
        <w:rFonts w:ascii="Calibri" w:hAnsi="Calibri" w:cs="Arial"/>
        <w:b/>
        <w:color w:val="000000"/>
        <w:spacing w:val="0"/>
        <w:sz w:val="24"/>
      </w:rPr>
      <w:t>Ouvidoria:</w:t>
    </w:r>
    <w:r w:rsidRPr="004352ED">
      <w:rPr>
        <w:rFonts w:ascii="Calibri" w:hAnsi="Calibri" w:cs="Arial"/>
        <w:color w:val="000000"/>
        <w:spacing w:val="0"/>
        <w:sz w:val="24"/>
      </w:rPr>
      <w:t xml:space="preserve"> 0800 725 7474</w:t>
    </w:r>
  </w:p>
  <w:p w14:paraId="021144E4" w14:textId="77777777" w:rsidR="00CA6F00" w:rsidRDefault="00CA6F00" w:rsidP="00CA6F00">
    <w:pPr>
      <w:jc w:val="center"/>
    </w:pPr>
    <w:r>
      <w:rPr>
        <w:rFonts w:ascii="Calibri" w:hAnsi="Calibri" w:cs="Arial"/>
        <w:b/>
        <w:bCs/>
        <w:color w:val="0000FF"/>
        <w:sz w:val="24"/>
        <w:u w:val="single"/>
      </w:rPr>
      <w:t>caixa.gov.br</w:t>
    </w:r>
  </w:p>
  <w:p w14:paraId="6B8C97C5" w14:textId="77777777" w:rsidR="0049278D" w:rsidRPr="001F5CA7" w:rsidRDefault="0049278D">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14"/>
      <w:gridCol w:w="692"/>
    </w:tblGrid>
    <w:tr w:rsidR="0049278D" w:rsidRPr="00C32EEF" w14:paraId="74B85E38" w14:textId="77777777" w:rsidTr="007F5CF5">
      <w:trPr>
        <w:trHeight w:val="466"/>
      </w:trPr>
      <w:tc>
        <w:tcPr>
          <w:tcW w:w="9648" w:type="dxa"/>
          <w:tcBorders>
            <w:top w:val="nil"/>
            <w:left w:val="nil"/>
            <w:bottom w:val="nil"/>
            <w:right w:val="nil"/>
          </w:tcBorders>
        </w:tcPr>
        <w:p w14:paraId="0BA76293" w14:textId="77777777" w:rsidR="0049278D" w:rsidRPr="00E65971" w:rsidRDefault="0049278D" w:rsidP="00D10B54">
          <w:pPr>
            <w:rPr>
              <w:rFonts w:ascii="Calibri" w:hAnsi="Calibri" w:cs="Arial"/>
              <w:b/>
              <w:bCs/>
              <w:sz w:val="24"/>
            </w:rPr>
          </w:pPr>
          <w:r w:rsidRPr="00E65971">
            <w:rPr>
              <w:rFonts w:ascii="Calibri" w:hAnsi="Calibri"/>
              <w:sz w:val="24"/>
            </w:rPr>
            <w:t>MO30</w:t>
          </w:r>
          <w:r w:rsidR="001964C2" w:rsidRPr="00E65971">
            <w:rPr>
              <w:rFonts w:ascii="Calibri" w:hAnsi="Calibri"/>
              <w:sz w:val="24"/>
            </w:rPr>
            <w:t>809</w:t>
          </w:r>
          <w:r w:rsidRPr="00E65971">
            <w:rPr>
              <w:rFonts w:ascii="Calibri" w:hAnsi="Calibri"/>
              <w:sz w:val="24"/>
            </w:rPr>
            <w:t>v</w:t>
          </w:r>
          <w:r w:rsidR="001964C2" w:rsidRPr="00E65971">
            <w:rPr>
              <w:rFonts w:ascii="Calibri" w:hAnsi="Calibri"/>
              <w:sz w:val="24"/>
            </w:rPr>
            <w:t>0</w:t>
          </w:r>
          <w:r w:rsidR="00861FB7">
            <w:rPr>
              <w:rFonts w:ascii="Calibri" w:hAnsi="Calibri"/>
              <w:sz w:val="24"/>
            </w:rPr>
            <w:t>1</w:t>
          </w:r>
          <w:r w:rsidR="0052505B">
            <w:rPr>
              <w:rFonts w:ascii="Calibri" w:hAnsi="Calibri"/>
              <w:sz w:val="24"/>
            </w:rPr>
            <w:t>6</w:t>
          </w:r>
          <w:r w:rsidRPr="00E65971">
            <w:rPr>
              <w:rFonts w:ascii="Calibri" w:hAnsi="Calibri"/>
              <w:sz w:val="24"/>
            </w:rPr>
            <w:t xml:space="preserve"> </w:t>
          </w:r>
          <w:r w:rsidR="00EA3B9C" w:rsidRPr="00E65971">
            <w:rPr>
              <w:rFonts w:ascii="Calibri" w:hAnsi="Calibri"/>
              <w:sz w:val="24"/>
            </w:rPr>
            <w:t xml:space="preserve"> </w:t>
          </w:r>
          <w:r w:rsidRPr="00E65971">
            <w:rPr>
              <w:rFonts w:ascii="Calibri" w:hAnsi="Calibri"/>
              <w:sz w:val="24"/>
            </w:rPr>
            <w:t xml:space="preserve"> </w:t>
          </w:r>
          <w:r w:rsidR="00EA3B9C" w:rsidRPr="00E65971">
            <w:rPr>
              <w:rFonts w:ascii="Calibri" w:hAnsi="Calibri"/>
              <w:sz w:val="24"/>
            </w:rPr>
            <w:t xml:space="preserve">                  </w:t>
          </w:r>
          <w:r w:rsidRPr="00E65971">
            <w:rPr>
              <w:rFonts w:ascii="Calibri" w:hAnsi="Calibri"/>
              <w:sz w:val="24"/>
            </w:rPr>
            <w:t xml:space="preserve">            CONTRATO Nº  1.4444.2721052-9</w:t>
          </w:r>
        </w:p>
      </w:tc>
      <w:tc>
        <w:tcPr>
          <w:tcW w:w="698" w:type="dxa"/>
          <w:tcBorders>
            <w:top w:val="nil"/>
            <w:left w:val="nil"/>
            <w:bottom w:val="nil"/>
            <w:right w:val="nil"/>
          </w:tcBorders>
        </w:tcPr>
        <w:p w14:paraId="2F7D4B24" w14:textId="77777777" w:rsidR="0049278D" w:rsidRPr="00E65971" w:rsidRDefault="0049278D" w:rsidP="0049278D">
          <w:pPr>
            <w:jc w:val="right"/>
            <w:rPr>
              <w:rFonts w:ascii="Calibri" w:hAnsi="Calibri" w:cs="Arial"/>
              <w:b/>
              <w:bCs/>
              <w:sz w:val="24"/>
            </w:rPr>
          </w:pPr>
          <w:r w:rsidRPr="00E65971">
            <w:rPr>
              <w:rFonts w:ascii="Calibri" w:hAnsi="Calibri"/>
              <w:sz w:val="24"/>
            </w:rPr>
            <w:fldChar w:fldCharType="begin"/>
          </w:r>
          <w:r w:rsidRPr="00E65971">
            <w:rPr>
              <w:rFonts w:ascii="Calibri" w:hAnsi="Calibri"/>
              <w:sz w:val="24"/>
            </w:rPr>
            <w:instrText xml:space="preserve"> PAGE  </w:instrText>
          </w:r>
          <w:r w:rsidRPr="00E65971">
            <w:rPr>
              <w:rFonts w:ascii="Calibri" w:hAnsi="Calibri"/>
              <w:sz w:val="24"/>
            </w:rPr>
            <w:fldChar w:fldCharType="separate"/>
          </w:r>
          <w:r w:rsidRPr="00E65971">
            <w:rPr>
              <w:rFonts w:ascii="Calibri" w:hAnsi="Calibri"/>
              <w:noProof/>
              <w:sz w:val="24"/>
            </w:rPr>
            <w:t>2</w:t>
          </w:r>
          <w:r w:rsidRPr="00E65971">
            <w:rPr>
              <w:rFonts w:ascii="Calibri" w:hAnsi="Calibri"/>
              <w:sz w:val="24"/>
            </w:rPr>
            <w:fldChar w:fldCharType="end"/>
          </w:r>
        </w:p>
      </w:tc>
    </w:tr>
  </w:tbl>
  <w:p w14:paraId="600388BF" w14:textId="77777777" w:rsidR="0049278D" w:rsidRDefault="0049278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EF559" w14:textId="77777777" w:rsidR="004352ED" w:rsidRDefault="004352ED" w:rsidP="004352ED">
    <w:pPr>
      <w:jc w:val="center"/>
      <w:rPr>
        <w:rFonts w:ascii="Calibri" w:hAnsi="Calibri" w:cs="Arial"/>
        <w:color w:val="000000"/>
        <w:spacing w:val="0"/>
        <w:sz w:val="24"/>
      </w:rPr>
    </w:pPr>
    <w:r>
      <w:rPr>
        <w:rFonts w:ascii="Calibri" w:hAnsi="Calibri" w:cs="Arial"/>
        <w:b/>
        <w:color w:val="000000"/>
        <w:spacing w:val="0"/>
        <w:sz w:val="24"/>
      </w:rPr>
      <w:t>SAC CAIXA:</w:t>
    </w:r>
    <w:r>
      <w:rPr>
        <w:rFonts w:ascii="Calibri" w:hAnsi="Calibri" w:cs="Arial"/>
        <w:color w:val="000000"/>
        <w:spacing w:val="0"/>
        <w:sz w:val="24"/>
      </w:rPr>
      <w:t xml:space="preserve"> 0800 726 0101 (informações, reclamações, sugestões e elogios)</w:t>
    </w:r>
  </w:p>
  <w:p w14:paraId="52071286" w14:textId="77777777" w:rsidR="004352ED" w:rsidRPr="004352ED" w:rsidRDefault="004352ED" w:rsidP="004352ED">
    <w:pPr>
      <w:autoSpaceDE w:val="0"/>
      <w:autoSpaceDN w:val="0"/>
      <w:jc w:val="center"/>
      <w:rPr>
        <w:rFonts w:ascii="Calibri" w:hAnsi="Calibri" w:cs="Calibri"/>
        <w:iCs/>
        <w:color w:val="000000"/>
        <w:sz w:val="24"/>
        <w:lang w:eastAsia="en-US"/>
      </w:rPr>
    </w:pPr>
    <w:r>
      <w:rPr>
        <w:rFonts w:ascii="Calibri" w:hAnsi="Calibri" w:cs="Arial"/>
        <w:b/>
        <w:color w:val="000000"/>
        <w:spacing w:val="0"/>
        <w:sz w:val="24"/>
      </w:rPr>
      <w:t xml:space="preserve">Para pessoas com deficiência auditiva ou </w:t>
    </w:r>
    <w:r w:rsidRPr="004352ED">
      <w:rPr>
        <w:rFonts w:ascii="Calibri" w:hAnsi="Calibri" w:cs="Arial"/>
        <w:b/>
        <w:color w:val="000000"/>
        <w:spacing w:val="0"/>
        <w:sz w:val="24"/>
      </w:rPr>
      <w:t>de fala:</w:t>
    </w:r>
    <w:r w:rsidRPr="004352ED">
      <w:rPr>
        <w:rFonts w:ascii="Calibri" w:hAnsi="Calibri" w:cs="Arial"/>
        <w:color w:val="000000"/>
        <w:spacing w:val="0"/>
        <w:sz w:val="24"/>
      </w:rPr>
      <w:t xml:space="preserve"> </w:t>
    </w:r>
    <w:r w:rsidRPr="004352ED">
      <w:rPr>
        <w:rFonts w:ascii="Calibri" w:hAnsi="Calibri" w:cs="Calibri"/>
        <w:iCs/>
        <w:color w:val="000000"/>
        <w:sz w:val="24"/>
        <w:lang w:eastAsia="en-US"/>
      </w:rPr>
      <w:t>caixa.gov.br/libras</w:t>
    </w:r>
  </w:p>
  <w:p w14:paraId="745E8B8C" w14:textId="77777777" w:rsidR="004352ED" w:rsidRPr="004352ED" w:rsidRDefault="004352ED" w:rsidP="004352ED">
    <w:pPr>
      <w:autoSpaceDE w:val="0"/>
      <w:autoSpaceDN w:val="0"/>
      <w:jc w:val="center"/>
      <w:rPr>
        <w:rFonts w:ascii="Calibri" w:hAnsi="Calibri" w:cs="Calibri"/>
        <w:b/>
        <w:bCs/>
        <w:iCs/>
        <w:color w:val="000000"/>
        <w:sz w:val="24"/>
        <w:lang w:eastAsia="en-US"/>
      </w:rPr>
    </w:pPr>
    <w:r w:rsidRPr="004352ED">
      <w:rPr>
        <w:rFonts w:ascii="Calibri" w:hAnsi="Calibri" w:cs="Calibri"/>
        <w:b/>
        <w:bCs/>
        <w:iCs/>
        <w:color w:val="000000"/>
        <w:sz w:val="24"/>
        <w:lang w:eastAsia="en-US"/>
      </w:rPr>
      <w:t xml:space="preserve">WhatsApp CAIXA </w:t>
    </w:r>
    <w:r w:rsidRPr="004352ED">
      <w:rPr>
        <w:rFonts w:ascii="Calibri" w:hAnsi="Calibri" w:cs="Calibri"/>
        <w:iCs/>
        <w:color w:val="000000"/>
        <w:sz w:val="24"/>
        <w:lang w:eastAsia="en-US"/>
      </w:rPr>
      <w:t>0800 104 0104</w:t>
    </w:r>
  </w:p>
  <w:p w14:paraId="6A1C7723" w14:textId="77777777" w:rsidR="004352ED" w:rsidRDefault="004352ED" w:rsidP="004352ED">
    <w:pPr>
      <w:jc w:val="center"/>
      <w:rPr>
        <w:rFonts w:ascii="Calibri" w:hAnsi="Calibri" w:cs="Arial"/>
        <w:color w:val="000000"/>
        <w:spacing w:val="0"/>
        <w:sz w:val="24"/>
      </w:rPr>
    </w:pPr>
    <w:r w:rsidRPr="004352ED">
      <w:rPr>
        <w:rFonts w:ascii="Calibri" w:hAnsi="Calibri" w:cs="Arial"/>
        <w:b/>
        <w:color w:val="000000"/>
        <w:spacing w:val="0"/>
        <w:sz w:val="24"/>
      </w:rPr>
      <w:t>Ouvidoria:</w:t>
    </w:r>
    <w:r w:rsidRPr="004352ED">
      <w:rPr>
        <w:rFonts w:ascii="Calibri" w:hAnsi="Calibri" w:cs="Arial"/>
        <w:color w:val="000000"/>
        <w:spacing w:val="0"/>
        <w:sz w:val="24"/>
      </w:rPr>
      <w:t xml:space="preserve"> 0800 725 7474</w:t>
    </w:r>
  </w:p>
  <w:p w14:paraId="61136E87" w14:textId="77777777" w:rsidR="004352ED" w:rsidRDefault="004352ED" w:rsidP="004352ED">
    <w:pPr>
      <w:jc w:val="center"/>
    </w:pPr>
    <w:r>
      <w:rPr>
        <w:rFonts w:ascii="Calibri" w:hAnsi="Calibri" w:cs="Arial"/>
        <w:b/>
        <w:bCs/>
        <w:color w:val="0000FF"/>
        <w:sz w:val="24"/>
        <w:u w:val="single"/>
      </w:rPr>
      <w:t>caixa.gov.br</w:t>
    </w:r>
  </w:p>
  <w:p w14:paraId="418411B3" w14:textId="77777777" w:rsidR="005B6FE9" w:rsidRDefault="005B6FE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14"/>
      <w:gridCol w:w="692"/>
    </w:tblGrid>
    <w:tr w:rsidR="00190FEC" w14:paraId="02A88479" w14:textId="77777777" w:rsidTr="00DF0338">
      <w:trPr>
        <w:trHeight w:val="466"/>
      </w:trPr>
      <w:tc>
        <w:tcPr>
          <w:tcW w:w="9648" w:type="dxa"/>
          <w:tcBorders>
            <w:top w:val="nil"/>
            <w:left w:val="nil"/>
            <w:bottom w:val="nil"/>
            <w:right w:val="nil"/>
          </w:tcBorders>
        </w:tcPr>
        <w:p w14:paraId="02A7E602" w14:textId="77777777" w:rsidR="00190FEC" w:rsidRPr="00E65971" w:rsidRDefault="00D16137" w:rsidP="00D10B54">
          <w:pPr>
            <w:rPr>
              <w:rFonts w:ascii="Calibri" w:hAnsi="Calibri" w:cs="Arial"/>
              <w:b/>
              <w:bCs/>
              <w:sz w:val="24"/>
            </w:rPr>
          </w:pPr>
          <w:r w:rsidRPr="00E65971">
            <w:rPr>
              <w:rFonts w:ascii="Calibri" w:hAnsi="Calibri"/>
              <w:sz w:val="24"/>
            </w:rPr>
            <w:t>MO30</w:t>
          </w:r>
          <w:r w:rsidR="001964C2" w:rsidRPr="00E65971">
            <w:rPr>
              <w:rFonts w:ascii="Calibri" w:hAnsi="Calibri"/>
              <w:sz w:val="24"/>
            </w:rPr>
            <w:t>809</w:t>
          </w:r>
          <w:r w:rsidRPr="00E65971">
            <w:rPr>
              <w:rFonts w:ascii="Calibri" w:hAnsi="Calibri"/>
              <w:sz w:val="24"/>
            </w:rPr>
            <w:t>v0</w:t>
          </w:r>
          <w:r w:rsidR="00861FB7">
            <w:rPr>
              <w:rFonts w:ascii="Calibri" w:hAnsi="Calibri"/>
              <w:sz w:val="24"/>
            </w:rPr>
            <w:t>1</w:t>
          </w:r>
          <w:r w:rsidR="0052505B">
            <w:rPr>
              <w:rFonts w:ascii="Calibri" w:hAnsi="Calibri"/>
              <w:sz w:val="24"/>
            </w:rPr>
            <w:t>6</w:t>
          </w:r>
          <w:r w:rsidR="006D4FFA" w:rsidRPr="00E65971">
            <w:rPr>
              <w:rFonts w:ascii="Calibri" w:hAnsi="Calibri"/>
              <w:sz w:val="24"/>
            </w:rPr>
            <w:t xml:space="preserve"> </w:t>
          </w:r>
          <w:r w:rsidR="00EA3B9C" w:rsidRPr="00E65971">
            <w:rPr>
              <w:rFonts w:ascii="Calibri" w:hAnsi="Calibri"/>
              <w:sz w:val="24"/>
            </w:rPr>
            <w:t xml:space="preserve">                    </w:t>
          </w:r>
          <w:r w:rsidR="00190FEC" w:rsidRPr="00E65971">
            <w:rPr>
              <w:rFonts w:ascii="Calibri" w:hAnsi="Calibri"/>
              <w:sz w:val="24"/>
            </w:rPr>
            <w:t xml:space="preserve">           CONTRATO Nº  1.4444.2721052-9</w:t>
          </w:r>
        </w:p>
      </w:tc>
      <w:tc>
        <w:tcPr>
          <w:tcW w:w="698" w:type="dxa"/>
          <w:tcBorders>
            <w:top w:val="nil"/>
            <w:left w:val="nil"/>
            <w:bottom w:val="nil"/>
            <w:right w:val="nil"/>
          </w:tcBorders>
        </w:tcPr>
        <w:p w14:paraId="7E2F965E" w14:textId="77777777" w:rsidR="00190FEC" w:rsidRPr="00C32EEF" w:rsidRDefault="00190FEC" w:rsidP="00EF3064">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sidR="00FC48E6">
            <w:rPr>
              <w:rFonts w:ascii="Calibri" w:hAnsi="Calibri"/>
              <w:noProof/>
              <w:sz w:val="20"/>
              <w:szCs w:val="20"/>
            </w:rPr>
            <w:t>2</w:t>
          </w:r>
          <w:r w:rsidRPr="00C32EEF">
            <w:rPr>
              <w:rFonts w:ascii="Calibri" w:hAnsi="Calibri"/>
              <w:sz w:val="20"/>
              <w:szCs w:val="20"/>
            </w:rPr>
            <w:fldChar w:fldCharType="end"/>
          </w:r>
        </w:p>
      </w:tc>
    </w:tr>
  </w:tbl>
  <w:p w14:paraId="15EEC4CA" w14:textId="77777777" w:rsidR="00190FEC" w:rsidRDefault="00190FEC">
    <w:pPr>
      <w:pStyle w:val="Rodap"/>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0CDFF" w14:textId="77777777" w:rsidR="00E6450E" w:rsidRDefault="00E6450E">
      <w:r>
        <w:separator/>
      </w:r>
    </w:p>
  </w:footnote>
  <w:footnote w:type="continuationSeparator" w:id="0">
    <w:p w14:paraId="5C6831EE" w14:textId="77777777" w:rsidR="00E6450E" w:rsidRDefault="00E645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ACCA5" w14:textId="77777777" w:rsidR="00145248" w:rsidRPr="00145248" w:rsidRDefault="00E6450E" w:rsidP="00145248">
    <w:pPr>
      <w:pStyle w:val="Cabealho"/>
      <w:ind w:left="2977"/>
      <w:rPr>
        <w:b/>
        <w:bCs/>
        <w:sz w:val="24"/>
      </w:rPr>
    </w:pPr>
    <w:r>
      <w:rPr>
        <w:noProof/>
      </w:rPr>
      <w:drawing>
        <wp:anchor distT="0" distB="0" distL="114300" distR="114300" simplePos="0" relativeHeight="251658240" behindDoc="0" locked="0" layoutInCell="1" allowOverlap="1" wp14:anchorId="42A9EE7E" wp14:editId="0C2F3EE1">
          <wp:simplePos x="0" y="0"/>
          <wp:positionH relativeFrom="column">
            <wp:posOffset>19050</wp:posOffset>
          </wp:positionH>
          <wp:positionV relativeFrom="paragraph">
            <wp:posOffset>-5715</wp:posOffset>
          </wp:positionV>
          <wp:extent cx="1584960" cy="360045"/>
          <wp:effectExtent l="0" t="0" r="0" b="0"/>
          <wp:wrapSquare wrapText="bothSides"/>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4960" cy="360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19B014" w14:textId="77777777" w:rsidR="0049278D" w:rsidRDefault="0049278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9DBE0" w14:textId="77777777" w:rsidR="0049278D" w:rsidRDefault="006D36B2">
    <w:pPr>
      <w:pStyle w:val="Cabealho"/>
    </w:pPr>
    <w:r w:rsidRPr="00371C75">
      <w:rPr>
        <w:noProof/>
      </w:rPr>
      <w:drawing>
        <wp:inline distT="0" distB="0" distL="0" distR="0" wp14:anchorId="0B8BEED2" wp14:editId="1255A0CB">
          <wp:extent cx="1371600" cy="342900"/>
          <wp:effectExtent l="0" t="0" r="0" b="0"/>
          <wp:docPr id="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3429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2A34B" w14:textId="77777777" w:rsidR="00692FE4" w:rsidRDefault="006D36B2">
    <w:pPr>
      <w:pStyle w:val="Cabealho"/>
    </w:pPr>
    <w:r w:rsidRPr="00371C75">
      <w:rPr>
        <w:noProof/>
      </w:rPr>
      <w:drawing>
        <wp:inline distT="0" distB="0" distL="0" distR="0" wp14:anchorId="7A064F8E" wp14:editId="5F26E32F">
          <wp:extent cx="1371600" cy="342900"/>
          <wp:effectExtent l="0" t="0" r="0" b="0"/>
          <wp:docPr id="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3429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CE00038"/>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singleLevel"/>
    <w:tmpl w:val="A5369314"/>
    <w:lvl w:ilvl="0">
      <w:start w:val="1"/>
      <w:numFmt w:val="decimal"/>
      <w:pStyle w:val="Numerada4"/>
      <w:lvlText w:val="%1."/>
      <w:lvlJc w:val="left"/>
      <w:pPr>
        <w:tabs>
          <w:tab w:val="num" w:pos="1209"/>
        </w:tabs>
        <w:ind w:left="1209" w:hanging="360"/>
      </w:pPr>
    </w:lvl>
  </w:abstractNum>
  <w:abstractNum w:abstractNumId="2" w15:restartNumberingAfterBreak="0">
    <w:nsid w:val="FFFFFF7E"/>
    <w:multiLevelType w:val="singleLevel"/>
    <w:tmpl w:val="EF6CB27E"/>
    <w:lvl w:ilvl="0">
      <w:start w:val="1"/>
      <w:numFmt w:val="decimal"/>
      <w:pStyle w:val="Numerada3"/>
      <w:lvlText w:val="%1."/>
      <w:lvlJc w:val="left"/>
      <w:pPr>
        <w:tabs>
          <w:tab w:val="num" w:pos="926"/>
        </w:tabs>
        <w:ind w:left="926" w:hanging="360"/>
      </w:pPr>
    </w:lvl>
  </w:abstractNum>
  <w:abstractNum w:abstractNumId="3" w15:restartNumberingAfterBreak="0">
    <w:nsid w:val="FFFFFF7F"/>
    <w:multiLevelType w:val="singleLevel"/>
    <w:tmpl w:val="FA6A45C6"/>
    <w:lvl w:ilvl="0">
      <w:start w:val="1"/>
      <w:numFmt w:val="decimal"/>
      <w:pStyle w:val="Numerada2"/>
      <w:lvlText w:val="%1."/>
      <w:lvlJc w:val="left"/>
      <w:pPr>
        <w:tabs>
          <w:tab w:val="num" w:pos="643"/>
        </w:tabs>
        <w:ind w:left="643" w:hanging="360"/>
      </w:pPr>
    </w:lvl>
  </w:abstractNum>
  <w:abstractNum w:abstractNumId="4" w15:restartNumberingAfterBreak="0">
    <w:nsid w:val="FFFFFF80"/>
    <w:multiLevelType w:val="singleLevel"/>
    <w:tmpl w:val="9EC8DCAC"/>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9C87EC"/>
    <w:lvl w:ilvl="0">
      <w:start w:val="1"/>
      <w:numFmt w:val="bullet"/>
      <w:pStyle w:val="Commarcador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DB4502A"/>
    <w:lvl w:ilvl="0">
      <w:start w:val="1"/>
      <w:numFmt w:val="bullet"/>
      <w:pStyle w:val="Commarcador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27AB522"/>
    <w:lvl w:ilvl="0">
      <w:start w:val="1"/>
      <w:numFmt w:val="bullet"/>
      <w:pStyle w:val="Commarcador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0C615C"/>
    <w:lvl w:ilvl="0">
      <w:start w:val="1"/>
      <w:numFmt w:val="decimal"/>
      <w:pStyle w:val="Numerada"/>
      <w:lvlText w:val="%1."/>
      <w:lvlJc w:val="left"/>
      <w:pPr>
        <w:tabs>
          <w:tab w:val="num" w:pos="360"/>
        </w:tabs>
        <w:ind w:left="360" w:hanging="360"/>
      </w:pPr>
    </w:lvl>
  </w:abstractNum>
  <w:abstractNum w:abstractNumId="9" w15:restartNumberingAfterBreak="0">
    <w:nsid w:val="FFFFFF89"/>
    <w:multiLevelType w:val="singleLevel"/>
    <w:tmpl w:val="148EE7F2"/>
    <w:lvl w:ilvl="0">
      <w:start w:val="1"/>
      <w:numFmt w:val="bullet"/>
      <w:pStyle w:val="Commarcadores"/>
      <w:lvlText w:val=""/>
      <w:lvlJc w:val="left"/>
      <w:pPr>
        <w:tabs>
          <w:tab w:val="num" w:pos="360"/>
        </w:tabs>
        <w:ind w:left="360" w:hanging="360"/>
      </w:pPr>
      <w:rPr>
        <w:rFonts w:ascii="Symbol" w:hAnsi="Symbol" w:hint="default"/>
      </w:rPr>
    </w:lvl>
  </w:abstractNum>
  <w:abstractNum w:abstractNumId="10" w15:restartNumberingAfterBreak="0">
    <w:nsid w:val="00000003"/>
    <w:multiLevelType w:val="multilevel"/>
    <w:tmpl w:val="FFFFFFFF"/>
    <w:name w:val="WW8Num5"/>
    <w:lvl w:ilvl="0">
      <w:start w:val="18"/>
      <w:numFmt w:val="decimal"/>
      <w:lvlText w:val="%1"/>
      <w:lvlJc w:val="left"/>
      <w:pPr>
        <w:tabs>
          <w:tab w:val="num" w:pos="420"/>
        </w:tabs>
        <w:ind w:left="420" w:hanging="420"/>
      </w:pPr>
      <w:rPr>
        <w:rFonts w:cs="Times New Roman"/>
      </w:rPr>
    </w:lvl>
    <w:lvl w:ilvl="1">
      <w:start w:val="1"/>
      <w:numFmt w:val="decimal"/>
      <w:lvlText w:val="%1.%2"/>
      <w:lvlJc w:val="left"/>
      <w:pPr>
        <w:tabs>
          <w:tab w:val="num" w:pos="704"/>
        </w:tabs>
        <w:ind w:left="704" w:hanging="42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1" w15:restartNumberingAfterBreak="0">
    <w:nsid w:val="04F96663"/>
    <w:multiLevelType w:val="hybridMultilevel"/>
    <w:tmpl w:val="FFFFFFFF"/>
    <w:lvl w:ilvl="0" w:tplc="E8800574">
      <w:start w:val="1"/>
      <w:numFmt w:val="bullet"/>
      <w:pStyle w:val="Marcador1"/>
      <w:lvlText w:val=""/>
      <w:lvlJc w:val="left"/>
      <w:pPr>
        <w:tabs>
          <w:tab w:val="num" w:pos="360"/>
        </w:tabs>
        <w:ind w:left="142" w:hanging="142"/>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56054B1"/>
    <w:multiLevelType w:val="hybridMultilevel"/>
    <w:tmpl w:val="FFFFFFFF"/>
    <w:lvl w:ilvl="0" w:tplc="FFFFFFFF">
      <w:start w:val="1"/>
      <w:numFmt w:val="lowerLetter"/>
      <w:pStyle w:val="Alinea"/>
      <w:lvlText w:val="%1)"/>
      <w:lvlJc w:val="left"/>
      <w:pPr>
        <w:tabs>
          <w:tab w:val="num" w:pos="720"/>
        </w:tabs>
        <w:ind w:left="720" w:hanging="360"/>
      </w:pPr>
      <w:rPr>
        <w:rFonts w:cs="Times New Roman"/>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3" w15:restartNumberingAfterBreak="0">
    <w:nsid w:val="772F066B"/>
    <w:multiLevelType w:val="multilevel"/>
    <w:tmpl w:val="FFFFFFFF"/>
    <w:lvl w:ilvl="0">
      <w:start w:val="1"/>
      <w:numFmt w:val="decimal"/>
      <w:pStyle w:val="MNN1"/>
      <w:suff w:val="space"/>
      <w:lvlText w:val="%1"/>
      <w:lvlJc w:val="left"/>
      <w:rPr>
        <w:rFonts w:ascii="Arial" w:hAnsi="Arial" w:cs="Times New Roman" w:hint="default"/>
        <w:b/>
        <w:i w:val="0"/>
        <w:color w:val="0000FF"/>
        <w:sz w:val="18"/>
      </w:rPr>
    </w:lvl>
    <w:lvl w:ilvl="1">
      <w:start w:val="1"/>
      <w:numFmt w:val="decimal"/>
      <w:suff w:val="space"/>
      <w:lvlText w:val="%1.%2"/>
      <w:lvlJc w:val="left"/>
      <w:rPr>
        <w:rFonts w:ascii="Arial" w:hAnsi="Arial" w:cs="Times New Roman" w:hint="default"/>
        <w:b/>
        <w:i w:val="0"/>
        <w:color w:val="0000FF"/>
        <w:sz w:val="18"/>
      </w:rPr>
    </w:lvl>
    <w:lvl w:ilvl="2">
      <w:start w:val="1"/>
      <w:numFmt w:val="decimal"/>
      <w:suff w:val="space"/>
      <w:lvlText w:val="%1.%2.%3"/>
      <w:lvlJc w:val="left"/>
      <w:rPr>
        <w:rFonts w:ascii="Arial" w:hAnsi="Arial" w:cs="Times New Roman" w:hint="default"/>
        <w:b/>
        <w:i w:val="0"/>
        <w:color w:val="0000FF"/>
        <w:sz w:val="18"/>
      </w:rPr>
    </w:lvl>
    <w:lvl w:ilvl="3">
      <w:start w:val="1"/>
      <w:numFmt w:val="decimal"/>
      <w:suff w:val="space"/>
      <w:lvlText w:val="%1.%2.%3.%4"/>
      <w:lvlJc w:val="left"/>
      <w:rPr>
        <w:rFonts w:ascii="Arial" w:hAnsi="Arial" w:cs="Times New Roman" w:hint="default"/>
        <w:b/>
        <w:i w:val="0"/>
        <w:color w:val="0000FF"/>
        <w:sz w:val="18"/>
      </w:rPr>
    </w:lvl>
    <w:lvl w:ilvl="4">
      <w:start w:val="1"/>
      <w:numFmt w:val="decimal"/>
      <w:suff w:val="space"/>
      <w:lvlText w:val="%1.%2.%3.%4.%5"/>
      <w:lvlJc w:val="left"/>
      <w:rPr>
        <w:rFonts w:ascii="Arial" w:hAnsi="Arial" w:cs="Times New Roman" w:hint="default"/>
        <w:b/>
        <w:i w:val="0"/>
        <w:color w:val="0000FF"/>
        <w:sz w:val="18"/>
      </w:rPr>
    </w:lvl>
    <w:lvl w:ilvl="5">
      <w:start w:val="1"/>
      <w:numFmt w:val="decimal"/>
      <w:suff w:val="space"/>
      <w:lvlText w:val="%1.%2.%3.%4.%5.%6"/>
      <w:lvlJc w:val="left"/>
      <w:rPr>
        <w:rFonts w:ascii="Arial" w:hAnsi="Arial" w:cs="Times New Roman" w:hint="default"/>
        <w:b/>
        <w:i w:val="0"/>
        <w:color w:val="0000FF"/>
        <w:sz w:val="18"/>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309557659">
    <w:abstractNumId w:val="9"/>
  </w:num>
  <w:num w:numId="2" w16cid:durableId="1466654436">
    <w:abstractNumId w:val="7"/>
  </w:num>
  <w:num w:numId="3" w16cid:durableId="99879713">
    <w:abstractNumId w:val="6"/>
  </w:num>
  <w:num w:numId="4" w16cid:durableId="87041766">
    <w:abstractNumId w:val="5"/>
  </w:num>
  <w:num w:numId="5" w16cid:durableId="471825271">
    <w:abstractNumId w:val="4"/>
  </w:num>
  <w:num w:numId="6" w16cid:durableId="1211649528">
    <w:abstractNumId w:val="8"/>
  </w:num>
  <w:num w:numId="7" w16cid:durableId="876043329">
    <w:abstractNumId w:val="3"/>
  </w:num>
  <w:num w:numId="8" w16cid:durableId="983437749">
    <w:abstractNumId w:val="2"/>
  </w:num>
  <w:num w:numId="9" w16cid:durableId="1041830507">
    <w:abstractNumId w:val="1"/>
  </w:num>
  <w:num w:numId="10" w16cid:durableId="1994066040">
    <w:abstractNumId w:val="0"/>
  </w:num>
  <w:num w:numId="11" w16cid:durableId="1377388397">
    <w:abstractNumId w:val="11"/>
  </w:num>
  <w:num w:numId="12" w16cid:durableId="1472288849">
    <w:abstractNumId w:val="12"/>
  </w:num>
  <w:num w:numId="13" w16cid:durableId="1647663120">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zDATA1" w:val="09/11/2011"/>
    <w:docVar w:name="szDATA2" w:val=" "/>
    <w:docVar w:name="szDUVIDAS" w:val="GEMPF - GN HABITACAO MERCADO PESSOA FISICA"/>
    <w:docVar w:name="szGESTOR" w:val="GEMPF - GN HABITACAO MERCADO PESSOA FISICA"/>
    <w:docVar w:name="szHIDDEN" w:val="1.0.0"/>
    <w:docVar w:name="szNORMAS" w:val="AD006 Prevenção Contra os Crimes de Lavagem de DinheirodAD015 Gestão Documental - Guarda e Recuperação de Documentos e InformaçõesdAD084 Alienação de Imóveis Próprios - Não de UsodAD113 Alienação dos Imóveis em Estoque de Propriedade da EMGEAdAE023 Engenharia - Avaliação de BensdAE054 Distribuição de Serviços de Engenharia no Segmento de Desenvolvimento Urbano - Utilização do SIEGHdAE091 Verificação de Garantia de Desempenho de Sistemas Construtivos InovadoresdAE106 Alvará Judicial, Procuração, Tutela e CurateladAL090 Regime de Alçadas - Crédito Imobiliário e Arrendamento ResidencialdCO020 Conta Corrente Pessoa FísicadCO050 Crédito Rotativo - Pessoa FísicadCO108 Cheque AdministrativodCO112 Cartão de Crédito CAIXA - Pessoa FísicadCO130 Serviço de Transferência Eletrônica Disponível - TEDdCO263 Estratégia de Relacionamento para Prospecção, Ativação, Fortalecimento e Retenção de Clientes com Crédito-SaláriodCO292 Correspondente CAIXA AQUI - Crédito Imobiliário - Modelo de Concessão DiferenciadodCO314 Emigrantes - Comprovação da Capacidade de Pagamento para Crédito ImobiliáriodCR001 IRRF - Imposto de Renda Retido na Fonte sobre Pagamentos Efetuados a Pessoas FísicasdCR007 CONRES - Cadastro Informativo de Pessoas Físicas e Jurídicas com Relacionamento com a CAIXAdCR009 IOF Sobre Operações de CréditodCR016 Avaliação de Risco de Crédito - Pessoa FísicadCR100 IRRF - Imposto de Renda Retido na Fonte Sobre Aplicações FinanceirasdCR105 Manual Operacional para Avaliação de Risco de Crédito de Pessoa FísicadCR247 SIACI - Registro, Controle e Acompanhamento ContábildCR249 SIACI AD - Execução, Adjudicação/Arrematação e Bens não de Uso - Registro, Controle e Acompanhamento contábildFI123 Execução Financeira CentralizadadFI125 Procedimentos Operacionais do Sistema de Pesquisa CadastraldFI287 Operação Estruturada das Entidades Fechadas de Previdência Complementar - EFPCdHH009 FGTS - Utilização dos Recursos da Conta Vinculada na Aquisição e na Construção de Moradia PrópriadHH010 Renegociação de Dívida no Âmbito do Crédito Imobiliário CAIXAdHH013 Financiamento para Aquisição de Imóvel de Propriedade da CAIXA e Levado a LeilãodHH014 Cobrança Tercerizada - Crédito ImobiliáriodHH019 Amortização Extraordinária de Financiamento Imobiliário - Créditos PrópriosdHH021 Financiamento de Imóveis na Planta - Associativo - Recursos do FGTSdHH022 FGTS - Uso do FGTS na Fase de Retorno do Financiamento Habitacional - SFH -Ativo CAIXAdHH025 Seguro Compreensivo - Operações Fora do SFH - Carta de Crédito Caixa, SFH Livre, Poupança Crédito Imobiliário, Sistema Hipotecário, Sistema de Financiamento Imobiliário, Recursos Próprios e FGTSdHH034 Alteração de Data de Vencimento do Encargo Mensal - Créditos PrópriosdHH036 Cobrança por ExecuçãodHH056 Cobrança de Crédito Imobiliário e Crédito Aporte CAIXAdHH066 Liquidação de Dívida de Financiamento Imobiliário - Créditos PrópriosdHH077 Atuação da Central de Operações ImobiliáriasdHH087 SIACI - Operacionalização do Sistema Integrado de Administração de Carteiras Imobiliárias - Módulo ConcessãodHH088 FGTS - Operacionalização da Utilização do FGTS na Moradia Própria - CIWEBdHH103 SIACO/SIACI - Convênio para Débito em Folha - Procedimentos OperacionaisdHH106 CIWEB - Módulo de Controle de Dotação Orçamentária - Procedimentos OperacionaisdHH117 Alocação de Recursos - FGTS/SBPEdHH348 Administração de Créditos Imobiliários de Terceiros - EMGEA - Liquidação e Reestruturação de Contratos Vinculados a Empreendimentos Incentivados pelo CredordRH002 Admissãod"/>
    <w:docVar w:name="szNUMERO" w:val="125"/>
    <w:docVar w:name="szSIGILO" w:val="#05"/>
    <w:docVar w:name="szTITULO" w:val="CARTA DE CRÉDITO SBPE - AQUISIÇÃO"/>
    <w:docVar w:name="szTOMO" w:val="HH"/>
    <w:docVar w:name="szVERSAO" w:val="074"/>
  </w:docVars>
  <w:rsids>
    <w:rsidRoot w:val="006C1083"/>
    <w:rsid w:val="0000007F"/>
    <w:rsid w:val="0000058E"/>
    <w:rsid w:val="0000094B"/>
    <w:rsid w:val="00000D6C"/>
    <w:rsid w:val="00001245"/>
    <w:rsid w:val="000014CF"/>
    <w:rsid w:val="00001598"/>
    <w:rsid w:val="00001658"/>
    <w:rsid w:val="00001FD8"/>
    <w:rsid w:val="00002610"/>
    <w:rsid w:val="00002664"/>
    <w:rsid w:val="000028B8"/>
    <w:rsid w:val="00002A00"/>
    <w:rsid w:val="00002EFD"/>
    <w:rsid w:val="000030C6"/>
    <w:rsid w:val="0000331D"/>
    <w:rsid w:val="00003816"/>
    <w:rsid w:val="000038BC"/>
    <w:rsid w:val="00003FD2"/>
    <w:rsid w:val="0000435F"/>
    <w:rsid w:val="00004A1E"/>
    <w:rsid w:val="000050C3"/>
    <w:rsid w:val="0000530E"/>
    <w:rsid w:val="00005F54"/>
    <w:rsid w:val="0000655D"/>
    <w:rsid w:val="00006918"/>
    <w:rsid w:val="0000695A"/>
    <w:rsid w:val="00006BC8"/>
    <w:rsid w:val="00007F6A"/>
    <w:rsid w:val="00007F95"/>
    <w:rsid w:val="000105AD"/>
    <w:rsid w:val="00011140"/>
    <w:rsid w:val="00011560"/>
    <w:rsid w:val="00011F31"/>
    <w:rsid w:val="000138B2"/>
    <w:rsid w:val="00013C2A"/>
    <w:rsid w:val="00013E4C"/>
    <w:rsid w:val="00014033"/>
    <w:rsid w:val="000141BD"/>
    <w:rsid w:val="000147EA"/>
    <w:rsid w:val="00014A71"/>
    <w:rsid w:val="00014D21"/>
    <w:rsid w:val="00014EDA"/>
    <w:rsid w:val="000150F7"/>
    <w:rsid w:val="0001514D"/>
    <w:rsid w:val="00015333"/>
    <w:rsid w:val="00015B93"/>
    <w:rsid w:val="00015D76"/>
    <w:rsid w:val="000168C5"/>
    <w:rsid w:val="00016B4B"/>
    <w:rsid w:val="00016D91"/>
    <w:rsid w:val="000175E2"/>
    <w:rsid w:val="000179CF"/>
    <w:rsid w:val="0002012C"/>
    <w:rsid w:val="00020593"/>
    <w:rsid w:val="00020A4B"/>
    <w:rsid w:val="00020BE3"/>
    <w:rsid w:val="00020CB6"/>
    <w:rsid w:val="000215F9"/>
    <w:rsid w:val="00022087"/>
    <w:rsid w:val="00022512"/>
    <w:rsid w:val="000226FB"/>
    <w:rsid w:val="000227AE"/>
    <w:rsid w:val="000227B2"/>
    <w:rsid w:val="000229C7"/>
    <w:rsid w:val="000235A6"/>
    <w:rsid w:val="00023743"/>
    <w:rsid w:val="00023926"/>
    <w:rsid w:val="000248B9"/>
    <w:rsid w:val="00024D3F"/>
    <w:rsid w:val="00024FE0"/>
    <w:rsid w:val="00025E73"/>
    <w:rsid w:val="0002687D"/>
    <w:rsid w:val="000270FD"/>
    <w:rsid w:val="00027742"/>
    <w:rsid w:val="00027EDF"/>
    <w:rsid w:val="0003011D"/>
    <w:rsid w:val="000303B6"/>
    <w:rsid w:val="000309CF"/>
    <w:rsid w:val="00030E53"/>
    <w:rsid w:val="000318CF"/>
    <w:rsid w:val="00031D94"/>
    <w:rsid w:val="0003238D"/>
    <w:rsid w:val="000324D0"/>
    <w:rsid w:val="00032654"/>
    <w:rsid w:val="0003271A"/>
    <w:rsid w:val="000327DC"/>
    <w:rsid w:val="000329E6"/>
    <w:rsid w:val="000329EF"/>
    <w:rsid w:val="000336FD"/>
    <w:rsid w:val="000339CA"/>
    <w:rsid w:val="0003429C"/>
    <w:rsid w:val="0003434B"/>
    <w:rsid w:val="00034728"/>
    <w:rsid w:val="000347B0"/>
    <w:rsid w:val="00034D56"/>
    <w:rsid w:val="00034D5E"/>
    <w:rsid w:val="00034DA4"/>
    <w:rsid w:val="00035077"/>
    <w:rsid w:val="00035440"/>
    <w:rsid w:val="0003564F"/>
    <w:rsid w:val="00036307"/>
    <w:rsid w:val="000367BD"/>
    <w:rsid w:val="00036DD8"/>
    <w:rsid w:val="0003758F"/>
    <w:rsid w:val="00037A31"/>
    <w:rsid w:val="00037A82"/>
    <w:rsid w:val="00037E67"/>
    <w:rsid w:val="00037E71"/>
    <w:rsid w:val="00041595"/>
    <w:rsid w:val="000416B2"/>
    <w:rsid w:val="00042124"/>
    <w:rsid w:val="00042DC0"/>
    <w:rsid w:val="000435A4"/>
    <w:rsid w:val="0004388D"/>
    <w:rsid w:val="00043B2D"/>
    <w:rsid w:val="00044170"/>
    <w:rsid w:val="000441B6"/>
    <w:rsid w:val="00044741"/>
    <w:rsid w:val="00044DC0"/>
    <w:rsid w:val="00045A3F"/>
    <w:rsid w:val="00045B35"/>
    <w:rsid w:val="00045E21"/>
    <w:rsid w:val="00046042"/>
    <w:rsid w:val="000463F8"/>
    <w:rsid w:val="000468A2"/>
    <w:rsid w:val="00046C19"/>
    <w:rsid w:val="00047187"/>
    <w:rsid w:val="000475AC"/>
    <w:rsid w:val="00047614"/>
    <w:rsid w:val="000476D8"/>
    <w:rsid w:val="00047CF3"/>
    <w:rsid w:val="00050624"/>
    <w:rsid w:val="00050FC0"/>
    <w:rsid w:val="00050FDB"/>
    <w:rsid w:val="0005124A"/>
    <w:rsid w:val="00051307"/>
    <w:rsid w:val="00051A3F"/>
    <w:rsid w:val="00051C8D"/>
    <w:rsid w:val="0005200C"/>
    <w:rsid w:val="00052445"/>
    <w:rsid w:val="00052459"/>
    <w:rsid w:val="0005331B"/>
    <w:rsid w:val="00054187"/>
    <w:rsid w:val="000549B2"/>
    <w:rsid w:val="00054EDE"/>
    <w:rsid w:val="00055892"/>
    <w:rsid w:val="00056503"/>
    <w:rsid w:val="00057990"/>
    <w:rsid w:val="00057B4E"/>
    <w:rsid w:val="00061BC8"/>
    <w:rsid w:val="00062772"/>
    <w:rsid w:val="000629B3"/>
    <w:rsid w:val="00062E1B"/>
    <w:rsid w:val="00062F58"/>
    <w:rsid w:val="00063434"/>
    <w:rsid w:val="0006356E"/>
    <w:rsid w:val="000637A5"/>
    <w:rsid w:val="0006460E"/>
    <w:rsid w:val="0006474C"/>
    <w:rsid w:val="00064D51"/>
    <w:rsid w:val="000654E9"/>
    <w:rsid w:val="0006554D"/>
    <w:rsid w:val="000657D2"/>
    <w:rsid w:val="00065A13"/>
    <w:rsid w:val="00066237"/>
    <w:rsid w:val="00066A97"/>
    <w:rsid w:val="00066BA6"/>
    <w:rsid w:val="00066F14"/>
    <w:rsid w:val="0006705A"/>
    <w:rsid w:val="00067537"/>
    <w:rsid w:val="000677F2"/>
    <w:rsid w:val="00067C73"/>
    <w:rsid w:val="00067E6E"/>
    <w:rsid w:val="0007057B"/>
    <w:rsid w:val="00070B48"/>
    <w:rsid w:val="00070FD3"/>
    <w:rsid w:val="00071068"/>
    <w:rsid w:val="0007118C"/>
    <w:rsid w:val="000711E5"/>
    <w:rsid w:val="0007142A"/>
    <w:rsid w:val="00071500"/>
    <w:rsid w:val="00071F17"/>
    <w:rsid w:val="000720BA"/>
    <w:rsid w:val="00072137"/>
    <w:rsid w:val="000723AE"/>
    <w:rsid w:val="000725A3"/>
    <w:rsid w:val="0007272B"/>
    <w:rsid w:val="00073B4C"/>
    <w:rsid w:val="00073B98"/>
    <w:rsid w:val="0007421F"/>
    <w:rsid w:val="000742F6"/>
    <w:rsid w:val="00074765"/>
    <w:rsid w:val="00075760"/>
    <w:rsid w:val="00075C01"/>
    <w:rsid w:val="00076A32"/>
    <w:rsid w:val="00076A4A"/>
    <w:rsid w:val="0007793F"/>
    <w:rsid w:val="00077ED9"/>
    <w:rsid w:val="000807CA"/>
    <w:rsid w:val="00080A3B"/>
    <w:rsid w:val="00080A85"/>
    <w:rsid w:val="00080E5E"/>
    <w:rsid w:val="000812B5"/>
    <w:rsid w:val="00081BB8"/>
    <w:rsid w:val="00082507"/>
    <w:rsid w:val="00082646"/>
    <w:rsid w:val="0008281E"/>
    <w:rsid w:val="00083213"/>
    <w:rsid w:val="000834C4"/>
    <w:rsid w:val="000835EB"/>
    <w:rsid w:val="00083707"/>
    <w:rsid w:val="00083D35"/>
    <w:rsid w:val="00083E88"/>
    <w:rsid w:val="000842BE"/>
    <w:rsid w:val="0008453B"/>
    <w:rsid w:val="00084574"/>
    <w:rsid w:val="0008470F"/>
    <w:rsid w:val="000847A7"/>
    <w:rsid w:val="000847AB"/>
    <w:rsid w:val="00084C3B"/>
    <w:rsid w:val="00085980"/>
    <w:rsid w:val="00086074"/>
    <w:rsid w:val="00086083"/>
    <w:rsid w:val="00086917"/>
    <w:rsid w:val="0008703A"/>
    <w:rsid w:val="00087191"/>
    <w:rsid w:val="00087244"/>
    <w:rsid w:val="0008746D"/>
    <w:rsid w:val="00087DAE"/>
    <w:rsid w:val="00087E39"/>
    <w:rsid w:val="00090453"/>
    <w:rsid w:val="00090504"/>
    <w:rsid w:val="00090A47"/>
    <w:rsid w:val="00091CA5"/>
    <w:rsid w:val="00092444"/>
    <w:rsid w:val="00092DB7"/>
    <w:rsid w:val="00093275"/>
    <w:rsid w:val="0009377F"/>
    <w:rsid w:val="00093C4F"/>
    <w:rsid w:val="00093CCF"/>
    <w:rsid w:val="00093DB2"/>
    <w:rsid w:val="00093DEB"/>
    <w:rsid w:val="0009401D"/>
    <w:rsid w:val="00095011"/>
    <w:rsid w:val="00095090"/>
    <w:rsid w:val="0009518E"/>
    <w:rsid w:val="0009524C"/>
    <w:rsid w:val="00095451"/>
    <w:rsid w:val="00095709"/>
    <w:rsid w:val="00095985"/>
    <w:rsid w:val="00095C2A"/>
    <w:rsid w:val="00096171"/>
    <w:rsid w:val="00096243"/>
    <w:rsid w:val="00096533"/>
    <w:rsid w:val="000966BF"/>
    <w:rsid w:val="0009716C"/>
    <w:rsid w:val="000972E4"/>
    <w:rsid w:val="000A12C0"/>
    <w:rsid w:val="000A1C44"/>
    <w:rsid w:val="000A1F39"/>
    <w:rsid w:val="000A21E9"/>
    <w:rsid w:val="000A2314"/>
    <w:rsid w:val="000A2B4F"/>
    <w:rsid w:val="000A3878"/>
    <w:rsid w:val="000A3913"/>
    <w:rsid w:val="000A3AF2"/>
    <w:rsid w:val="000A3C6A"/>
    <w:rsid w:val="000A3D27"/>
    <w:rsid w:val="000A4E15"/>
    <w:rsid w:val="000A4F8F"/>
    <w:rsid w:val="000A54E5"/>
    <w:rsid w:val="000A5616"/>
    <w:rsid w:val="000A5E33"/>
    <w:rsid w:val="000A648C"/>
    <w:rsid w:val="000A66B3"/>
    <w:rsid w:val="000A6700"/>
    <w:rsid w:val="000A6C14"/>
    <w:rsid w:val="000A6D46"/>
    <w:rsid w:val="000A6F6C"/>
    <w:rsid w:val="000A740C"/>
    <w:rsid w:val="000A7523"/>
    <w:rsid w:val="000A7A56"/>
    <w:rsid w:val="000B0D95"/>
    <w:rsid w:val="000B0EAF"/>
    <w:rsid w:val="000B1701"/>
    <w:rsid w:val="000B1D4F"/>
    <w:rsid w:val="000B1EEC"/>
    <w:rsid w:val="000B20BE"/>
    <w:rsid w:val="000B2AAD"/>
    <w:rsid w:val="000B2D28"/>
    <w:rsid w:val="000B34D5"/>
    <w:rsid w:val="000B354B"/>
    <w:rsid w:val="000B4365"/>
    <w:rsid w:val="000B4A6A"/>
    <w:rsid w:val="000B4C9A"/>
    <w:rsid w:val="000B4D77"/>
    <w:rsid w:val="000B50D9"/>
    <w:rsid w:val="000B59DB"/>
    <w:rsid w:val="000B60C9"/>
    <w:rsid w:val="000B6225"/>
    <w:rsid w:val="000B66DF"/>
    <w:rsid w:val="000B6CC2"/>
    <w:rsid w:val="000B7968"/>
    <w:rsid w:val="000B7C7C"/>
    <w:rsid w:val="000C00C5"/>
    <w:rsid w:val="000C04D6"/>
    <w:rsid w:val="000C05F6"/>
    <w:rsid w:val="000C0602"/>
    <w:rsid w:val="000C0D06"/>
    <w:rsid w:val="000C0E4B"/>
    <w:rsid w:val="000C0EE7"/>
    <w:rsid w:val="000C0F94"/>
    <w:rsid w:val="000C17AC"/>
    <w:rsid w:val="000C1A04"/>
    <w:rsid w:val="000C2E9A"/>
    <w:rsid w:val="000C32EC"/>
    <w:rsid w:val="000C34CE"/>
    <w:rsid w:val="000C382B"/>
    <w:rsid w:val="000C38B9"/>
    <w:rsid w:val="000C3DC7"/>
    <w:rsid w:val="000C410F"/>
    <w:rsid w:val="000C4195"/>
    <w:rsid w:val="000C4253"/>
    <w:rsid w:val="000C4334"/>
    <w:rsid w:val="000C4A37"/>
    <w:rsid w:val="000C5132"/>
    <w:rsid w:val="000C533A"/>
    <w:rsid w:val="000C5358"/>
    <w:rsid w:val="000C5F8F"/>
    <w:rsid w:val="000C60BF"/>
    <w:rsid w:val="000C6580"/>
    <w:rsid w:val="000C6769"/>
    <w:rsid w:val="000C6D71"/>
    <w:rsid w:val="000C703E"/>
    <w:rsid w:val="000C70E6"/>
    <w:rsid w:val="000C71F7"/>
    <w:rsid w:val="000C7708"/>
    <w:rsid w:val="000C7998"/>
    <w:rsid w:val="000C7C9F"/>
    <w:rsid w:val="000D05FA"/>
    <w:rsid w:val="000D0726"/>
    <w:rsid w:val="000D0828"/>
    <w:rsid w:val="000D0901"/>
    <w:rsid w:val="000D0A37"/>
    <w:rsid w:val="000D0BC7"/>
    <w:rsid w:val="000D100C"/>
    <w:rsid w:val="000D1177"/>
    <w:rsid w:val="000D12B1"/>
    <w:rsid w:val="000D161F"/>
    <w:rsid w:val="000D18CE"/>
    <w:rsid w:val="000D1C89"/>
    <w:rsid w:val="000D1D88"/>
    <w:rsid w:val="000D21B6"/>
    <w:rsid w:val="000D267D"/>
    <w:rsid w:val="000D2C4D"/>
    <w:rsid w:val="000D3162"/>
    <w:rsid w:val="000D39A5"/>
    <w:rsid w:val="000D3D2F"/>
    <w:rsid w:val="000D41B1"/>
    <w:rsid w:val="000D41B5"/>
    <w:rsid w:val="000D4708"/>
    <w:rsid w:val="000D4CDC"/>
    <w:rsid w:val="000D55E3"/>
    <w:rsid w:val="000D5828"/>
    <w:rsid w:val="000D63FA"/>
    <w:rsid w:val="000D6BAA"/>
    <w:rsid w:val="000D6EFC"/>
    <w:rsid w:val="000D76D1"/>
    <w:rsid w:val="000D77D6"/>
    <w:rsid w:val="000D7C20"/>
    <w:rsid w:val="000D7E70"/>
    <w:rsid w:val="000E130E"/>
    <w:rsid w:val="000E18F7"/>
    <w:rsid w:val="000E192D"/>
    <w:rsid w:val="000E1AB7"/>
    <w:rsid w:val="000E1DCF"/>
    <w:rsid w:val="000E2203"/>
    <w:rsid w:val="000E299F"/>
    <w:rsid w:val="000E2AF8"/>
    <w:rsid w:val="000E2BC9"/>
    <w:rsid w:val="000E2C1B"/>
    <w:rsid w:val="000E3189"/>
    <w:rsid w:val="000E3350"/>
    <w:rsid w:val="000E393F"/>
    <w:rsid w:val="000E3BFE"/>
    <w:rsid w:val="000E4214"/>
    <w:rsid w:val="000E475C"/>
    <w:rsid w:val="000E4A93"/>
    <w:rsid w:val="000E5BA3"/>
    <w:rsid w:val="000E5C94"/>
    <w:rsid w:val="000E6B01"/>
    <w:rsid w:val="000E788A"/>
    <w:rsid w:val="000E7FFC"/>
    <w:rsid w:val="000F087F"/>
    <w:rsid w:val="000F0CE7"/>
    <w:rsid w:val="000F129D"/>
    <w:rsid w:val="000F1CA2"/>
    <w:rsid w:val="000F1F30"/>
    <w:rsid w:val="000F23E2"/>
    <w:rsid w:val="000F2753"/>
    <w:rsid w:val="000F28A5"/>
    <w:rsid w:val="000F2B04"/>
    <w:rsid w:val="000F2CEE"/>
    <w:rsid w:val="000F3183"/>
    <w:rsid w:val="000F34FE"/>
    <w:rsid w:val="000F38A0"/>
    <w:rsid w:val="000F392F"/>
    <w:rsid w:val="000F3C22"/>
    <w:rsid w:val="000F4178"/>
    <w:rsid w:val="000F4368"/>
    <w:rsid w:val="000F562D"/>
    <w:rsid w:val="000F58F4"/>
    <w:rsid w:val="000F596A"/>
    <w:rsid w:val="000F5AE4"/>
    <w:rsid w:val="000F6018"/>
    <w:rsid w:val="000F63C4"/>
    <w:rsid w:val="000F6404"/>
    <w:rsid w:val="000F6CA1"/>
    <w:rsid w:val="000F7076"/>
    <w:rsid w:val="000F7139"/>
    <w:rsid w:val="000F749F"/>
    <w:rsid w:val="000F7B9D"/>
    <w:rsid w:val="000F7C0F"/>
    <w:rsid w:val="000F7D74"/>
    <w:rsid w:val="00100065"/>
    <w:rsid w:val="00100299"/>
    <w:rsid w:val="00100A8B"/>
    <w:rsid w:val="00100BA7"/>
    <w:rsid w:val="00100DFF"/>
    <w:rsid w:val="0010129A"/>
    <w:rsid w:val="001013E9"/>
    <w:rsid w:val="00101912"/>
    <w:rsid w:val="00101C5B"/>
    <w:rsid w:val="00102014"/>
    <w:rsid w:val="00102042"/>
    <w:rsid w:val="001022C5"/>
    <w:rsid w:val="0010272A"/>
    <w:rsid w:val="00103AF1"/>
    <w:rsid w:val="0010418F"/>
    <w:rsid w:val="00104355"/>
    <w:rsid w:val="0010442D"/>
    <w:rsid w:val="0010470E"/>
    <w:rsid w:val="00106030"/>
    <w:rsid w:val="00106131"/>
    <w:rsid w:val="001061CC"/>
    <w:rsid w:val="001066BB"/>
    <w:rsid w:val="00106F37"/>
    <w:rsid w:val="00106FDA"/>
    <w:rsid w:val="0010741F"/>
    <w:rsid w:val="0010779A"/>
    <w:rsid w:val="0010792E"/>
    <w:rsid w:val="0011025C"/>
    <w:rsid w:val="0011030A"/>
    <w:rsid w:val="00110544"/>
    <w:rsid w:val="00110724"/>
    <w:rsid w:val="001108C1"/>
    <w:rsid w:val="00110A48"/>
    <w:rsid w:val="001111B4"/>
    <w:rsid w:val="001112DC"/>
    <w:rsid w:val="001126FA"/>
    <w:rsid w:val="00112821"/>
    <w:rsid w:val="00112C5C"/>
    <w:rsid w:val="00113078"/>
    <w:rsid w:val="001131FF"/>
    <w:rsid w:val="0011330F"/>
    <w:rsid w:val="001133DA"/>
    <w:rsid w:val="00113621"/>
    <w:rsid w:val="001152A5"/>
    <w:rsid w:val="0011538E"/>
    <w:rsid w:val="00116011"/>
    <w:rsid w:val="001160A9"/>
    <w:rsid w:val="00116188"/>
    <w:rsid w:val="001161B4"/>
    <w:rsid w:val="00116244"/>
    <w:rsid w:val="0011633F"/>
    <w:rsid w:val="00116415"/>
    <w:rsid w:val="00116623"/>
    <w:rsid w:val="001173C5"/>
    <w:rsid w:val="00117973"/>
    <w:rsid w:val="001179CF"/>
    <w:rsid w:val="00120EBD"/>
    <w:rsid w:val="0012123B"/>
    <w:rsid w:val="0012163C"/>
    <w:rsid w:val="00121987"/>
    <w:rsid w:val="00121F3D"/>
    <w:rsid w:val="00121FC4"/>
    <w:rsid w:val="00122045"/>
    <w:rsid w:val="00122D38"/>
    <w:rsid w:val="00123D9D"/>
    <w:rsid w:val="00124729"/>
    <w:rsid w:val="00124951"/>
    <w:rsid w:val="00124AD0"/>
    <w:rsid w:val="00124BFC"/>
    <w:rsid w:val="00124C4E"/>
    <w:rsid w:val="00124FCD"/>
    <w:rsid w:val="001250C9"/>
    <w:rsid w:val="001251AB"/>
    <w:rsid w:val="0012697D"/>
    <w:rsid w:val="001269AB"/>
    <w:rsid w:val="00126EE5"/>
    <w:rsid w:val="0012708B"/>
    <w:rsid w:val="00127260"/>
    <w:rsid w:val="0012758D"/>
    <w:rsid w:val="001279EC"/>
    <w:rsid w:val="00127B5C"/>
    <w:rsid w:val="00127E19"/>
    <w:rsid w:val="00127F14"/>
    <w:rsid w:val="00130335"/>
    <w:rsid w:val="00130481"/>
    <w:rsid w:val="00130586"/>
    <w:rsid w:val="00130867"/>
    <w:rsid w:val="00130877"/>
    <w:rsid w:val="00130C60"/>
    <w:rsid w:val="00130D81"/>
    <w:rsid w:val="00130FC3"/>
    <w:rsid w:val="00131330"/>
    <w:rsid w:val="00131393"/>
    <w:rsid w:val="001313E2"/>
    <w:rsid w:val="00131594"/>
    <w:rsid w:val="00131CDC"/>
    <w:rsid w:val="0013229D"/>
    <w:rsid w:val="00132418"/>
    <w:rsid w:val="001325D2"/>
    <w:rsid w:val="001327CA"/>
    <w:rsid w:val="00132B18"/>
    <w:rsid w:val="00133164"/>
    <w:rsid w:val="001332ED"/>
    <w:rsid w:val="00133413"/>
    <w:rsid w:val="001342D1"/>
    <w:rsid w:val="00134BD2"/>
    <w:rsid w:val="00134D79"/>
    <w:rsid w:val="00134DC9"/>
    <w:rsid w:val="00135461"/>
    <w:rsid w:val="00135A15"/>
    <w:rsid w:val="00136A1C"/>
    <w:rsid w:val="00136F5D"/>
    <w:rsid w:val="00137E7E"/>
    <w:rsid w:val="0014272B"/>
    <w:rsid w:val="00142A34"/>
    <w:rsid w:val="00142EF0"/>
    <w:rsid w:val="00143205"/>
    <w:rsid w:val="001439EE"/>
    <w:rsid w:val="00143A97"/>
    <w:rsid w:val="00143ECB"/>
    <w:rsid w:val="00144748"/>
    <w:rsid w:val="0014487F"/>
    <w:rsid w:val="00144D2E"/>
    <w:rsid w:val="00145084"/>
    <w:rsid w:val="00145248"/>
    <w:rsid w:val="00145298"/>
    <w:rsid w:val="0014533F"/>
    <w:rsid w:val="00145347"/>
    <w:rsid w:val="001454B2"/>
    <w:rsid w:val="00145654"/>
    <w:rsid w:val="00145873"/>
    <w:rsid w:val="00146878"/>
    <w:rsid w:val="00146CB9"/>
    <w:rsid w:val="00146F38"/>
    <w:rsid w:val="0014769E"/>
    <w:rsid w:val="00147927"/>
    <w:rsid w:val="00147C0B"/>
    <w:rsid w:val="00147D9E"/>
    <w:rsid w:val="00147E0D"/>
    <w:rsid w:val="001509A0"/>
    <w:rsid w:val="00150C00"/>
    <w:rsid w:val="00150FE9"/>
    <w:rsid w:val="001515C9"/>
    <w:rsid w:val="0015167C"/>
    <w:rsid w:val="00152571"/>
    <w:rsid w:val="001527B6"/>
    <w:rsid w:val="001528CD"/>
    <w:rsid w:val="0015296D"/>
    <w:rsid w:val="00152FF0"/>
    <w:rsid w:val="00153598"/>
    <w:rsid w:val="00153A17"/>
    <w:rsid w:val="00153C93"/>
    <w:rsid w:val="00153DBA"/>
    <w:rsid w:val="0015473D"/>
    <w:rsid w:val="00154B0A"/>
    <w:rsid w:val="00154DA7"/>
    <w:rsid w:val="001555D4"/>
    <w:rsid w:val="00155EE0"/>
    <w:rsid w:val="00156488"/>
    <w:rsid w:val="00156623"/>
    <w:rsid w:val="00156B59"/>
    <w:rsid w:val="00156C0B"/>
    <w:rsid w:val="0015764C"/>
    <w:rsid w:val="00157A5D"/>
    <w:rsid w:val="001607D8"/>
    <w:rsid w:val="00161019"/>
    <w:rsid w:val="0016106B"/>
    <w:rsid w:val="0016129C"/>
    <w:rsid w:val="0016192D"/>
    <w:rsid w:val="00161C0A"/>
    <w:rsid w:val="00161D8D"/>
    <w:rsid w:val="001625C4"/>
    <w:rsid w:val="0016271B"/>
    <w:rsid w:val="001633A3"/>
    <w:rsid w:val="00163608"/>
    <w:rsid w:val="00163AC9"/>
    <w:rsid w:val="00164092"/>
    <w:rsid w:val="00164347"/>
    <w:rsid w:val="001646F7"/>
    <w:rsid w:val="00164EA4"/>
    <w:rsid w:val="001653A0"/>
    <w:rsid w:val="00165567"/>
    <w:rsid w:val="00165651"/>
    <w:rsid w:val="00165805"/>
    <w:rsid w:val="00165A10"/>
    <w:rsid w:val="00165E23"/>
    <w:rsid w:val="00165F4E"/>
    <w:rsid w:val="0016602A"/>
    <w:rsid w:val="00166032"/>
    <w:rsid w:val="001666D2"/>
    <w:rsid w:val="00166C80"/>
    <w:rsid w:val="00166E19"/>
    <w:rsid w:val="00167325"/>
    <w:rsid w:val="00167D14"/>
    <w:rsid w:val="00170188"/>
    <w:rsid w:val="001701F2"/>
    <w:rsid w:val="00170FCF"/>
    <w:rsid w:val="001712DF"/>
    <w:rsid w:val="00171595"/>
    <w:rsid w:val="001715C2"/>
    <w:rsid w:val="001717B2"/>
    <w:rsid w:val="001717F1"/>
    <w:rsid w:val="001719CC"/>
    <w:rsid w:val="001724B0"/>
    <w:rsid w:val="00172545"/>
    <w:rsid w:val="00172B71"/>
    <w:rsid w:val="00172E9C"/>
    <w:rsid w:val="001732A5"/>
    <w:rsid w:val="00173BB9"/>
    <w:rsid w:val="00173FBB"/>
    <w:rsid w:val="0017409C"/>
    <w:rsid w:val="0017556C"/>
    <w:rsid w:val="00175F2C"/>
    <w:rsid w:val="00176B90"/>
    <w:rsid w:val="00176E04"/>
    <w:rsid w:val="001773B2"/>
    <w:rsid w:val="00177E59"/>
    <w:rsid w:val="00177F0C"/>
    <w:rsid w:val="001801D9"/>
    <w:rsid w:val="0018125B"/>
    <w:rsid w:val="0018133A"/>
    <w:rsid w:val="001813C6"/>
    <w:rsid w:val="00181502"/>
    <w:rsid w:val="00181772"/>
    <w:rsid w:val="0018222B"/>
    <w:rsid w:val="001826B1"/>
    <w:rsid w:val="001837D7"/>
    <w:rsid w:val="001838AB"/>
    <w:rsid w:val="00183F1D"/>
    <w:rsid w:val="00184251"/>
    <w:rsid w:val="00184E4E"/>
    <w:rsid w:val="0018518A"/>
    <w:rsid w:val="0018535E"/>
    <w:rsid w:val="00185557"/>
    <w:rsid w:val="00185800"/>
    <w:rsid w:val="0018581B"/>
    <w:rsid w:val="00185AB7"/>
    <w:rsid w:val="00185D2E"/>
    <w:rsid w:val="001872D0"/>
    <w:rsid w:val="0018753D"/>
    <w:rsid w:val="001875E3"/>
    <w:rsid w:val="00187842"/>
    <w:rsid w:val="00187900"/>
    <w:rsid w:val="00187C5A"/>
    <w:rsid w:val="00187F4C"/>
    <w:rsid w:val="00190410"/>
    <w:rsid w:val="00190527"/>
    <w:rsid w:val="001905C4"/>
    <w:rsid w:val="00190FEC"/>
    <w:rsid w:val="00191097"/>
    <w:rsid w:val="00191382"/>
    <w:rsid w:val="00191BB3"/>
    <w:rsid w:val="00191D7A"/>
    <w:rsid w:val="00191D8D"/>
    <w:rsid w:val="0019236A"/>
    <w:rsid w:val="00192814"/>
    <w:rsid w:val="001931C3"/>
    <w:rsid w:val="00193A5E"/>
    <w:rsid w:val="00193AB5"/>
    <w:rsid w:val="00193BC8"/>
    <w:rsid w:val="001943F7"/>
    <w:rsid w:val="001946BE"/>
    <w:rsid w:val="0019550C"/>
    <w:rsid w:val="001957B4"/>
    <w:rsid w:val="001964C2"/>
    <w:rsid w:val="001968E9"/>
    <w:rsid w:val="00197284"/>
    <w:rsid w:val="0019772A"/>
    <w:rsid w:val="00197914"/>
    <w:rsid w:val="00197F8B"/>
    <w:rsid w:val="001A0171"/>
    <w:rsid w:val="001A02AF"/>
    <w:rsid w:val="001A05C5"/>
    <w:rsid w:val="001A1133"/>
    <w:rsid w:val="001A11FC"/>
    <w:rsid w:val="001A173E"/>
    <w:rsid w:val="001A277B"/>
    <w:rsid w:val="001A30EF"/>
    <w:rsid w:val="001A310C"/>
    <w:rsid w:val="001A332F"/>
    <w:rsid w:val="001A3349"/>
    <w:rsid w:val="001A3A9C"/>
    <w:rsid w:val="001A4597"/>
    <w:rsid w:val="001A4649"/>
    <w:rsid w:val="001A470C"/>
    <w:rsid w:val="001A5043"/>
    <w:rsid w:val="001A52B5"/>
    <w:rsid w:val="001A57FC"/>
    <w:rsid w:val="001A5DE4"/>
    <w:rsid w:val="001A5E8D"/>
    <w:rsid w:val="001A608C"/>
    <w:rsid w:val="001A690F"/>
    <w:rsid w:val="001B0BCD"/>
    <w:rsid w:val="001B1137"/>
    <w:rsid w:val="001B1761"/>
    <w:rsid w:val="001B176A"/>
    <w:rsid w:val="001B1A3B"/>
    <w:rsid w:val="001B1D8B"/>
    <w:rsid w:val="001B214F"/>
    <w:rsid w:val="001B2614"/>
    <w:rsid w:val="001B2AE8"/>
    <w:rsid w:val="001B30D2"/>
    <w:rsid w:val="001B3B15"/>
    <w:rsid w:val="001B3BC6"/>
    <w:rsid w:val="001B3DC6"/>
    <w:rsid w:val="001B3E19"/>
    <w:rsid w:val="001B4310"/>
    <w:rsid w:val="001B433A"/>
    <w:rsid w:val="001B4D7F"/>
    <w:rsid w:val="001B4F02"/>
    <w:rsid w:val="001B505D"/>
    <w:rsid w:val="001B530B"/>
    <w:rsid w:val="001B5428"/>
    <w:rsid w:val="001B55B1"/>
    <w:rsid w:val="001B58CF"/>
    <w:rsid w:val="001B5946"/>
    <w:rsid w:val="001B5A89"/>
    <w:rsid w:val="001B6555"/>
    <w:rsid w:val="001B6873"/>
    <w:rsid w:val="001B7439"/>
    <w:rsid w:val="001B784C"/>
    <w:rsid w:val="001B799D"/>
    <w:rsid w:val="001B7CF6"/>
    <w:rsid w:val="001C053D"/>
    <w:rsid w:val="001C07D6"/>
    <w:rsid w:val="001C1369"/>
    <w:rsid w:val="001C210B"/>
    <w:rsid w:val="001C22A6"/>
    <w:rsid w:val="001C2B38"/>
    <w:rsid w:val="001C2FEA"/>
    <w:rsid w:val="001C33B3"/>
    <w:rsid w:val="001C34FC"/>
    <w:rsid w:val="001C39EE"/>
    <w:rsid w:val="001C3A83"/>
    <w:rsid w:val="001C3AF5"/>
    <w:rsid w:val="001C445D"/>
    <w:rsid w:val="001C4548"/>
    <w:rsid w:val="001C45D3"/>
    <w:rsid w:val="001C4E5D"/>
    <w:rsid w:val="001C4FE4"/>
    <w:rsid w:val="001C5011"/>
    <w:rsid w:val="001C5023"/>
    <w:rsid w:val="001C50E2"/>
    <w:rsid w:val="001C5855"/>
    <w:rsid w:val="001C5A24"/>
    <w:rsid w:val="001C5C3F"/>
    <w:rsid w:val="001C69F2"/>
    <w:rsid w:val="001C72A8"/>
    <w:rsid w:val="001C760D"/>
    <w:rsid w:val="001C7A3A"/>
    <w:rsid w:val="001D0529"/>
    <w:rsid w:val="001D06C8"/>
    <w:rsid w:val="001D07AC"/>
    <w:rsid w:val="001D0AEF"/>
    <w:rsid w:val="001D1398"/>
    <w:rsid w:val="001D14B3"/>
    <w:rsid w:val="001D24C9"/>
    <w:rsid w:val="001D27A4"/>
    <w:rsid w:val="001D2855"/>
    <w:rsid w:val="001D2AFE"/>
    <w:rsid w:val="001D2C83"/>
    <w:rsid w:val="001D2CA0"/>
    <w:rsid w:val="001D2F0F"/>
    <w:rsid w:val="001D2F8E"/>
    <w:rsid w:val="001D30CD"/>
    <w:rsid w:val="001D3469"/>
    <w:rsid w:val="001D39A2"/>
    <w:rsid w:val="001D3E59"/>
    <w:rsid w:val="001D425B"/>
    <w:rsid w:val="001D431F"/>
    <w:rsid w:val="001D4652"/>
    <w:rsid w:val="001D479F"/>
    <w:rsid w:val="001D49FB"/>
    <w:rsid w:val="001D4A9B"/>
    <w:rsid w:val="001D51DB"/>
    <w:rsid w:val="001D56AE"/>
    <w:rsid w:val="001D5841"/>
    <w:rsid w:val="001D588D"/>
    <w:rsid w:val="001D58E3"/>
    <w:rsid w:val="001D596E"/>
    <w:rsid w:val="001D5CBF"/>
    <w:rsid w:val="001D60F5"/>
    <w:rsid w:val="001D634C"/>
    <w:rsid w:val="001D69DD"/>
    <w:rsid w:val="001D6CD7"/>
    <w:rsid w:val="001D7C61"/>
    <w:rsid w:val="001D7DAC"/>
    <w:rsid w:val="001E0B3D"/>
    <w:rsid w:val="001E1047"/>
    <w:rsid w:val="001E1642"/>
    <w:rsid w:val="001E22D7"/>
    <w:rsid w:val="001E23BE"/>
    <w:rsid w:val="001E276F"/>
    <w:rsid w:val="001E285A"/>
    <w:rsid w:val="001E2DAF"/>
    <w:rsid w:val="001E2ED5"/>
    <w:rsid w:val="001E3152"/>
    <w:rsid w:val="001E3C59"/>
    <w:rsid w:val="001E3C5C"/>
    <w:rsid w:val="001E3F78"/>
    <w:rsid w:val="001E4317"/>
    <w:rsid w:val="001E4350"/>
    <w:rsid w:val="001E4A40"/>
    <w:rsid w:val="001E5371"/>
    <w:rsid w:val="001E563B"/>
    <w:rsid w:val="001E57EC"/>
    <w:rsid w:val="001E5DD9"/>
    <w:rsid w:val="001E6271"/>
    <w:rsid w:val="001E6311"/>
    <w:rsid w:val="001E6400"/>
    <w:rsid w:val="001E6AA0"/>
    <w:rsid w:val="001E72C3"/>
    <w:rsid w:val="001E74B4"/>
    <w:rsid w:val="001E7B17"/>
    <w:rsid w:val="001E7D3A"/>
    <w:rsid w:val="001E7F35"/>
    <w:rsid w:val="001F0C35"/>
    <w:rsid w:val="001F1E5E"/>
    <w:rsid w:val="001F2C04"/>
    <w:rsid w:val="001F307B"/>
    <w:rsid w:val="001F3364"/>
    <w:rsid w:val="001F3378"/>
    <w:rsid w:val="001F375F"/>
    <w:rsid w:val="001F3A91"/>
    <w:rsid w:val="001F3B3A"/>
    <w:rsid w:val="001F3F06"/>
    <w:rsid w:val="001F42A8"/>
    <w:rsid w:val="001F450B"/>
    <w:rsid w:val="001F462F"/>
    <w:rsid w:val="001F4719"/>
    <w:rsid w:val="001F50CF"/>
    <w:rsid w:val="001F5CA7"/>
    <w:rsid w:val="001F5DAE"/>
    <w:rsid w:val="001F64EF"/>
    <w:rsid w:val="001F66E3"/>
    <w:rsid w:val="001F6799"/>
    <w:rsid w:val="001F6E8A"/>
    <w:rsid w:val="001F7513"/>
    <w:rsid w:val="001F7570"/>
    <w:rsid w:val="001F75D3"/>
    <w:rsid w:val="001F770B"/>
    <w:rsid w:val="002001C3"/>
    <w:rsid w:val="00200EA2"/>
    <w:rsid w:val="0020103E"/>
    <w:rsid w:val="00201054"/>
    <w:rsid w:val="0020170A"/>
    <w:rsid w:val="00201FD7"/>
    <w:rsid w:val="002029C5"/>
    <w:rsid w:val="00202CEF"/>
    <w:rsid w:val="0020375D"/>
    <w:rsid w:val="00204100"/>
    <w:rsid w:val="00204134"/>
    <w:rsid w:val="0020443C"/>
    <w:rsid w:val="00204551"/>
    <w:rsid w:val="00204DD7"/>
    <w:rsid w:val="002055D3"/>
    <w:rsid w:val="00205D65"/>
    <w:rsid w:val="00207DA8"/>
    <w:rsid w:val="00207E19"/>
    <w:rsid w:val="002105BF"/>
    <w:rsid w:val="00210737"/>
    <w:rsid w:val="00212248"/>
    <w:rsid w:val="00212328"/>
    <w:rsid w:val="0021267A"/>
    <w:rsid w:val="00212952"/>
    <w:rsid w:val="002130F2"/>
    <w:rsid w:val="002132F0"/>
    <w:rsid w:val="00213349"/>
    <w:rsid w:val="00213FC9"/>
    <w:rsid w:val="00214120"/>
    <w:rsid w:val="002143AF"/>
    <w:rsid w:val="00215616"/>
    <w:rsid w:val="0021613C"/>
    <w:rsid w:val="0021615A"/>
    <w:rsid w:val="00216E91"/>
    <w:rsid w:val="00217021"/>
    <w:rsid w:val="002175FA"/>
    <w:rsid w:val="0022083A"/>
    <w:rsid w:val="00220B13"/>
    <w:rsid w:val="00220B8A"/>
    <w:rsid w:val="00220D97"/>
    <w:rsid w:val="00220FE2"/>
    <w:rsid w:val="00221018"/>
    <w:rsid w:val="00222508"/>
    <w:rsid w:val="00222FDA"/>
    <w:rsid w:val="00224B08"/>
    <w:rsid w:val="00225A6F"/>
    <w:rsid w:val="00225BFA"/>
    <w:rsid w:val="00226BC9"/>
    <w:rsid w:val="00226D62"/>
    <w:rsid w:val="002270C1"/>
    <w:rsid w:val="002277BB"/>
    <w:rsid w:val="00227A93"/>
    <w:rsid w:val="00227E65"/>
    <w:rsid w:val="00230268"/>
    <w:rsid w:val="0023069C"/>
    <w:rsid w:val="00231275"/>
    <w:rsid w:val="0023196F"/>
    <w:rsid w:val="002321BB"/>
    <w:rsid w:val="00232417"/>
    <w:rsid w:val="00232C33"/>
    <w:rsid w:val="002332A4"/>
    <w:rsid w:val="002335BF"/>
    <w:rsid w:val="00233716"/>
    <w:rsid w:val="0023377F"/>
    <w:rsid w:val="00233EC9"/>
    <w:rsid w:val="002341D7"/>
    <w:rsid w:val="00234290"/>
    <w:rsid w:val="00234B8F"/>
    <w:rsid w:val="00234D9F"/>
    <w:rsid w:val="0023502F"/>
    <w:rsid w:val="002352E7"/>
    <w:rsid w:val="00235493"/>
    <w:rsid w:val="00235530"/>
    <w:rsid w:val="00235D9D"/>
    <w:rsid w:val="00236053"/>
    <w:rsid w:val="00236222"/>
    <w:rsid w:val="0023632E"/>
    <w:rsid w:val="002367A1"/>
    <w:rsid w:val="00236D56"/>
    <w:rsid w:val="00236DC9"/>
    <w:rsid w:val="002379DE"/>
    <w:rsid w:val="00237E7F"/>
    <w:rsid w:val="00237FA8"/>
    <w:rsid w:val="00240092"/>
    <w:rsid w:val="002401AA"/>
    <w:rsid w:val="00240220"/>
    <w:rsid w:val="00240260"/>
    <w:rsid w:val="00240631"/>
    <w:rsid w:val="00240D85"/>
    <w:rsid w:val="00241EFB"/>
    <w:rsid w:val="00242019"/>
    <w:rsid w:val="00242026"/>
    <w:rsid w:val="0024215E"/>
    <w:rsid w:val="002429A1"/>
    <w:rsid w:val="00242A4D"/>
    <w:rsid w:val="00242D1B"/>
    <w:rsid w:val="00243C3E"/>
    <w:rsid w:val="0024404A"/>
    <w:rsid w:val="00244516"/>
    <w:rsid w:val="00244A6F"/>
    <w:rsid w:val="00244ABA"/>
    <w:rsid w:val="002451E5"/>
    <w:rsid w:val="00245753"/>
    <w:rsid w:val="002460FE"/>
    <w:rsid w:val="0024619F"/>
    <w:rsid w:val="00246543"/>
    <w:rsid w:val="002465B7"/>
    <w:rsid w:val="00246894"/>
    <w:rsid w:val="002468A6"/>
    <w:rsid w:val="00246F2E"/>
    <w:rsid w:val="00247095"/>
    <w:rsid w:val="002472C0"/>
    <w:rsid w:val="00247DAB"/>
    <w:rsid w:val="002506E2"/>
    <w:rsid w:val="00250E0B"/>
    <w:rsid w:val="00251DF2"/>
    <w:rsid w:val="00252573"/>
    <w:rsid w:val="002533B1"/>
    <w:rsid w:val="00253493"/>
    <w:rsid w:val="00253A4A"/>
    <w:rsid w:val="00253F17"/>
    <w:rsid w:val="00254191"/>
    <w:rsid w:val="00254683"/>
    <w:rsid w:val="00254940"/>
    <w:rsid w:val="002549E1"/>
    <w:rsid w:val="00254D01"/>
    <w:rsid w:val="002554F7"/>
    <w:rsid w:val="00255DCD"/>
    <w:rsid w:val="00256534"/>
    <w:rsid w:val="002566F4"/>
    <w:rsid w:val="00256A32"/>
    <w:rsid w:val="00256D67"/>
    <w:rsid w:val="00256E93"/>
    <w:rsid w:val="00256ED0"/>
    <w:rsid w:val="00257174"/>
    <w:rsid w:val="002602ED"/>
    <w:rsid w:val="0026042F"/>
    <w:rsid w:val="00260E5E"/>
    <w:rsid w:val="00261CF9"/>
    <w:rsid w:val="002620FC"/>
    <w:rsid w:val="002624C6"/>
    <w:rsid w:val="00262892"/>
    <w:rsid w:val="00262A00"/>
    <w:rsid w:val="002639AD"/>
    <w:rsid w:val="00263A38"/>
    <w:rsid w:val="00263A3E"/>
    <w:rsid w:val="00263E7F"/>
    <w:rsid w:val="0026438A"/>
    <w:rsid w:val="00264496"/>
    <w:rsid w:val="00264D85"/>
    <w:rsid w:val="00264DD4"/>
    <w:rsid w:val="00264E9E"/>
    <w:rsid w:val="00264ED1"/>
    <w:rsid w:val="002654DA"/>
    <w:rsid w:val="00265656"/>
    <w:rsid w:val="00265CC1"/>
    <w:rsid w:val="00266135"/>
    <w:rsid w:val="00266313"/>
    <w:rsid w:val="002663CF"/>
    <w:rsid w:val="00266445"/>
    <w:rsid w:val="002665BE"/>
    <w:rsid w:val="00270722"/>
    <w:rsid w:val="002710C1"/>
    <w:rsid w:val="0027211A"/>
    <w:rsid w:val="00272332"/>
    <w:rsid w:val="0027270A"/>
    <w:rsid w:val="0027275B"/>
    <w:rsid w:val="00272C55"/>
    <w:rsid w:val="00273103"/>
    <w:rsid w:val="002747D0"/>
    <w:rsid w:val="002748B9"/>
    <w:rsid w:val="00274988"/>
    <w:rsid w:val="002749A8"/>
    <w:rsid w:val="00274FD3"/>
    <w:rsid w:val="00275201"/>
    <w:rsid w:val="00275307"/>
    <w:rsid w:val="002753AF"/>
    <w:rsid w:val="00275AD6"/>
    <w:rsid w:val="00275BAB"/>
    <w:rsid w:val="0027630A"/>
    <w:rsid w:val="002764D4"/>
    <w:rsid w:val="0027701C"/>
    <w:rsid w:val="00277081"/>
    <w:rsid w:val="00277168"/>
    <w:rsid w:val="002771C4"/>
    <w:rsid w:val="002774BD"/>
    <w:rsid w:val="00277B2D"/>
    <w:rsid w:val="002803FB"/>
    <w:rsid w:val="00280BE8"/>
    <w:rsid w:val="00280CA0"/>
    <w:rsid w:val="00280D97"/>
    <w:rsid w:val="002815A5"/>
    <w:rsid w:val="00281A72"/>
    <w:rsid w:val="00281CF4"/>
    <w:rsid w:val="002824AA"/>
    <w:rsid w:val="00282501"/>
    <w:rsid w:val="0028260A"/>
    <w:rsid w:val="0028280A"/>
    <w:rsid w:val="00282D88"/>
    <w:rsid w:val="00283444"/>
    <w:rsid w:val="0028353C"/>
    <w:rsid w:val="00283834"/>
    <w:rsid w:val="00283861"/>
    <w:rsid w:val="00283B8C"/>
    <w:rsid w:val="002842EB"/>
    <w:rsid w:val="00284635"/>
    <w:rsid w:val="00284BFE"/>
    <w:rsid w:val="0028512D"/>
    <w:rsid w:val="0028527D"/>
    <w:rsid w:val="0028555F"/>
    <w:rsid w:val="00285AC8"/>
    <w:rsid w:val="00285C01"/>
    <w:rsid w:val="00285CA6"/>
    <w:rsid w:val="00286256"/>
    <w:rsid w:val="002863B6"/>
    <w:rsid w:val="0028681D"/>
    <w:rsid w:val="00286966"/>
    <w:rsid w:val="00286F35"/>
    <w:rsid w:val="00287B5F"/>
    <w:rsid w:val="00287E43"/>
    <w:rsid w:val="002901C9"/>
    <w:rsid w:val="0029024C"/>
    <w:rsid w:val="002902F7"/>
    <w:rsid w:val="002904AD"/>
    <w:rsid w:val="0029054D"/>
    <w:rsid w:val="002906F0"/>
    <w:rsid w:val="00290AE5"/>
    <w:rsid w:val="002922C8"/>
    <w:rsid w:val="002925BA"/>
    <w:rsid w:val="002925FF"/>
    <w:rsid w:val="00292608"/>
    <w:rsid w:val="00292A4C"/>
    <w:rsid w:val="00292AED"/>
    <w:rsid w:val="002939DD"/>
    <w:rsid w:val="00293C05"/>
    <w:rsid w:val="00293E98"/>
    <w:rsid w:val="00294006"/>
    <w:rsid w:val="0029407F"/>
    <w:rsid w:val="0029429F"/>
    <w:rsid w:val="0029434F"/>
    <w:rsid w:val="002946DD"/>
    <w:rsid w:val="00294761"/>
    <w:rsid w:val="0029508B"/>
    <w:rsid w:val="00295335"/>
    <w:rsid w:val="00295908"/>
    <w:rsid w:val="00295BF8"/>
    <w:rsid w:val="002960C6"/>
    <w:rsid w:val="00296239"/>
    <w:rsid w:val="00296946"/>
    <w:rsid w:val="002969BB"/>
    <w:rsid w:val="00296AB6"/>
    <w:rsid w:val="0029730A"/>
    <w:rsid w:val="00297651"/>
    <w:rsid w:val="0029770A"/>
    <w:rsid w:val="002A09C1"/>
    <w:rsid w:val="002A0C8B"/>
    <w:rsid w:val="002A0EE4"/>
    <w:rsid w:val="002A1049"/>
    <w:rsid w:val="002A13FF"/>
    <w:rsid w:val="002A1461"/>
    <w:rsid w:val="002A1D17"/>
    <w:rsid w:val="002A1FED"/>
    <w:rsid w:val="002A24B6"/>
    <w:rsid w:val="002A28F5"/>
    <w:rsid w:val="002A2A23"/>
    <w:rsid w:val="002A2CBE"/>
    <w:rsid w:val="002A2FF9"/>
    <w:rsid w:val="002A31DA"/>
    <w:rsid w:val="002A3687"/>
    <w:rsid w:val="002A383C"/>
    <w:rsid w:val="002A3B03"/>
    <w:rsid w:val="002A3EAA"/>
    <w:rsid w:val="002A4414"/>
    <w:rsid w:val="002A453B"/>
    <w:rsid w:val="002A4669"/>
    <w:rsid w:val="002A500A"/>
    <w:rsid w:val="002A51AD"/>
    <w:rsid w:val="002A5487"/>
    <w:rsid w:val="002A5630"/>
    <w:rsid w:val="002A5773"/>
    <w:rsid w:val="002A6B48"/>
    <w:rsid w:val="002A6D28"/>
    <w:rsid w:val="002A6EEA"/>
    <w:rsid w:val="002A74C0"/>
    <w:rsid w:val="002A79BD"/>
    <w:rsid w:val="002A7A62"/>
    <w:rsid w:val="002A7F48"/>
    <w:rsid w:val="002B01C4"/>
    <w:rsid w:val="002B0498"/>
    <w:rsid w:val="002B13A1"/>
    <w:rsid w:val="002B17AF"/>
    <w:rsid w:val="002B1ADA"/>
    <w:rsid w:val="002B1FA4"/>
    <w:rsid w:val="002B21E4"/>
    <w:rsid w:val="002B22E5"/>
    <w:rsid w:val="002B2D33"/>
    <w:rsid w:val="002B3572"/>
    <w:rsid w:val="002B3C39"/>
    <w:rsid w:val="002B442E"/>
    <w:rsid w:val="002B4905"/>
    <w:rsid w:val="002B4E21"/>
    <w:rsid w:val="002B4E98"/>
    <w:rsid w:val="002B4F44"/>
    <w:rsid w:val="002B52DA"/>
    <w:rsid w:val="002B5EE8"/>
    <w:rsid w:val="002B6DFC"/>
    <w:rsid w:val="002B72D1"/>
    <w:rsid w:val="002B737C"/>
    <w:rsid w:val="002B7886"/>
    <w:rsid w:val="002B7B64"/>
    <w:rsid w:val="002C0397"/>
    <w:rsid w:val="002C0EE5"/>
    <w:rsid w:val="002C0EF6"/>
    <w:rsid w:val="002C1114"/>
    <w:rsid w:val="002C1354"/>
    <w:rsid w:val="002C19DE"/>
    <w:rsid w:val="002C19EE"/>
    <w:rsid w:val="002C1D08"/>
    <w:rsid w:val="002C21BB"/>
    <w:rsid w:val="002C225C"/>
    <w:rsid w:val="002C2308"/>
    <w:rsid w:val="002C2748"/>
    <w:rsid w:val="002C2A5E"/>
    <w:rsid w:val="002C2C62"/>
    <w:rsid w:val="002C33FF"/>
    <w:rsid w:val="002C36D6"/>
    <w:rsid w:val="002C39A7"/>
    <w:rsid w:val="002C4C55"/>
    <w:rsid w:val="002C5615"/>
    <w:rsid w:val="002C59B5"/>
    <w:rsid w:val="002C6370"/>
    <w:rsid w:val="002C6747"/>
    <w:rsid w:val="002C6A78"/>
    <w:rsid w:val="002C6B1A"/>
    <w:rsid w:val="002C6B65"/>
    <w:rsid w:val="002C6E57"/>
    <w:rsid w:val="002C775F"/>
    <w:rsid w:val="002C793C"/>
    <w:rsid w:val="002C7A02"/>
    <w:rsid w:val="002C7A5B"/>
    <w:rsid w:val="002C7BF1"/>
    <w:rsid w:val="002D01FD"/>
    <w:rsid w:val="002D038E"/>
    <w:rsid w:val="002D10C5"/>
    <w:rsid w:val="002D16E7"/>
    <w:rsid w:val="002D1B0A"/>
    <w:rsid w:val="002D204B"/>
    <w:rsid w:val="002D25ED"/>
    <w:rsid w:val="002D285A"/>
    <w:rsid w:val="002D2AD7"/>
    <w:rsid w:val="002D2C32"/>
    <w:rsid w:val="002D2CC7"/>
    <w:rsid w:val="002D2D57"/>
    <w:rsid w:val="002D2FAF"/>
    <w:rsid w:val="002D2FE1"/>
    <w:rsid w:val="002D3648"/>
    <w:rsid w:val="002D435E"/>
    <w:rsid w:val="002D441A"/>
    <w:rsid w:val="002D4711"/>
    <w:rsid w:val="002D4CB7"/>
    <w:rsid w:val="002D5A41"/>
    <w:rsid w:val="002D5D89"/>
    <w:rsid w:val="002D5DAC"/>
    <w:rsid w:val="002D5E2C"/>
    <w:rsid w:val="002D5FBB"/>
    <w:rsid w:val="002D76FB"/>
    <w:rsid w:val="002D78EF"/>
    <w:rsid w:val="002D79FD"/>
    <w:rsid w:val="002D7EFA"/>
    <w:rsid w:val="002E0881"/>
    <w:rsid w:val="002E1004"/>
    <w:rsid w:val="002E10F8"/>
    <w:rsid w:val="002E20B2"/>
    <w:rsid w:val="002E2222"/>
    <w:rsid w:val="002E27AE"/>
    <w:rsid w:val="002E293E"/>
    <w:rsid w:val="002E38B1"/>
    <w:rsid w:val="002E3F4B"/>
    <w:rsid w:val="002E40BF"/>
    <w:rsid w:val="002E4A84"/>
    <w:rsid w:val="002E4D01"/>
    <w:rsid w:val="002E6A54"/>
    <w:rsid w:val="002E6CFD"/>
    <w:rsid w:val="002E6D15"/>
    <w:rsid w:val="002E74E8"/>
    <w:rsid w:val="002E752D"/>
    <w:rsid w:val="002F03F8"/>
    <w:rsid w:val="002F051E"/>
    <w:rsid w:val="002F2B3E"/>
    <w:rsid w:val="002F315B"/>
    <w:rsid w:val="002F365E"/>
    <w:rsid w:val="002F3EB6"/>
    <w:rsid w:val="002F3F96"/>
    <w:rsid w:val="002F48E8"/>
    <w:rsid w:val="002F4AD0"/>
    <w:rsid w:val="002F4C87"/>
    <w:rsid w:val="002F578C"/>
    <w:rsid w:val="002F58B6"/>
    <w:rsid w:val="002F5C54"/>
    <w:rsid w:val="002F689C"/>
    <w:rsid w:val="002F6CBC"/>
    <w:rsid w:val="002F7A76"/>
    <w:rsid w:val="002F7C0E"/>
    <w:rsid w:val="002F7EFC"/>
    <w:rsid w:val="0030050A"/>
    <w:rsid w:val="00300997"/>
    <w:rsid w:val="00300B3A"/>
    <w:rsid w:val="00300F23"/>
    <w:rsid w:val="00301764"/>
    <w:rsid w:val="003018B3"/>
    <w:rsid w:val="00302708"/>
    <w:rsid w:val="00302C87"/>
    <w:rsid w:val="00302C99"/>
    <w:rsid w:val="00302CDF"/>
    <w:rsid w:val="00302EBA"/>
    <w:rsid w:val="003045AA"/>
    <w:rsid w:val="003047C3"/>
    <w:rsid w:val="0030581F"/>
    <w:rsid w:val="00305861"/>
    <w:rsid w:val="00305CBF"/>
    <w:rsid w:val="00305D5F"/>
    <w:rsid w:val="00305EE5"/>
    <w:rsid w:val="0030601B"/>
    <w:rsid w:val="00306D01"/>
    <w:rsid w:val="00307CDA"/>
    <w:rsid w:val="00307CFD"/>
    <w:rsid w:val="00307D08"/>
    <w:rsid w:val="00307FEB"/>
    <w:rsid w:val="00310312"/>
    <w:rsid w:val="003108CD"/>
    <w:rsid w:val="00310BDE"/>
    <w:rsid w:val="00310D67"/>
    <w:rsid w:val="00310E15"/>
    <w:rsid w:val="0031152F"/>
    <w:rsid w:val="0031240F"/>
    <w:rsid w:val="00312AA2"/>
    <w:rsid w:val="00312BBC"/>
    <w:rsid w:val="003130CB"/>
    <w:rsid w:val="003133F0"/>
    <w:rsid w:val="003135AD"/>
    <w:rsid w:val="00313AEE"/>
    <w:rsid w:val="00313B3A"/>
    <w:rsid w:val="00313CBC"/>
    <w:rsid w:val="00313D2C"/>
    <w:rsid w:val="00313F0F"/>
    <w:rsid w:val="00314334"/>
    <w:rsid w:val="003145FA"/>
    <w:rsid w:val="00314C12"/>
    <w:rsid w:val="0031636D"/>
    <w:rsid w:val="00316B36"/>
    <w:rsid w:val="00317FC2"/>
    <w:rsid w:val="00320284"/>
    <w:rsid w:val="0032078D"/>
    <w:rsid w:val="00321369"/>
    <w:rsid w:val="003214BB"/>
    <w:rsid w:val="003216AD"/>
    <w:rsid w:val="00321D5D"/>
    <w:rsid w:val="00322488"/>
    <w:rsid w:val="003226A9"/>
    <w:rsid w:val="00322753"/>
    <w:rsid w:val="003228BE"/>
    <w:rsid w:val="00322C81"/>
    <w:rsid w:val="003230B4"/>
    <w:rsid w:val="0032432B"/>
    <w:rsid w:val="0032443A"/>
    <w:rsid w:val="003248AF"/>
    <w:rsid w:val="00324F7E"/>
    <w:rsid w:val="003261BA"/>
    <w:rsid w:val="0032725F"/>
    <w:rsid w:val="003273D3"/>
    <w:rsid w:val="003278FC"/>
    <w:rsid w:val="0032791A"/>
    <w:rsid w:val="00327D92"/>
    <w:rsid w:val="00327E61"/>
    <w:rsid w:val="00330505"/>
    <w:rsid w:val="00330859"/>
    <w:rsid w:val="00330AF1"/>
    <w:rsid w:val="00330B61"/>
    <w:rsid w:val="00330D82"/>
    <w:rsid w:val="00330E9C"/>
    <w:rsid w:val="0033102E"/>
    <w:rsid w:val="003314EC"/>
    <w:rsid w:val="00332348"/>
    <w:rsid w:val="00332EA6"/>
    <w:rsid w:val="003330C6"/>
    <w:rsid w:val="00333F67"/>
    <w:rsid w:val="00334557"/>
    <w:rsid w:val="00334D00"/>
    <w:rsid w:val="00334D91"/>
    <w:rsid w:val="00335B3B"/>
    <w:rsid w:val="00335E29"/>
    <w:rsid w:val="00336474"/>
    <w:rsid w:val="00336562"/>
    <w:rsid w:val="00336580"/>
    <w:rsid w:val="00337631"/>
    <w:rsid w:val="00337665"/>
    <w:rsid w:val="003377C9"/>
    <w:rsid w:val="003377F7"/>
    <w:rsid w:val="00337CAB"/>
    <w:rsid w:val="003402A4"/>
    <w:rsid w:val="00340657"/>
    <w:rsid w:val="00340F6A"/>
    <w:rsid w:val="003413BE"/>
    <w:rsid w:val="00341745"/>
    <w:rsid w:val="00342479"/>
    <w:rsid w:val="0034281B"/>
    <w:rsid w:val="00342A9D"/>
    <w:rsid w:val="00342B20"/>
    <w:rsid w:val="00342F20"/>
    <w:rsid w:val="00343046"/>
    <w:rsid w:val="0034304E"/>
    <w:rsid w:val="003435C8"/>
    <w:rsid w:val="00343600"/>
    <w:rsid w:val="00343624"/>
    <w:rsid w:val="00344104"/>
    <w:rsid w:val="00344289"/>
    <w:rsid w:val="00344334"/>
    <w:rsid w:val="00344671"/>
    <w:rsid w:val="00345171"/>
    <w:rsid w:val="0034522B"/>
    <w:rsid w:val="00345308"/>
    <w:rsid w:val="00345334"/>
    <w:rsid w:val="00345CC9"/>
    <w:rsid w:val="00345CD5"/>
    <w:rsid w:val="00346050"/>
    <w:rsid w:val="00346841"/>
    <w:rsid w:val="003473D4"/>
    <w:rsid w:val="0034769D"/>
    <w:rsid w:val="00347BF1"/>
    <w:rsid w:val="00347ED6"/>
    <w:rsid w:val="00350039"/>
    <w:rsid w:val="003503B9"/>
    <w:rsid w:val="003505E0"/>
    <w:rsid w:val="00351B47"/>
    <w:rsid w:val="00351E4F"/>
    <w:rsid w:val="00352013"/>
    <w:rsid w:val="00352257"/>
    <w:rsid w:val="00352312"/>
    <w:rsid w:val="00352ACD"/>
    <w:rsid w:val="00353120"/>
    <w:rsid w:val="00353B8E"/>
    <w:rsid w:val="00353F69"/>
    <w:rsid w:val="00354017"/>
    <w:rsid w:val="003540CF"/>
    <w:rsid w:val="00354281"/>
    <w:rsid w:val="00354AB6"/>
    <w:rsid w:val="00354FF7"/>
    <w:rsid w:val="003554AF"/>
    <w:rsid w:val="0035590C"/>
    <w:rsid w:val="0035629D"/>
    <w:rsid w:val="00356454"/>
    <w:rsid w:val="0035782D"/>
    <w:rsid w:val="00357AC1"/>
    <w:rsid w:val="00360097"/>
    <w:rsid w:val="003607A0"/>
    <w:rsid w:val="003607E3"/>
    <w:rsid w:val="003617A7"/>
    <w:rsid w:val="00362CC5"/>
    <w:rsid w:val="003633F9"/>
    <w:rsid w:val="00364CF5"/>
    <w:rsid w:val="00364E5F"/>
    <w:rsid w:val="003651A7"/>
    <w:rsid w:val="00365D85"/>
    <w:rsid w:val="003661DF"/>
    <w:rsid w:val="003662A1"/>
    <w:rsid w:val="00366717"/>
    <w:rsid w:val="0036681F"/>
    <w:rsid w:val="00366853"/>
    <w:rsid w:val="0036776B"/>
    <w:rsid w:val="00370034"/>
    <w:rsid w:val="00370682"/>
    <w:rsid w:val="003710D9"/>
    <w:rsid w:val="003715D9"/>
    <w:rsid w:val="00371A93"/>
    <w:rsid w:val="00371C75"/>
    <w:rsid w:val="00371E4D"/>
    <w:rsid w:val="00371FDA"/>
    <w:rsid w:val="0037258F"/>
    <w:rsid w:val="003725B4"/>
    <w:rsid w:val="00373045"/>
    <w:rsid w:val="003730DB"/>
    <w:rsid w:val="00373821"/>
    <w:rsid w:val="00374332"/>
    <w:rsid w:val="0037436E"/>
    <w:rsid w:val="003745E1"/>
    <w:rsid w:val="0037503A"/>
    <w:rsid w:val="003755ED"/>
    <w:rsid w:val="0037586D"/>
    <w:rsid w:val="00376808"/>
    <w:rsid w:val="00376AD8"/>
    <w:rsid w:val="00377700"/>
    <w:rsid w:val="00377802"/>
    <w:rsid w:val="00380062"/>
    <w:rsid w:val="0038032D"/>
    <w:rsid w:val="0038090E"/>
    <w:rsid w:val="00380DAF"/>
    <w:rsid w:val="003814C0"/>
    <w:rsid w:val="0038150F"/>
    <w:rsid w:val="00381B22"/>
    <w:rsid w:val="00381F42"/>
    <w:rsid w:val="00383219"/>
    <w:rsid w:val="003835C3"/>
    <w:rsid w:val="00383CCC"/>
    <w:rsid w:val="00383E68"/>
    <w:rsid w:val="0038417A"/>
    <w:rsid w:val="0038445C"/>
    <w:rsid w:val="003846E0"/>
    <w:rsid w:val="0038488C"/>
    <w:rsid w:val="00384DF9"/>
    <w:rsid w:val="00386278"/>
    <w:rsid w:val="00387A1B"/>
    <w:rsid w:val="00387AED"/>
    <w:rsid w:val="00387CE5"/>
    <w:rsid w:val="00390285"/>
    <w:rsid w:val="0039050E"/>
    <w:rsid w:val="003909A5"/>
    <w:rsid w:val="0039113F"/>
    <w:rsid w:val="00391195"/>
    <w:rsid w:val="0039122D"/>
    <w:rsid w:val="0039138C"/>
    <w:rsid w:val="003915A4"/>
    <w:rsid w:val="00391EA5"/>
    <w:rsid w:val="00391EA9"/>
    <w:rsid w:val="00391F6D"/>
    <w:rsid w:val="00392522"/>
    <w:rsid w:val="00393D23"/>
    <w:rsid w:val="00393FFD"/>
    <w:rsid w:val="00394107"/>
    <w:rsid w:val="003945A6"/>
    <w:rsid w:val="00394732"/>
    <w:rsid w:val="003948D7"/>
    <w:rsid w:val="003949B0"/>
    <w:rsid w:val="003949DE"/>
    <w:rsid w:val="00394B3A"/>
    <w:rsid w:val="0039560D"/>
    <w:rsid w:val="00395A4C"/>
    <w:rsid w:val="00395AC6"/>
    <w:rsid w:val="00395B2E"/>
    <w:rsid w:val="00397062"/>
    <w:rsid w:val="00397104"/>
    <w:rsid w:val="00397622"/>
    <w:rsid w:val="00397971"/>
    <w:rsid w:val="00397C0E"/>
    <w:rsid w:val="003A1207"/>
    <w:rsid w:val="003A14A3"/>
    <w:rsid w:val="003A1AA8"/>
    <w:rsid w:val="003A2222"/>
    <w:rsid w:val="003A2645"/>
    <w:rsid w:val="003A27B1"/>
    <w:rsid w:val="003A2803"/>
    <w:rsid w:val="003A292B"/>
    <w:rsid w:val="003A3800"/>
    <w:rsid w:val="003A387D"/>
    <w:rsid w:val="003A38D9"/>
    <w:rsid w:val="003A39A2"/>
    <w:rsid w:val="003A420B"/>
    <w:rsid w:val="003A468F"/>
    <w:rsid w:val="003A4A18"/>
    <w:rsid w:val="003A5103"/>
    <w:rsid w:val="003A520E"/>
    <w:rsid w:val="003A54EB"/>
    <w:rsid w:val="003A599E"/>
    <w:rsid w:val="003A60F8"/>
    <w:rsid w:val="003A6459"/>
    <w:rsid w:val="003A6D56"/>
    <w:rsid w:val="003A6E77"/>
    <w:rsid w:val="003A6EC4"/>
    <w:rsid w:val="003A74D9"/>
    <w:rsid w:val="003A78AD"/>
    <w:rsid w:val="003A7DAE"/>
    <w:rsid w:val="003B0315"/>
    <w:rsid w:val="003B05FA"/>
    <w:rsid w:val="003B061A"/>
    <w:rsid w:val="003B0E16"/>
    <w:rsid w:val="003B0F2A"/>
    <w:rsid w:val="003B0F5C"/>
    <w:rsid w:val="003B0FDD"/>
    <w:rsid w:val="003B182E"/>
    <w:rsid w:val="003B1C20"/>
    <w:rsid w:val="003B23EB"/>
    <w:rsid w:val="003B25A1"/>
    <w:rsid w:val="003B2825"/>
    <w:rsid w:val="003B2886"/>
    <w:rsid w:val="003B2946"/>
    <w:rsid w:val="003B31CF"/>
    <w:rsid w:val="003B34F3"/>
    <w:rsid w:val="003B352B"/>
    <w:rsid w:val="003B37CD"/>
    <w:rsid w:val="003B37E3"/>
    <w:rsid w:val="003B37FF"/>
    <w:rsid w:val="003B3B5F"/>
    <w:rsid w:val="003B3F68"/>
    <w:rsid w:val="003B40BA"/>
    <w:rsid w:val="003B42AC"/>
    <w:rsid w:val="003B4334"/>
    <w:rsid w:val="003B4666"/>
    <w:rsid w:val="003B5887"/>
    <w:rsid w:val="003B5ADE"/>
    <w:rsid w:val="003B5CB3"/>
    <w:rsid w:val="003B608F"/>
    <w:rsid w:val="003B6922"/>
    <w:rsid w:val="003B6ABA"/>
    <w:rsid w:val="003B6F10"/>
    <w:rsid w:val="003B7423"/>
    <w:rsid w:val="003B767B"/>
    <w:rsid w:val="003C007E"/>
    <w:rsid w:val="003C0D07"/>
    <w:rsid w:val="003C1CB3"/>
    <w:rsid w:val="003C286D"/>
    <w:rsid w:val="003C291E"/>
    <w:rsid w:val="003C2BAB"/>
    <w:rsid w:val="003C2BCC"/>
    <w:rsid w:val="003C2E44"/>
    <w:rsid w:val="003C2F19"/>
    <w:rsid w:val="003C3050"/>
    <w:rsid w:val="003C31A4"/>
    <w:rsid w:val="003C3310"/>
    <w:rsid w:val="003C3EBE"/>
    <w:rsid w:val="003C4A5F"/>
    <w:rsid w:val="003C4F3C"/>
    <w:rsid w:val="003C52F0"/>
    <w:rsid w:val="003C58F1"/>
    <w:rsid w:val="003C5A8A"/>
    <w:rsid w:val="003C6A28"/>
    <w:rsid w:val="003C6B4A"/>
    <w:rsid w:val="003C6D8F"/>
    <w:rsid w:val="003C72B1"/>
    <w:rsid w:val="003C78B3"/>
    <w:rsid w:val="003C78D3"/>
    <w:rsid w:val="003C7B23"/>
    <w:rsid w:val="003D045A"/>
    <w:rsid w:val="003D0CBE"/>
    <w:rsid w:val="003D0D8B"/>
    <w:rsid w:val="003D1B1C"/>
    <w:rsid w:val="003D1B2D"/>
    <w:rsid w:val="003D23CE"/>
    <w:rsid w:val="003D24CE"/>
    <w:rsid w:val="003D2569"/>
    <w:rsid w:val="003D2621"/>
    <w:rsid w:val="003D27DA"/>
    <w:rsid w:val="003D3466"/>
    <w:rsid w:val="003D3591"/>
    <w:rsid w:val="003D3A01"/>
    <w:rsid w:val="003D427A"/>
    <w:rsid w:val="003D4A02"/>
    <w:rsid w:val="003D5ED9"/>
    <w:rsid w:val="003D6B1C"/>
    <w:rsid w:val="003D70A3"/>
    <w:rsid w:val="003D7EED"/>
    <w:rsid w:val="003D7EF6"/>
    <w:rsid w:val="003E00CF"/>
    <w:rsid w:val="003E03DF"/>
    <w:rsid w:val="003E0842"/>
    <w:rsid w:val="003E1A21"/>
    <w:rsid w:val="003E1E34"/>
    <w:rsid w:val="003E1EB7"/>
    <w:rsid w:val="003E1F16"/>
    <w:rsid w:val="003E24CE"/>
    <w:rsid w:val="003E2880"/>
    <w:rsid w:val="003E29FD"/>
    <w:rsid w:val="003E2FC0"/>
    <w:rsid w:val="003E3B2E"/>
    <w:rsid w:val="003E3B5F"/>
    <w:rsid w:val="003E3FB7"/>
    <w:rsid w:val="003E482D"/>
    <w:rsid w:val="003E50E5"/>
    <w:rsid w:val="003E5336"/>
    <w:rsid w:val="003E5787"/>
    <w:rsid w:val="003E5EA2"/>
    <w:rsid w:val="003E5F51"/>
    <w:rsid w:val="003E6051"/>
    <w:rsid w:val="003E666A"/>
    <w:rsid w:val="003E6B84"/>
    <w:rsid w:val="003E6F53"/>
    <w:rsid w:val="003E71CF"/>
    <w:rsid w:val="003E7659"/>
    <w:rsid w:val="003E7933"/>
    <w:rsid w:val="003E7B2D"/>
    <w:rsid w:val="003E7E0F"/>
    <w:rsid w:val="003F04B4"/>
    <w:rsid w:val="003F069B"/>
    <w:rsid w:val="003F0C8E"/>
    <w:rsid w:val="003F0CDE"/>
    <w:rsid w:val="003F10C9"/>
    <w:rsid w:val="003F1348"/>
    <w:rsid w:val="003F1523"/>
    <w:rsid w:val="003F1657"/>
    <w:rsid w:val="003F1776"/>
    <w:rsid w:val="003F1F7D"/>
    <w:rsid w:val="003F205F"/>
    <w:rsid w:val="003F20A9"/>
    <w:rsid w:val="003F396F"/>
    <w:rsid w:val="003F3C1F"/>
    <w:rsid w:val="003F4279"/>
    <w:rsid w:val="003F444B"/>
    <w:rsid w:val="003F48AC"/>
    <w:rsid w:val="003F4A04"/>
    <w:rsid w:val="003F4B10"/>
    <w:rsid w:val="003F4B44"/>
    <w:rsid w:val="003F4D9F"/>
    <w:rsid w:val="003F5128"/>
    <w:rsid w:val="003F552E"/>
    <w:rsid w:val="003F5C42"/>
    <w:rsid w:val="003F5E54"/>
    <w:rsid w:val="003F5FA8"/>
    <w:rsid w:val="003F5FD2"/>
    <w:rsid w:val="003F6677"/>
    <w:rsid w:val="003F677A"/>
    <w:rsid w:val="003F68FA"/>
    <w:rsid w:val="003F6E9B"/>
    <w:rsid w:val="003F776E"/>
    <w:rsid w:val="003F7B83"/>
    <w:rsid w:val="003F7D29"/>
    <w:rsid w:val="00400435"/>
    <w:rsid w:val="00401003"/>
    <w:rsid w:val="00401006"/>
    <w:rsid w:val="00401026"/>
    <w:rsid w:val="0040116F"/>
    <w:rsid w:val="004014CE"/>
    <w:rsid w:val="004015F8"/>
    <w:rsid w:val="00402181"/>
    <w:rsid w:val="004022AF"/>
    <w:rsid w:val="004025CC"/>
    <w:rsid w:val="004037CF"/>
    <w:rsid w:val="00403866"/>
    <w:rsid w:val="00404006"/>
    <w:rsid w:val="0040441E"/>
    <w:rsid w:val="00404A17"/>
    <w:rsid w:val="00404C3C"/>
    <w:rsid w:val="00405062"/>
    <w:rsid w:val="00405460"/>
    <w:rsid w:val="00405BD7"/>
    <w:rsid w:val="00406065"/>
    <w:rsid w:val="00406369"/>
    <w:rsid w:val="00406E42"/>
    <w:rsid w:val="0040721D"/>
    <w:rsid w:val="004078F7"/>
    <w:rsid w:val="00407DC2"/>
    <w:rsid w:val="00407F9F"/>
    <w:rsid w:val="0041018F"/>
    <w:rsid w:val="00410A7D"/>
    <w:rsid w:val="00410BD8"/>
    <w:rsid w:val="0041104C"/>
    <w:rsid w:val="004114A3"/>
    <w:rsid w:val="00411C1A"/>
    <w:rsid w:val="00411CC0"/>
    <w:rsid w:val="00411F6C"/>
    <w:rsid w:val="00412BC6"/>
    <w:rsid w:val="0041338F"/>
    <w:rsid w:val="00413770"/>
    <w:rsid w:val="004143DE"/>
    <w:rsid w:val="004144F3"/>
    <w:rsid w:val="00415673"/>
    <w:rsid w:val="004156CA"/>
    <w:rsid w:val="0041576E"/>
    <w:rsid w:val="00415B96"/>
    <w:rsid w:val="0041615E"/>
    <w:rsid w:val="0041624E"/>
    <w:rsid w:val="0041662F"/>
    <w:rsid w:val="0041675B"/>
    <w:rsid w:val="00416E59"/>
    <w:rsid w:val="00417115"/>
    <w:rsid w:val="004177E1"/>
    <w:rsid w:val="00417D1F"/>
    <w:rsid w:val="00420596"/>
    <w:rsid w:val="004206B5"/>
    <w:rsid w:val="004209B2"/>
    <w:rsid w:val="00420B11"/>
    <w:rsid w:val="00420C62"/>
    <w:rsid w:val="004220FB"/>
    <w:rsid w:val="00422320"/>
    <w:rsid w:val="004227D1"/>
    <w:rsid w:val="00422C78"/>
    <w:rsid w:val="0042300B"/>
    <w:rsid w:val="00423092"/>
    <w:rsid w:val="00423410"/>
    <w:rsid w:val="004237E2"/>
    <w:rsid w:val="00423A7D"/>
    <w:rsid w:val="00423BD1"/>
    <w:rsid w:val="00423D0C"/>
    <w:rsid w:val="00423D71"/>
    <w:rsid w:val="004242DD"/>
    <w:rsid w:val="00424878"/>
    <w:rsid w:val="00424BE1"/>
    <w:rsid w:val="004252AB"/>
    <w:rsid w:val="00425D7C"/>
    <w:rsid w:val="004262B6"/>
    <w:rsid w:val="004265B9"/>
    <w:rsid w:val="00426854"/>
    <w:rsid w:val="00426945"/>
    <w:rsid w:val="0042704B"/>
    <w:rsid w:val="00427769"/>
    <w:rsid w:val="00430024"/>
    <w:rsid w:val="00430262"/>
    <w:rsid w:val="00430602"/>
    <w:rsid w:val="00430B12"/>
    <w:rsid w:val="0043149E"/>
    <w:rsid w:val="00431E16"/>
    <w:rsid w:val="00432036"/>
    <w:rsid w:val="00432152"/>
    <w:rsid w:val="004322F4"/>
    <w:rsid w:val="00432699"/>
    <w:rsid w:val="00432DC0"/>
    <w:rsid w:val="00432E67"/>
    <w:rsid w:val="0043342F"/>
    <w:rsid w:val="00433526"/>
    <w:rsid w:val="00433A44"/>
    <w:rsid w:val="004343A9"/>
    <w:rsid w:val="0043485E"/>
    <w:rsid w:val="00434DBF"/>
    <w:rsid w:val="004352BC"/>
    <w:rsid w:val="004352ED"/>
    <w:rsid w:val="00435831"/>
    <w:rsid w:val="00435D2E"/>
    <w:rsid w:val="0043602C"/>
    <w:rsid w:val="00436A10"/>
    <w:rsid w:val="00436C6B"/>
    <w:rsid w:val="004377F8"/>
    <w:rsid w:val="00437921"/>
    <w:rsid w:val="0043794F"/>
    <w:rsid w:val="0044022C"/>
    <w:rsid w:val="004404C6"/>
    <w:rsid w:val="00440567"/>
    <w:rsid w:val="004405F1"/>
    <w:rsid w:val="0044074D"/>
    <w:rsid w:val="00440858"/>
    <w:rsid w:val="00440EF6"/>
    <w:rsid w:val="00441073"/>
    <w:rsid w:val="004411BB"/>
    <w:rsid w:val="004413E1"/>
    <w:rsid w:val="00441F6D"/>
    <w:rsid w:val="00441F9A"/>
    <w:rsid w:val="004421DA"/>
    <w:rsid w:val="004423AF"/>
    <w:rsid w:val="00442C92"/>
    <w:rsid w:val="00442FDF"/>
    <w:rsid w:val="004438DD"/>
    <w:rsid w:val="00444010"/>
    <w:rsid w:val="0044439C"/>
    <w:rsid w:val="0044484E"/>
    <w:rsid w:val="00444A51"/>
    <w:rsid w:val="0044521C"/>
    <w:rsid w:val="0044522A"/>
    <w:rsid w:val="00445403"/>
    <w:rsid w:val="00445A61"/>
    <w:rsid w:val="00445AA9"/>
    <w:rsid w:val="00445F23"/>
    <w:rsid w:val="00446234"/>
    <w:rsid w:val="004464C5"/>
    <w:rsid w:val="00446771"/>
    <w:rsid w:val="004467AF"/>
    <w:rsid w:val="00446866"/>
    <w:rsid w:val="00447483"/>
    <w:rsid w:val="004476BD"/>
    <w:rsid w:val="00447CCD"/>
    <w:rsid w:val="004501A6"/>
    <w:rsid w:val="004504AB"/>
    <w:rsid w:val="00450AC9"/>
    <w:rsid w:val="00450B2F"/>
    <w:rsid w:val="004510E3"/>
    <w:rsid w:val="004513B5"/>
    <w:rsid w:val="004522F4"/>
    <w:rsid w:val="00452A66"/>
    <w:rsid w:val="00452AA0"/>
    <w:rsid w:val="004530CE"/>
    <w:rsid w:val="0045333A"/>
    <w:rsid w:val="004537C1"/>
    <w:rsid w:val="00453B64"/>
    <w:rsid w:val="00453D95"/>
    <w:rsid w:val="00453E28"/>
    <w:rsid w:val="00454220"/>
    <w:rsid w:val="00454302"/>
    <w:rsid w:val="00454309"/>
    <w:rsid w:val="00454B51"/>
    <w:rsid w:val="00454C9B"/>
    <w:rsid w:val="004550A4"/>
    <w:rsid w:val="00455428"/>
    <w:rsid w:val="00455556"/>
    <w:rsid w:val="004556B5"/>
    <w:rsid w:val="004559E0"/>
    <w:rsid w:val="00455DE6"/>
    <w:rsid w:val="00456253"/>
    <w:rsid w:val="004568E3"/>
    <w:rsid w:val="00456E4F"/>
    <w:rsid w:val="004570F4"/>
    <w:rsid w:val="00457B1C"/>
    <w:rsid w:val="004601BA"/>
    <w:rsid w:val="00460AC4"/>
    <w:rsid w:val="00461495"/>
    <w:rsid w:val="004616FC"/>
    <w:rsid w:val="004617DC"/>
    <w:rsid w:val="004619B6"/>
    <w:rsid w:val="004629AA"/>
    <w:rsid w:val="00462A70"/>
    <w:rsid w:val="00462AA7"/>
    <w:rsid w:val="004630A7"/>
    <w:rsid w:val="004630D9"/>
    <w:rsid w:val="00463102"/>
    <w:rsid w:val="00463847"/>
    <w:rsid w:val="004642D1"/>
    <w:rsid w:val="00464894"/>
    <w:rsid w:val="00464FC0"/>
    <w:rsid w:val="004656EC"/>
    <w:rsid w:val="00465755"/>
    <w:rsid w:val="00465836"/>
    <w:rsid w:val="00465D7F"/>
    <w:rsid w:val="0046619B"/>
    <w:rsid w:val="00466745"/>
    <w:rsid w:val="0046794D"/>
    <w:rsid w:val="00467C27"/>
    <w:rsid w:val="00467C9E"/>
    <w:rsid w:val="004700D3"/>
    <w:rsid w:val="004704CC"/>
    <w:rsid w:val="00470709"/>
    <w:rsid w:val="00470FC8"/>
    <w:rsid w:val="004719CA"/>
    <w:rsid w:val="00471BC9"/>
    <w:rsid w:val="00472DA2"/>
    <w:rsid w:val="00472E5E"/>
    <w:rsid w:val="00472FAC"/>
    <w:rsid w:val="0047303D"/>
    <w:rsid w:val="0047320A"/>
    <w:rsid w:val="00473315"/>
    <w:rsid w:val="0047366D"/>
    <w:rsid w:val="00473BA6"/>
    <w:rsid w:val="004740CA"/>
    <w:rsid w:val="00474195"/>
    <w:rsid w:val="004745C7"/>
    <w:rsid w:val="00474BB0"/>
    <w:rsid w:val="00474F95"/>
    <w:rsid w:val="00475AD7"/>
    <w:rsid w:val="00475EA0"/>
    <w:rsid w:val="00476FE7"/>
    <w:rsid w:val="0047717F"/>
    <w:rsid w:val="00477CAC"/>
    <w:rsid w:val="00477D01"/>
    <w:rsid w:val="00480161"/>
    <w:rsid w:val="00480365"/>
    <w:rsid w:val="004804C7"/>
    <w:rsid w:val="0048056F"/>
    <w:rsid w:val="004805C7"/>
    <w:rsid w:val="00480E6F"/>
    <w:rsid w:val="004813BA"/>
    <w:rsid w:val="00481B96"/>
    <w:rsid w:val="00481C8B"/>
    <w:rsid w:val="00482020"/>
    <w:rsid w:val="00482A44"/>
    <w:rsid w:val="00482EDC"/>
    <w:rsid w:val="00483933"/>
    <w:rsid w:val="0048427A"/>
    <w:rsid w:val="00484338"/>
    <w:rsid w:val="004843C5"/>
    <w:rsid w:val="004851FA"/>
    <w:rsid w:val="00485698"/>
    <w:rsid w:val="0048580D"/>
    <w:rsid w:val="00485F09"/>
    <w:rsid w:val="00486E4A"/>
    <w:rsid w:val="00487337"/>
    <w:rsid w:val="004873DE"/>
    <w:rsid w:val="004874F8"/>
    <w:rsid w:val="00487B78"/>
    <w:rsid w:val="00487CFF"/>
    <w:rsid w:val="004903CF"/>
    <w:rsid w:val="0049187A"/>
    <w:rsid w:val="004922D1"/>
    <w:rsid w:val="00492347"/>
    <w:rsid w:val="004924FC"/>
    <w:rsid w:val="004926A9"/>
    <w:rsid w:val="0049278D"/>
    <w:rsid w:val="004927B0"/>
    <w:rsid w:val="00492996"/>
    <w:rsid w:val="00492BB9"/>
    <w:rsid w:val="00492C1E"/>
    <w:rsid w:val="0049300A"/>
    <w:rsid w:val="004930D1"/>
    <w:rsid w:val="0049317A"/>
    <w:rsid w:val="00493F79"/>
    <w:rsid w:val="00494135"/>
    <w:rsid w:val="004943CA"/>
    <w:rsid w:val="0049465F"/>
    <w:rsid w:val="0049472F"/>
    <w:rsid w:val="00494D85"/>
    <w:rsid w:val="00495EAD"/>
    <w:rsid w:val="004963B2"/>
    <w:rsid w:val="00496605"/>
    <w:rsid w:val="00496E5C"/>
    <w:rsid w:val="00497177"/>
    <w:rsid w:val="004974F7"/>
    <w:rsid w:val="00497536"/>
    <w:rsid w:val="0049764F"/>
    <w:rsid w:val="00497B0C"/>
    <w:rsid w:val="00497FFC"/>
    <w:rsid w:val="004A0653"/>
    <w:rsid w:val="004A0820"/>
    <w:rsid w:val="004A0D8C"/>
    <w:rsid w:val="004A12ED"/>
    <w:rsid w:val="004A13E4"/>
    <w:rsid w:val="004A15F8"/>
    <w:rsid w:val="004A17AF"/>
    <w:rsid w:val="004A19D3"/>
    <w:rsid w:val="004A1AE3"/>
    <w:rsid w:val="004A1C18"/>
    <w:rsid w:val="004A25A5"/>
    <w:rsid w:val="004A2A61"/>
    <w:rsid w:val="004A2DB2"/>
    <w:rsid w:val="004A312F"/>
    <w:rsid w:val="004A3596"/>
    <w:rsid w:val="004A378F"/>
    <w:rsid w:val="004A3CFD"/>
    <w:rsid w:val="004A4AF9"/>
    <w:rsid w:val="004A59AD"/>
    <w:rsid w:val="004A5E57"/>
    <w:rsid w:val="004A61F0"/>
    <w:rsid w:val="004A69E5"/>
    <w:rsid w:val="004A70CA"/>
    <w:rsid w:val="004A7242"/>
    <w:rsid w:val="004A7651"/>
    <w:rsid w:val="004B0316"/>
    <w:rsid w:val="004B0525"/>
    <w:rsid w:val="004B07C2"/>
    <w:rsid w:val="004B1477"/>
    <w:rsid w:val="004B1608"/>
    <w:rsid w:val="004B1636"/>
    <w:rsid w:val="004B19E2"/>
    <w:rsid w:val="004B1E86"/>
    <w:rsid w:val="004B209A"/>
    <w:rsid w:val="004B20BC"/>
    <w:rsid w:val="004B2A6A"/>
    <w:rsid w:val="004B37A3"/>
    <w:rsid w:val="004B3A67"/>
    <w:rsid w:val="004B40AE"/>
    <w:rsid w:val="004B4435"/>
    <w:rsid w:val="004B45D3"/>
    <w:rsid w:val="004B5111"/>
    <w:rsid w:val="004B5866"/>
    <w:rsid w:val="004B5BCE"/>
    <w:rsid w:val="004B5F9E"/>
    <w:rsid w:val="004B5FF8"/>
    <w:rsid w:val="004B6F86"/>
    <w:rsid w:val="004B714D"/>
    <w:rsid w:val="004B7CDB"/>
    <w:rsid w:val="004C01A3"/>
    <w:rsid w:val="004C0685"/>
    <w:rsid w:val="004C0750"/>
    <w:rsid w:val="004C089D"/>
    <w:rsid w:val="004C0AE1"/>
    <w:rsid w:val="004C11C5"/>
    <w:rsid w:val="004C15A6"/>
    <w:rsid w:val="004C1B77"/>
    <w:rsid w:val="004C2097"/>
    <w:rsid w:val="004C4104"/>
    <w:rsid w:val="004C4307"/>
    <w:rsid w:val="004C4370"/>
    <w:rsid w:val="004C4742"/>
    <w:rsid w:val="004C52A3"/>
    <w:rsid w:val="004C554A"/>
    <w:rsid w:val="004C6146"/>
    <w:rsid w:val="004C61E4"/>
    <w:rsid w:val="004C627A"/>
    <w:rsid w:val="004C62C0"/>
    <w:rsid w:val="004C69B4"/>
    <w:rsid w:val="004C6D92"/>
    <w:rsid w:val="004C7212"/>
    <w:rsid w:val="004C7A12"/>
    <w:rsid w:val="004D012C"/>
    <w:rsid w:val="004D1040"/>
    <w:rsid w:val="004D104B"/>
    <w:rsid w:val="004D12CC"/>
    <w:rsid w:val="004D1378"/>
    <w:rsid w:val="004D1794"/>
    <w:rsid w:val="004D27E0"/>
    <w:rsid w:val="004D292C"/>
    <w:rsid w:val="004D29D1"/>
    <w:rsid w:val="004D2D2C"/>
    <w:rsid w:val="004D2ED8"/>
    <w:rsid w:val="004D321A"/>
    <w:rsid w:val="004D3229"/>
    <w:rsid w:val="004D347C"/>
    <w:rsid w:val="004D3ADE"/>
    <w:rsid w:val="004D3E6D"/>
    <w:rsid w:val="004D3E76"/>
    <w:rsid w:val="004D418A"/>
    <w:rsid w:val="004D426C"/>
    <w:rsid w:val="004D4290"/>
    <w:rsid w:val="004D47A2"/>
    <w:rsid w:val="004D4808"/>
    <w:rsid w:val="004D4833"/>
    <w:rsid w:val="004D4BFB"/>
    <w:rsid w:val="004D521F"/>
    <w:rsid w:val="004D5834"/>
    <w:rsid w:val="004D5C45"/>
    <w:rsid w:val="004D733E"/>
    <w:rsid w:val="004D74EC"/>
    <w:rsid w:val="004D7C5F"/>
    <w:rsid w:val="004E04E6"/>
    <w:rsid w:val="004E06CB"/>
    <w:rsid w:val="004E095F"/>
    <w:rsid w:val="004E0982"/>
    <w:rsid w:val="004E1582"/>
    <w:rsid w:val="004E19B7"/>
    <w:rsid w:val="004E1C47"/>
    <w:rsid w:val="004E22FD"/>
    <w:rsid w:val="004E2538"/>
    <w:rsid w:val="004E2D28"/>
    <w:rsid w:val="004E3B80"/>
    <w:rsid w:val="004E43BD"/>
    <w:rsid w:val="004E5274"/>
    <w:rsid w:val="004E58CD"/>
    <w:rsid w:val="004E5C36"/>
    <w:rsid w:val="004E5E37"/>
    <w:rsid w:val="004E5FEF"/>
    <w:rsid w:val="004E6394"/>
    <w:rsid w:val="004E6EC9"/>
    <w:rsid w:val="004E7376"/>
    <w:rsid w:val="004E740F"/>
    <w:rsid w:val="004E793C"/>
    <w:rsid w:val="004F0225"/>
    <w:rsid w:val="004F07A5"/>
    <w:rsid w:val="004F0D00"/>
    <w:rsid w:val="004F130B"/>
    <w:rsid w:val="004F1439"/>
    <w:rsid w:val="004F14CA"/>
    <w:rsid w:val="004F36EF"/>
    <w:rsid w:val="004F3800"/>
    <w:rsid w:val="004F3C80"/>
    <w:rsid w:val="004F3CB3"/>
    <w:rsid w:val="004F4047"/>
    <w:rsid w:val="004F410A"/>
    <w:rsid w:val="004F41E3"/>
    <w:rsid w:val="004F47B7"/>
    <w:rsid w:val="004F4A24"/>
    <w:rsid w:val="004F5092"/>
    <w:rsid w:val="004F5179"/>
    <w:rsid w:val="004F5472"/>
    <w:rsid w:val="004F5782"/>
    <w:rsid w:val="004F5E8A"/>
    <w:rsid w:val="004F67CA"/>
    <w:rsid w:val="004F680A"/>
    <w:rsid w:val="004F6915"/>
    <w:rsid w:val="004F6C0D"/>
    <w:rsid w:val="004F76DF"/>
    <w:rsid w:val="004F7801"/>
    <w:rsid w:val="004F790C"/>
    <w:rsid w:val="0050009B"/>
    <w:rsid w:val="00500126"/>
    <w:rsid w:val="0050023C"/>
    <w:rsid w:val="0050076F"/>
    <w:rsid w:val="00500E55"/>
    <w:rsid w:val="00501483"/>
    <w:rsid w:val="00501568"/>
    <w:rsid w:val="00502ED9"/>
    <w:rsid w:val="005032AB"/>
    <w:rsid w:val="00503C14"/>
    <w:rsid w:val="00504363"/>
    <w:rsid w:val="0050475F"/>
    <w:rsid w:val="00504F8F"/>
    <w:rsid w:val="00505000"/>
    <w:rsid w:val="005051C0"/>
    <w:rsid w:val="00505554"/>
    <w:rsid w:val="00505E11"/>
    <w:rsid w:val="0050645D"/>
    <w:rsid w:val="0050672A"/>
    <w:rsid w:val="005068D5"/>
    <w:rsid w:val="00506ABF"/>
    <w:rsid w:val="00506F8A"/>
    <w:rsid w:val="00507ED7"/>
    <w:rsid w:val="00510098"/>
    <w:rsid w:val="00510AC8"/>
    <w:rsid w:val="00510F57"/>
    <w:rsid w:val="00510F6B"/>
    <w:rsid w:val="005110E2"/>
    <w:rsid w:val="00511D42"/>
    <w:rsid w:val="0051278A"/>
    <w:rsid w:val="00512B2B"/>
    <w:rsid w:val="005131B4"/>
    <w:rsid w:val="0051368A"/>
    <w:rsid w:val="00513877"/>
    <w:rsid w:val="00513D44"/>
    <w:rsid w:val="0051403A"/>
    <w:rsid w:val="00514271"/>
    <w:rsid w:val="005142B1"/>
    <w:rsid w:val="00514607"/>
    <w:rsid w:val="0051498D"/>
    <w:rsid w:val="00515F23"/>
    <w:rsid w:val="005167FA"/>
    <w:rsid w:val="00516B0D"/>
    <w:rsid w:val="00516C61"/>
    <w:rsid w:val="00517BCB"/>
    <w:rsid w:val="00517C1C"/>
    <w:rsid w:val="0052053D"/>
    <w:rsid w:val="0052088F"/>
    <w:rsid w:val="005209D4"/>
    <w:rsid w:val="00520AEA"/>
    <w:rsid w:val="0052119B"/>
    <w:rsid w:val="005211F4"/>
    <w:rsid w:val="00521760"/>
    <w:rsid w:val="00521B5A"/>
    <w:rsid w:val="00521FFD"/>
    <w:rsid w:val="00523362"/>
    <w:rsid w:val="00523732"/>
    <w:rsid w:val="00524159"/>
    <w:rsid w:val="00524274"/>
    <w:rsid w:val="0052432A"/>
    <w:rsid w:val="00524D7B"/>
    <w:rsid w:val="00524E73"/>
    <w:rsid w:val="00524F72"/>
    <w:rsid w:val="0052505B"/>
    <w:rsid w:val="00525622"/>
    <w:rsid w:val="00525B5F"/>
    <w:rsid w:val="00525CEF"/>
    <w:rsid w:val="0052619B"/>
    <w:rsid w:val="00526243"/>
    <w:rsid w:val="00526E99"/>
    <w:rsid w:val="00526F6B"/>
    <w:rsid w:val="00527014"/>
    <w:rsid w:val="00527146"/>
    <w:rsid w:val="00527197"/>
    <w:rsid w:val="00530257"/>
    <w:rsid w:val="00530C52"/>
    <w:rsid w:val="00530CFE"/>
    <w:rsid w:val="0053146F"/>
    <w:rsid w:val="00531B91"/>
    <w:rsid w:val="00532283"/>
    <w:rsid w:val="00532855"/>
    <w:rsid w:val="00532FBA"/>
    <w:rsid w:val="00533169"/>
    <w:rsid w:val="00533947"/>
    <w:rsid w:val="00534086"/>
    <w:rsid w:val="0053416D"/>
    <w:rsid w:val="00534304"/>
    <w:rsid w:val="00534F6F"/>
    <w:rsid w:val="005356F5"/>
    <w:rsid w:val="00535F27"/>
    <w:rsid w:val="005365DA"/>
    <w:rsid w:val="00536A97"/>
    <w:rsid w:val="00536BF0"/>
    <w:rsid w:val="00537851"/>
    <w:rsid w:val="00537B4B"/>
    <w:rsid w:val="00537E3B"/>
    <w:rsid w:val="00540094"/>
    <w:rsid w:val="005412A0"/>
    <w:rsid w:val="00541682"/>
    <w:rsid w:val="005416C4"/>
    <w:rsid w:val="0054184F"/>
    <w:rsid w:val="00541DDE"/>
    <w:rsid w:val="00541EE0"/>
    <w:rsid w:val="00541F2F"/>
    <w:rsid w:val="00541F77"/>
    <w:rsid w:val="0054293E"/>
    <w:rsid w:val="00542959"/>
    <w:rsid w:val="00542B50"/>
    <w:rsid w:val="005432F6"/>
    <w:rsid w:val="00543800"/>
    <w:rsid w:val="0054385B"/>
    <w:rsid w:val="005438C4"/>
    <w:rsid w:val="00543F03"/>
    <w:rsid w:val="00544E66"/>
    <w:rsid w:val="00545116"/>
    <w:rsid w:val="005457E0"/>
    <w:rsid w:val="005468A0"/>
    <w:rsid w:val="00546B45"/>
    <w:rsid w:val="00546BCF"/>
    <w:rsid w:val="00546DF0"/>
    <w:rsid w:val="00546EC3"/>
    <w:rsid w:val="00546FB4"/>
    <w:rsid w:val="0054719F"/>
    <w:rsid w:val="00547B9C"/>
    <w:rsid w:val="00547E2E"/>
    <w:rsid w:val="0055036C"/>
    <w:rsid w:val="00550B12"/>
    <w:rsid w:val="00550FCD"/>
    <w:rsid w:val="005512E5"/>
    <w:rsid w:val="00552244"/>
    <w:rsid w:val="0055263B"/>
    <w:rsid w:val="00552AA5"/>
    <w:rsid w:val="00552DC7"/>
    <w:rsid w:val="0055354B"/>
    <w:rsid w:val="005539D7"/>
    <w:rsid w:val="005541A5"/>
    <w:rsid w:val="0055426F"/>
    <w:rsid w:val="005544A2"/>
    <w:rsid w:val="00554501"/>
    <w:rsid w:val="005549A5"/>
    <w:rsid w:val="00554CE2"/>
    <w:rsid w:val="00555239"/>
    <w:rsid w:val="005554DC"/>
    <w:rsid w:val="00555590"/>
    <w:rsid w:val="00555889"/>
    <w:rsid w:val="00555BA0"/>
    <w:rsid w:val="0055658D"/>
    <w:rsid w:val="00556772"/>
    <w:rsid w:val="00556B45"/>
    <w:rsid w:val="00560DC1"/>
    <w:rsid w:val="00561270"/>
    <w:rsid w:val="00561775"/>
    <w:rsid w:val="0056319B"/>
    <w:rsid w:val="005633F2"/>
    <w:rsid w:val="005638E5"/>
    <w:rsid w:val="00563982"/>
    <w:rsid w:val="00563D5A"/>
    <w:rsid w:val="00564A50"/>
    <w:rsid w:val="0056518D"/>
    <w:rsid w:val="00565918"/>
    <w:rsid w:val="00565B4E"/>
    <w:rsid w:val="00565BD5"/>
    <w:rsid w:val="00566330"/>
    <w:rsid w:val="00566701"/>
    <w:rsid w:val="005667EE"/>
    <w:rsid w:val="00566EE3"/>
    <w:rsid w:val="005671B9"/>
    <w:rsid w:val="005700C6"/>
    <w:rsid w:val="005704E7"/>
    <w:rsid w:val="00571094"/>
    <w:rsid w:val="005710B5"/>
    <w:rsid w:val="00571324"/>
    <w:rsid w:val="005713FB"/>
    <w:rsid w:val="005715AF"/>
    <w:rsid w:val="00571D68"/>
    <w:rsid w:val="00571EDF"/>
    <w:rsid w:val="00572103"/>
    <w:rsid w:val="00572384"/>
    <w:rsid w:val="005726E7"/>
    <w:rsid w:val="00573A6B"/>
    <w:rsid w:val="0057440C"/>
    <w:rsid w:val="00574697"/>
    <w:rsid w:val="0057471A"/>
    <w:rsid w:val="0057479D"/>
    <w:rsid w:val="00574EF8"/>
    <w:rsid w:val="00575F19"/>
    <w:rsid w:val="0057674F"/>
    <w:rsid w:val="005767BE"/>
    <w:rsid w:val="00576921"/>
    <w:rsid w:val="00576E18"/>
    <w:rsid w:val="00577CF9"/>
    <w:rsid w:val="00577E4D"/>
    <w:rsid w:val="00581F8B"/>
    <w:rsid w:val="00582F97"/>
    <w:rsid w:val="00583687"/>
    <w:rsid w:val="0058511F"/>
    <w:rsid w:val="005854F8"/>
    <w:rsid w:val="00585DAB"/>
    <w:rsid w:val="00585F49"/>
    <w:rsid w:val="0058607D"/>
    <w:rsid w:val="00587147"/>
    <w:rsid w:val="005875DB"/>
    <w:rsid w:val="005876D3"/>
    <w:rsid w:val="00587770"/>
    <w:rsid w:val="0058779E"/>
    <w:rsid w:val="00587A8E"/>
    <w:rsid w:val="00587ABF"/>
    <w:rsid w:val="00587D2B"/>
    <w:rsid w:val="0059003C"/>
    <w:rsid w:val="0059008B"/>
    <w:rsid w:val="005901DD"/>
    <w:rsid w:val="005904AB"/>
    <w:rsid w:val="00590C9F"/>
    <w:rsid w:val="00590DA3"/>
    <w:rsid w:val="0059186E"/>
    <w:rsid w:val="00591B7B"/>
    <w:rsid w:val="00591FBF"/>
    <w:rsid w:val="00592430"/>
    <w:rsid w:val="005926FB"/>
    <w:rsid w:val="0059388D"/>
    <w:rsid w:val="00593BE8"/>
    <w:rsid w:val="00593C23"/>
    <w:rsid w:val="00593ED2"/>
    <w:rsid w:val="00593F39"/>
    <w:rsid w:val="00594C0B"/>
    <w:rsid w:val="00594CCD"/>
    <w:rsid w:val="00595233"/>
    <w:rsid w:val="0059533E"/>
    <w:rsid w:val="00595A56"/>
    <w:rsid w:val="00595DA1"/>
    <w:rsid w:val="005961BF"/>
    <w:rsid w:val="00596697"/>
    <w:rsid w:val="00596C5B"/>
    <w:rsid w:val="00597B03"/>
    <w:rsid w:val="005A00DA"/>
    <w:rsid w:val="005A064D"/>
    <w:rsid w:val="005A08A1"/>
    <w:rsid w:val="005A0AA8"/>
    <w:rsid w:val="005A10C2"/>
    <w:rsid w:val="005A1D47"/>
    <w:rsid w:val="005A2586"/>
    <w:rsid w:val="005A3370"/>
    <w:rsid w:val="005A3525"/>
    <w:rsid w:val="005A3DA0"/>
    <w:rsid w:val="005A4117"/>
    <w:rsid w:val="005A43DE"/>
    <w:rsid w:val="005A44B0"/>
    <w:rsid w:val="005A44EC"/>
    <w:rsid w:val="005A500C"/>
    <w:rsid w:val="005A5152"/>
    <w:rsid w:val="005A536A"/>
    <w:rsid w:val="005A55AF"/>
    <w:rsid w:val="005A5921"/>
    <w:rsid w:val="005A647A"/>
    <w:rsid w:val="005A6481"/>
    <w:rsid w:val="005A6697"/>
    <w:rsid w:val="005A6DCF"/>
    <w:rsid w:val="005A7B33"/>
    <w:rsid w:val="005B080E"/>
    <w:rsid w:val="005B084D"/>
    <w:rsid w:val="005B0894"/>
    <w:rsid w:val="005B0F14"/>
    <w:rsid w:val="005B1363"/>
    <w:rsid w:val="005B13BF"/>
    <w:rsid w:val="005B29EF"/>
    <w:rsid w:val="005B2C14"/>
    <w:rsid w:val="005B30E0"/>
    <w:rsid w:val="005B351A"/>
    <w:rsid w:val="005B3679"/>
    <w:rsid w:val="005B38C6"/>
    <w:rsid w:val="005B39CD"/>
    <w:rsid w:val="005B3A6C"/>
    <w:rsid w:val="005B3C65"/>
    <w:rsid w:val="005B4189"/>
    <w:rsid w:val="005B4A56"/>
    <w:rsid w:val="005B4B26"/>
    <w:rsid w:val="005B4FA3"/>
    <w:rsid w:val="005B5220"/>
    <w:rsid w:val="005B55F9"/>
    <w:rsid w:val="005B566F"/>
    <w:rsid w:val="005B5B06"/>
    <w:rsid w:val="005B5B46"/>
    <w:rsid w:val="005B64D9"/>
    <w:rsid w:val="005B6B7C"/>
    <w:rsid w:val="005B6DF6"/>
    <w:rsid w:val="005B6FE9"/>
    <w:rsid w:val="005B71A5"/>
    <w:rsid w:val="005B71AC"/>
    <w:rsid w:val="005B785A"/>
    <w:rsid w:val="005C00CE"/>
    <w:rsid w:val="005C01AC"/>
    <w:rsid w:val="005C10D3"/>
    <w:rsid w:val="005C15D2"/>
    <w:rsid w:val="005C15E7"/>
    <w:rsid w:val="005C1CED"/>
    <w:rsid w:val="005C2116"/>
    <w:rsid w:val="005C2DF6"/>
    <w:rsid w:val="005C2E6F"/>
    <w:rsid w:val="005C31B3"/>
    <w:rsid w:val="005C3442"/>
    <w:rsid w:val="005C3746"/>
    <w:rsid w:val="005C40EF"/>
    <w:rsid w:val="005C463D"/>
    <w:rsid w:val="005C4DE6"/>
    <w:rsid w:val="005C4F90"/>
    <w:rsid w:val="005C5AB0"/>
    <w:rsid w:val="005C5BA5"/>
    <w:rsid w:val="005C62A4"/>
    <w:rsid w:val="005C6D8F"/>
    <w:rsid w:val="005C7160"/>
    <w:rsid w:val="005C7248"/>
    <w:rsid w:val="005C7370"/>
    <w:rsid w:val="005D0173"/>
    <w:rsid w:val="005D0697"/>
    <w:rsid w:val="005D0B7B"/>
    <w:rsid w:val="005D1471"/>
    <w:rsid w:val="005D1E06"/>
    <w:rsid w:val="005D26A4"/>
    <w:rsid w:val="005D2D57"/>
    <w:rsid w:val="005D30E2"/>
    <w:rsid w:val="005D3697"/>
    <w:rsid w:val="005D3832"/>
    <w:rsid w:val="005D3AF2"/>
    <w:rsid w:val="005D4039"/>
    <w:rsid w:val="005D4133"/>
    <w:rsid w:val="005D425D"/>
    <w:rsid w:val="005D4272"/>
    <w:rsid w:val="005D4A95"/>
    <w:rsid w:val="005D4BCC"/>
    <w:rsid w:val="005D5B9E"/>
    <w:rsid w:val="005D664B"/>
    <w:rsid w:val="005D6BDC"/>
    <w:rsid w:val="005D761A"/>
    <w:rsid w:val="005D7827"/>
    <w:rsid w:val="005D7C5D"/>
    <w:rsid w:val="005D7D10"/>
    <w:rsid w:val="005D7D37"/>
    <w:rsid w:val="005E0063"/>
    <w:rsid w:val="005E05DA"/>
    <w:rsid w:val="005E0621"/>
    <w:rsid w:val="005E07F4"/>
    <w:rsid w:val="005E0BF0"/>
    <w:rsid w:val="005E0D59"/>
    <w:rsid w:val="005E1759"/>
    <w:rsid w:val="005E1C9F"/>
    <w:rsid w:val="005E20CE"/>
    <w:rsid w:val="005E2857"/>
    <w:rsid w:val="005E32B0"/>
    <w:rsid w:val="005E363F"/>
    <w:rsid w:val="005E36A4"/>
    <w:rsid w:val="005E3D82"/>
    <w:rsid w:val="005E48EC"/>
    <w:rsid w:val="005E4A68"/>
    <w:rsid w:val="005E4CC0"/>
    <w:rsid w:val="005E517F"/>
    <w:rsid w:val="005E531F"/>
    <w:rsid w:val="005E5406"/>
    <w:rsid w:val="005E5720"/>
    <w:rsid w:val="005E5A82"/>
    <w:rsid w:val="005E5E4C"/>
    <w:rsid w:val="005E603A"/>
    <w:rsid w:val="005E6A22"/>
    <w:rsid w:val="005E6D5E"/>
    <w:rsid w:val="005E706F"/>
    <w:rsid w:val="005E7A0C"/>
    <w:rsid w:val="005E7AB7"/>
    <w:rsid w:val="005F03C5"/>
    <w:rsid w:val="005F06AF"/>
    <w:rsid w:val="005F0717"/>
    <w:rsid w:val="005F1139"/>
    <w:rsid w:val="005F12DA"/>
    <w:rsid w:val="005F1996"/>
    <w:rsid w:val="005F1B0A"/>
    <w:rsid w:val="005F2755"/>
    <w:rsid w:val="005F2D18"/>
    <w:rsid w:val="005F3009"/>
    <w:rsid w:val="005F32C7"/>
    <w:rsid w:val="005F3434"/>
    <w:rsid w:val="005F3CE8"/>
    <w:rsid w:val="005F539A"/>
    <w:rsid w:val="005F68E7"/>
    <w:rsid w:val="005F6FBF"/>
    <w:rsid w:val="005F757A"/>
    <w:rsid w:val="005F7645"/>
    <w:rsid w:val="005F7FD9"/>
    <w:rsid w:val="006004A8"/>
    <w:rsid w:val="006005E6"/>
    <w:rsid w:val="00600F90"/>
    <w:rsid w:val="006010B7"/>
    <w:rsid w:val="006016CA"/>
    <w:rsid w:val="0060187B"/>
    <w:rsid w:val="00601B71"/>
    <w:rsid w:val="00601F88"/>
    <w:rsid w:val="00603091"/>
    <w:rsid w:val="0060453C"/>
    <w:rsid w:val="00604D5D"/>
    <w:rsid w:val="0060507E"/>
    <w:rsid w:val="006053CA"/>
    <w:rsid w:val="0060543A"/>
    <w:rsid w:val="006058BA"/>
    <w:rsid w:val="006058FD"/>
    <w:rsid w:val="0060705F"/>
    <w:rsid w:val="00607060"/>
    <w:rsid w:val="0060710F"/>
    <w:rsid w:val="00607874"/>
    <w:rsid w:val="006108A1"/>
    <w:rsid w:val="0061153F"/>
    <w:rsid w:val="00611D69"/>
    <w:rsid w:val="006126A5"/>
    <w:rsid w:val="00612E65"/>
    <w:rsid w:val="00613044"/>
    <w:rsid w:val="0061395A"/>
    <w:rsid w:val="00613A17"/>
    <w:rsid w:val="00613CEB"/>
    <w:rsid w:val="00614715"/>
    <w:rsid w:val="006147FC"/>
    <w:rsid w:val="00614948"/>
    <w:rsid w:val="006149F2"/>
    <w:rsid w:val="0061536E"/>
    <w:rsid w:val="006157A0"/>
    <w:rsid w:val="00615827"/>
    <w:rsid w:val="00615E23"/>
    <w:rsid w:val="0061620A"/>
    <w:rsid w:val="006169A4"/>
    <w:rsid w:val="00616A8D"/>
    <w:rsid w:val="00620415"/>
    <w:rsid w:val="00620728"/>
    <w:rsid w:val="00620B9C"/>
    <w:rsid w:val="0062122B"/>
    <w:rsid w:val="00621713"/>
    <w:rsid w:val="0062186C"/>
    <w:rsid w:val="006222ED"/>
    <w:rsid w:val="00622512"/>
    <w:rsid w:val="00623392"/>
    <w:rsid w:val="006244B5"/>
    <w:rsid w:val="0062499D"/>
    <w:rsid w:val="00624DE6"/>
    <w:rsid w:val="00625265"/>
    <w:rsid w:val="006252E4"/>
    <w:rsid w:val="006256BD"/>
    <w:rsid w:val="00625876"/>
    <w:rsid w:val="00626855"/>
    <w:rsid w:val="00626DC4"/>
    <w:rsid w:val="006279A3"/>
    <w:rsid w:val="00627B7B"/>
    <w:rsid w:val="00627E78"/>
    <w:rsid w:val="00627FAD"/>
    <w:rsid w:val="006304F2"/>
    <w:rsid w:val="006306B1"/>
    <w:rsid w:val="00630CE8"/>
    <w:rsid w:val="00631049"/>
    <w:rsid w:val="00631407"/>
    <w:rsid w:val="00632C2D"/>
    <w:rsid w:val="00632D1A"/>
    <w:rsid w:val="006331AE"/>
    <w:rsid w:val="006333DC"/>
    <w:rsid w:val="00633BA6"/>
    <w:rsid w:val="0063528B"/>
    <w:rsid w:val="0063572B"/>
    <w:rsid w:val="0063574D"/>
    <w:rsid w:val="00635813"/>
    <w:rsid w:val="00636553"/>
    <w:rsid w:val="00636CA1"/>
    <w:rsid w:val="006405EB"/>
    <w:rsid w:val="00640BA0"/>
    <w:rsid w:val="00640CE5"/>
    <w:rsid w:val="00640D72"/>
    <w:rsid w:val="0064116B"/>
    <w:rsid w:val="0064169A"/>
    <w:rsid w:val="00642710"/>
    <w:rsid w:val="006428F1"/>
    <w:rsid w:val="00643013"/>
    <w:rsid w:val="0064317C"/>
    <w:rsid w:val="00643B28"/>
    <w:rsid w:val="00644428"/>
    <w:rsid w:val="0064468C"/>
    <w:rsid w:val="006451FF"/>
    <w:rsid w:val="006453E9"/>
    <w:rsid w:val="00645634"/>
    <w:rsid w:val="0064573F"/>
    <w:rsid w:val="00645E7A"/>
    <w:rsid w:val="006463CA"/>
    <w:rsid w:val="0064643A"/>
    <w:rsid w:val="0064687A"/>
    <w:rsid w:val="00646A9B"/>
    <w:rsid w:val="00646C99"/>
    <w:rsid w:val="006477DC"/>
    <w:rsid w:val="00650205"/>
    <w:rsid w:val="0065038A"/>
    <w:rsid w:val="006509BF"/>
    <w:rsid w:val="00651238"/>
    <w:rsid w:val="00651285"/>
    <w:rsid w:val="0065166B"/>
    <w:rsid w:val="00651795"/>
    <w:rsid w:val="00651BAE"/>
    <w:rsid w:val="00651DA0"/>
    <w:rsid w:val="00651E46"/>
    <w:rsid w:val="0065210A"/>
    <w:rsid w:val="00652219"/>
    <w:rsid w:val="00652F20"/>
    <w:rsid w:val="00653BB3"/>
    <w:rsid w:val="00654067"/>
    <w:rsid w:val="006542C0"/>
    <w:rsid w:val="00654B17"/>
    <w:rsid w:val="00654C84"/>
    <w:rsid w:val="00654FB8"/>
    <w:rsid w:val="006552F4"/>
    <w:rsid w:val="00655E38"/>
    <w:rsid w:val="00656AF5"/>
    <w:rsid w:val="00656B02"/>
    <w:rsid w:val="00656D98"/>
    <w:rsid w:val="00657202"/>
    <w:rsid w:val="006606E2"/>
    <w:rsid w:val="00660866"/>
    <w:rsid w:val="0066097B"/>
    <w:rsid w:val="00661438"/>
    <w:rsid w:val="006616AE"/>
    <w:rsid w:val="00661951"/>
    <w:rsid w:val="00661BF6"/>
    <w:rsid w:val="00661D99"/>
    <w:rsid w:val="00662495"/>
    <w:rsid w:val="00662C85"/>
    <w:rsid w:val="00662D52"/>
    <w:rsid w:val="00663241"/>
    <w:rsid w:val="0066400D"/>
    <w:rsid w:val="0066428E"/>
    <w:rsid w:val="00664A83"/>
    <w:rsid w:val="00664DD9"/>
    <w:rsid w:val="00665471"/>
    <w:rsid w:val="006654D8"/>
    <w:rsid w:val="00665752"/>
    <w:rsid w:val="00665CA4"/>
    <w:rsid w:val="00666C12"/>
    <w:rsid w:val="00667066"/>
    <w:rsid w:val="006670FA"/>
    <w:rsid w:val="00667AF6"/>
    <w:rsid w:val="00670183"/>
    <w:rsid w:val="0067040B"/>
    <w:rsid w:val="0067093B"/>
    <w:rsid w:val="00671BF4"/>
    <w:rsid w:val="00671F32"/>
    <w:rsid w:val="0067248F"/>
    <w:rsid w:val="00672CC1"/>
    <w:rsid w:val="00672E09"/>
    <w:rsid w:val="00673549"/>
    <w:rsid w:val="006735D9"/>
    <w:rsid w:val="00673610"/>
    <w:rsid w:val="00673B50"/>
    <w:rsid w:val="00673E8B"/>
    <w:rsid w:val="00674113"/>
    <w:rsid w:val="00674147"/>
    <w:rsid w:val="00674D9E"/>
    <w:rsid w:val="00675097"/>
    <w:rsid w:val="006755C7"/>
    <w:rsid w:val="00675A09"/>
    <w:rsid w:val="0067625A"/>
    <w:rsid w:val="0067631D"/>
    <w:rsid w:val="006766CC"/>
    <w:rsid w:val="00676A89"/>
    <w:rsid w:val="00676B2D"/>
    <w:rsid w:val="00676F4D"/>
    <w:rsid w:val="006770AD"/>
    <w:rsid w:val="00677237"/>
    <w:rsid w:val="006775DC"/>
    <w:rsid w:val="00677918"/>
    <w:rsid w:val="00677954"/>
    <w:rsid w:val="00677A69"/>
    <w:rsid w:val="00677D2E"/>
    <w:rsid w:val="00680309"/>
    <w:rsid w:val="006803AF"/>
    <w:rsid w:val="0068047C"/>
    <w:rsid w:val="006807F5"/>
    <w:rsid w:val="006809BE"/>
    <w:rsid w:val="00680ACA"/>
    <w:rsid w:val="00680B31"/>
    <w:rsid w:val="00680DE4"/>
    <w:rsid w:val="00680F08"/>
    <w:rsid w:val="00680FE5"/>
    <w:rsid w:val="0068106C"/>
    <w:rsid w:val="0068136B"/>
    <w:rsid w:val="00681783"/>
    <w:rsid w:val="00681D6F"/>
    <w:rsid w:val="00681FAE"/>
    <w:rsid w:val="00682115"/>
    <w:rsid w:val="00683FAB"/>
    <w:rsid w:val="00684552"/>
    <w:rsid w:val="006847DA"/>
    <w:rsid w:val="006851FF"/>
    <w:rsid w:val="0068536F"/>
    <w:rsid w:val="0068557D"/>
    <w:rsid w:val="00685C42"/>
    <w:rsid w:val="0068601B"/>
    <w:rsid w:val="006862AE"/>
    <w:rsid w:val="006863B3"/>
    <w:rsid w:val="006865B0"/>
    <w:rsid w:val="00686EE4"/>
    <w:rsid w:val="00686FD3"/>
    <w:rsid w:val="006874EB"/>
    <w:rsid w:val="006876F6"/>
    <w:rsid w:val="00687B4F"/>
    <w:rsid w:val="00687FA0"/>
    <w:rsid w:val="0069052B"/>
    <w:rsid w:val="00690BBC"/>
    <w:rsid w:val="00691065"/>
    <w:rsid w:val="00691EB0"/>
    <w:rsid w:val="00692588"/>
    <w:rsid w:val="006927AD"/>
    <w:rsid w:val="00692822"/>
    <w:rsid w:val="006928D1"/>
    <w:rsid w:val="00692FCD"/>
    <w:rsid w:val="00692FE4"/>
    <w:rsid w:val="00693BA3"/>
    <w:rsid w:val="00693D1B"/>
    <w:rsid w:val="0069477B"/>
    <w:rsid w:val="00695385"/>
    <w:rsid w:val="0069565F"/>
    <w:rsid w:val="006961CD"/>
    <w:rsid w:val="00696F29"/>
    <w:rsid w:val="006971A9"/>
    <w:rsid w:val="006972FB"/>
    <w:rsid w:val="006A00CA"/>
    <w:rsid w:val="006A0B45"/>
    <w:rsid w:val="006A1186"/>
    <w:rsid w:val="006A13BE"/>
    <w:rsid w:val="006A185E"/>
    <w:rsid w:val="006A1B7F"/>
    <w:rsid w:val="006A1CBD"/>
    <w:rsid w:val="006A2355"/>
    <w:rsid w:val="006A2864"/>
    <w:rsid w:val="006A2B3A"/>
    <w:rsid w:val="006A2DB9"/>
    <w:rsid w:val="006A35C7"/>
    <w:rsid w:val="006A3CF5"/>
    <w:rsid w:val="006A405D"/>
    <w:rsid w:val="006A4613"/>
    <w:rsid w:val="006A52E4"/>
    <w:rsid w:val="006A5BE5"/>
    <w:rsid w:val="006A5C3F"/>
    <w:rsid w:val="006A630F"/>
    <w:rsid w:val="006A681D"/>
    <w:rsid w:val="006A6BCD"/>
    <w:rsid w:val="006B08AB"/>
    <w:rsid w:val="006B08DE"/>
    <w:rsid w:val="006B0E72"/>
    <w:rsid w:val="006B15C2"/>
    <w:rsid w:val="006B19B4"/>
    <w:rsid w:val="006B1C7F"/>
    <w:rsid w:val="006B21F9"/>
    <w:rsid w:val="006B2206"/>
    <w:rsid w:val="006B2837"/>
    <w:rsid w:val="006B31C5"/>
    <w:rsid w:val="006B32A9"/>
    <w:rsid w:val="006B3461"/>
    <w:rsid w:val="006B3AFF"/>
    <w:rsid w:val="006B3BE2"/>
    <w:rsid w:val="006B3C8E"/>
    <w:rsid w:val="006B41DD"/>
    <w:rsid w:val="006B4845"/>
    <w:rsid w:val="006B49F2"/>
    <w:rsid w:val="006B4A6C"/>
    <w:rsid w:val="006B54B1"/>
    <w:rsid w:val="006B54BB"/>
    <w:rsid w:val="006B5A83"/>
    <w:rsid w:val="006B5ED1"/>
    <w:rsid w:val="006B619D"/>
    <w:rsid w:val="006B6E21"/>
    <w:rsid w:val="006B6EAE"/>
    <w:rsid w:val="006B6EC2"/>
    <w:rsid w:val="006B74E8"/>
    <w:rsid w:val="006B76A7"/>
    <w:rsid w:val="006B76E3"/>
    <w:rsid w:val="006B77CE"/>
    <w:rsid w:val="006C07B0"/>
    <w:rsid w:val="006C0C89"/>
    <w:rsid w:val="006C0FE8"/>
    <w:rsid w:val="006C1083"/>
    <w:rsid w:val="006C10B7"/>
    <w:rsid w:val="006C1216"/>
    <w:rsid w:val="006C1D34"/>
    <w:rsid w:val="006C2281"/>
    <w:rsid w:val="006C26B5"/>
    <w:rsid w:val="006C279E"/>
    <w:rsid w:val="006C27FB"/>
    <w:rsid w:val="006C2FE7"/>
    <w:rsid w:val="006C3272"/>
    <w:rsid w:val="006C3684"/>
    <w:rsid w:val="006C385F"/>
    <w:rsid w:val="006C393E"/>
    <w:rsid w:val="006C3FA9"/>
    <w:rsid w:val="006C4181"/>
    <w:rsid w:val="006C46B7"/>
    <w:rsid w:val="006C47A6"/>
    <w:rsid w:val="006C49A8"/>
    <w:rsid w:val="006C5085"/>
    <w:rsid w:val="006C5207"/>
    <w:rsid w:val="006C56A8"/>
    <w:rsid w:val="006C5944"/>
    <w:rsid w:val="006C6191"/>
    <w:rsid w:val="006C6EA6"/>
    <w:rsid w:val="006C6F6A"/>
    <w:rsid w:val="006C7562"/>
    <w:rsid w:val="006C7608"/>
    <w:rsid w:val="006C770B"/>
    <w:rsid w:val="006C7ABC"/>
    <w:rsid w:val="006C7C96"/>
    <w:rsid w:val="006C7E22"/>
    <w:rsid w:val="006C7F14"/>
    <w:rsid w:val="006D05B3"/>
    <w:rsid w:val="006D07BE"/>
    <w:rsid w:val="006D0BB1"/>
    <w:rsid w:val="006D0F4D"/>
    <w:rsid w:val="006D13A1"/>
    <w:rsid w:val="006D1A2E"/>
    <w:rsid w:val="006D1B33"/>
    <w:rsid w:val="006D1EBA"/>
    <w:rsid w:val="006D24EC"/>
    <w:rsid w:val="006D2823"/>
    <w:rsid w:val="006D2BA9"/>
    <w:rsid w:val="006D342A"/>
    <w:rsid w:val="006D36B2"/>
    <w:rsid w:val="006D3812"/>
    <w:rsid w:val="006D423B"/>
    <w:rsid w:val="006D42E1"/>
    <w:rsid w:val="006D45A1"/>
    <w:rsid w:val="006D468B"/>
    <w:rsid w:val="006D48A0"/>
    <w:rsid w:val="006D4FFA"/>
    <w:rsid w:val="006D58CB"/>
    <w:rsid w:val="006D5A36"/>
    <w:rsid w:val="006D652B"/>
    <w:rsid w:val="006D666C"/>
    <w:rsid w:val="006D6E26"/>
    <w:rsid w:val="006D73DF"/>
    <w:rsid w:val="006D7674"/>
    <w:rsid w:val="006D7804"/>
    <w:rsid w:val="006D7D14"/>
    <w:rsid w:val="006D7D5A"/>
    <w:rsid w:val="006E04AE"/>
    <w:rsid w:val="006E05FD"/>
    <w:rsid w:val="006E0666"/>
    <w:rsid w:val="006E0899"/>
    <w:rsid w:val="006E16FA"/>
    <w:rsid w:val="006E2063"/>
    <w:rsid w:val="006E27F3"/>
    <w:rsid w:val="006E2E9C"/>
    <w:rsid w:val="006E40C7"/>
    <w:rsid w:val="006E4B6F"/>
    <w:rsid w:val="006E4BEC"/>
    <w:rsid w:val="006E55AD"/>
    <w:rsid w:val="006E57A5"/>
    <w:rsid w:val="006E57BD"/>
    <w:rsid w:val="006E5ACF"/>
    <w:rsid w:val="006E63E5"/>
    <w:rsid w:val="006E6757"/>
    <w:rsid w:val="006E6A60"/>
    <w:rsid w:val="006E6AA7"/>
    <w:rsid w:val="006E7144"/>
    <w:rsid w:val="006F08E8"/>
    <w:rsid w:val="006F0D92"/>
    <w:rsid w:val="006F0F09"/>
    <w:rsid w:val="006F1102"/>
    <w:rsid w:val="006F145B"/>
    <w:rsid w:val="006F14D5"/>
    <w:rsid w:val="006F1867"/>
    <w:rsid w:val="006F18DB"/>
    <w:rsid w:val="006F1B91"/>
    <w:rsid w:val="006F1D36"/>
    <w:rsid w:val="006F1E97"/>
    <w:rsid w:val="006F2C2B"/>
    <w:rsid w:val="006F2C2C"/>
    <w:rsid w:val="006F3082"/>
    <w:rsid w:val="006F3247"/>
    <w:rsid w:val="006F3317"/>
    <w:rsid w:val="006F3383"/>
    <w:rsid w:val="006F363F"/>
    <w:rsid w:val="006F3A8B"/>
    <w:rsid w:val="006F3D5E"/>
    <w:rsid w:val="006F3DF7"/>
    <w:rsid w:val="006F43C8"/>
    <w:rsid w:val="006F4413"/>
    <w:rsid w:val="006F4D33"/>
    <w:rsid w:val="006F50B4"/>
    <w:rsid w:val="006F64AA"/>
    <w:rsid w:val="006F67A0"/>
    <w:rsid w:val="006F6886"/>
    <w:rsid w:val="006F699A"/>
    <w:rsid w:val="006F6CBC"/>
    <w:rsid w:val="006F78BD"/>
    <w:rsid w:val="006F7985"/>
    <w:rsid w:val="006F7B1C"/>
    <w:rsid w:val="006F7C73"/>
    <w:rsid w:val="00700070"/>
    <w:rsid w:val="00700121"/>
    <w:rsid w:val="00700166"/>
    <w:rsid w:val="00700ACF"/>
    <w:rsid w:val="00700D30"/>
    <w:rsid w:val="00700E7B"/>
    <w:rsid w:val="0070108B"/>
    <w:rsid w:val="007010FB"/>
    <w:rsid w:val="0070124E"/>
    <w:rsid w:val="0070143E"/>
    <w:rsid w:val="00701468"/>
    <w:rsid w:val="00702F54"/>
    <w:rsid w:val="00703347"/>
    <w:rsid w:val="007035A1"/>
    <w:rsid w:val="00704077"/>
    <w:rsid w:val="00704528"/>
    <w:rsid w:val="00704CB9"/>
    <w:rsid w:val="00705AE6"/>
    <w:rsid w:val="00705E44"/>
    <w:rsid w:val="007060D1"/>
    <w:rsid w:val="0070615F"/>
    <w:rsid w:val="00706245"/>
    <w:rsid w:val="00706382"/>
    <w:rsid w:val="0070660F"/>
    <w:rsid w:val="0070743B"/>
    <w:rsid w:val="00707ABE"/>
    <w:rsid w:val="00707F05"/>
    <w:rsid w:val="00710949"/>
    <w:rsid w:val="00711201"/>
    <w:rsid w:val="00711759"/>
    <w:rsid w:val="0071198B"/>
    <w:rsid w:val="00711DB8"/>
    <w:rsid w:val="00712789"/>
    <w:rsid w:val="00712A19"/>
    <w:rsid w:val="00712CCC"/>
    <w:rsid w:val="0071333F"/>
    <w:rsid w:val="00713703"/>
    <w:rsid w:val="00714129"/>
    <w:rsid w:val="00714643"/>
    <w:rsid w:val="0071490F"/>
    <w:rsid w:val="00714CDE"/>
    <w:rsid w:val="0071522A"/>
    <w:rsid w:val="00715244"/>
    <w:rsid w:val="007153BF"/>
    <w:rsid w:val="007155D6"/>
    <w:rsid w:val="00715831"/>
    <w:rsid w:val="00716403"/>
    <w:rsid w:val="00716B62"/>
    <w:rsid w:val="00717713"/>
    <w:rsid w:val="00717801"/>
    <w:rsid w:val="00717DB5"/>
    <w:rsid w:val="00717F1E"/>
    <w:rsid w:val="007202C5"/>
    <w:rsid w:val="00720759"/>
    <w:rsid w:val="00720B34"/>
    <w:rsid w:val="00720E49"/>
    <w:rsid w:val="00721114"/>
    <w:rsid w:val="00721817"/>
    <w:rsid w:val="007222A1"/>
    <w:rsid w:val="007222C4"/>
    <w:rsid w:val="00722369"/>
    <w:rsid w:val="0072288A"/>
    <w:rsid w:val="00722D10"/>
    <w:rsid w:val="00722E96"/>
    <w:rsid w:val="00722FF6"/>
    <w:rsid w:val="0072405B"/>
    <w:rsid w:val="00724D31"/>
    <w:rsid w:val="007257C0"/>
    <w:rsid w:val="007263B2"/>
    <w:rsid w:val="007265EB"/>
    <w:rsid w:val="00726E94"/>
    <w:rsid w:val="00727116"/>
    <w:rsid w:val="00727172"/>
    <w:rsid w:val="0072743D"/>
    <w:rsid w:val="0072776F"/>
    <w:rsid w:val="00727E52"/>
    <w:rsid w:val="0073062F"/>
    <w:rsid w:val="00730DEE"/>
    <w:rsid w:val="00731925"/>
    <w:rsid w:val="007326B9"/>
    <w:rsid w:val="007334BA"/>
    <w:rsid w:val="00734A67"/>
    <w:rsid w:val="00734F93"/>
    <w:rsid w:val="007350FB"/>
    <w:rsid w:val="007373AC"/>
    <w:rsid w:val="007376A3"/>
    <w:rsid w:val="00737B45"/>
    <w:rsid w:val="00737BFC"/>
    <w:rsid w:val="00740348"/>
    <w:rsid w:val="00740659"/>
    <w:rsid w:val="0074110B"/>
    <w:rsid w:val="00741194"/>
    <w:rsid w:val="00741349"/>
    <w:rsid w:val="0074188D"/>
    <w:rsid w:val="0074191E"/>
    <w:rsid w:val="00741D52"/>
    <w:rsid w:val="00741EEA"/>
    <w:rsid w:val="00741F7A"/>
    <w:rsid w:val="00742C97"/>
    <w:rsid w:val="007442FC"/>
    <w:rsid w:val="007447C1"/>
    <w:rsid w:val="00744A21"/>
    <w:rsid w:val="00744F1E"/>
    <w:rsid w:val="00745125"/>
    <w:rsid w:val="007458DD"/>
    <w:rsid w:val="00745FDA"/>
    <w:rsid w:val="007468B5"/>
    <w:rsid w:val="007473DB"/>
    <w:rsid w:val="00747F73"/>
    <w:rsid w:val="007502C3"/>
    <w:rsid w:val="0075062B"/>
    <w:rsid w:val="007506DB"/>
    <w:rsid w:val="00750AF1"/>
    <w:rsid w:val="00751143"/>
    <w:rsid w:val="00751206"/>
    <w:rsid w:val="00751575"/>
    <w:rsid w:val="00751B9A"/>
    <w:rsid w:val="00751BD5"/>
    <w:rsid w:val="0075200A"/>
    <w:rsid w:val="00752BE6"/>
    <w:rsid w:val="00752C4D"/>
    <w:rsid w:val="00752D95"/>
    <w:rsid w:val="00752FC2"/>
    <w:rsid w:val="00753001"/>
    <w:rsid w:val="00753619"/>
    <w:rsid w:val="00753E24"/>
    <w:rsid w:val="0075453B"/>
    <w:rsid w:val="00755790"/>
    <w:rsid w:val="00756574"/>
    <w:rsid w:val="007566F1"/>
    <w:rsid w:val="00756823"/>
    <w:rsid w:val="00756ED0"/>
    <w:rsid w:val="00757231"/>
    <w:rsid w:val="00757815"/>
    <w:rsid w:val="00757A24"/>
    <w:rsid w:val="00760242"/>
    <w:rsid w:val="007602C1"/>
    <w:rsid w:val="007617F5"/>
    <w:rsid w:val="007619EF"/>
    <w:rsid w:val="00761E2B"/>
    <w:rsid w:val="0076220C"/>
    <w:rsid w:val="0076223D"/>
    <w:rsid w:val="0076320A"/>
    <w:rsid w:val="00763720"/>
    <w:rsid w:val="007638D1"/>
    <w:rsid w:val="00763A2F"/>
    <w:rsid w:val="00763BC9"/>
    <w:rsid w:val="00763F1A"/>
    <w:rsid w:val="00763FF7"/>
    <w:rsid w:val="0076492C"/>
    <w:rsid w:val="00764D77"/>
    <w:rsid w:val="00764FB0"/>
    <w:rsid w:val="007653ED"/>
    <w:rsid w:val="0076571D"/>
    <w:rsid w:val="00765C05"/>
    <w:rsid w:val="00766757"/>
    <w:rsid w:val="0077038B"/>
    <w:rsid w:val="0077042D"/>
    <w:rsid w:val="0077076F"/>
    <w:rsid w:val="00770971"/>
    <w:rsid w:val="00770A73"/>
    <w:rsid w:val="00770B38"/>
    <w:rsid w:val="00770F6E"/>
    <w:rsid w:val="0077151A"/>
    <w:rsid w:val="00771569"/>
    <w:rsid w:val="00771795"/>
    <w:rsid w:val="00771998"/>
    <w:rsid w:val="0077306D"/>
    <w:rsid w:val="007732F9"/>
    <w:rsid w:val="00773C71"/>
    <w:rsid w:val="00773E77"/>
    <w:rsid w:val="00774202"/>
    <w:rsid w:val="00775015"/>
    <w:rsid w:val="00775380"/>
    <w:rsid w:val="00775B07"/>
    <w:rsid w:val="00775D58"/>
    <w:rsid w:val="00775FE3"/>
    <w:rsid w:val="0077629C"/>
    <w:rsid w:val="0077658D"/>
    <w:rsid w:val="00776A0E"/>
    <w:rsid w:val="00776FAC"/>
    <w:rsid w:val="00780659"/>
    <w:rsid w:val="00780713"/>
    <w:rsid w:val="00780F94"/>
    <w:rsid w:val="00780FD2"/>
    <w:rsid w:val="007817D9"/>
    <w:rsid w:val="00781852"/>
    <w:rsid w:val="00782114"/>
    <w:rsid w:val="007823B6"/>
    <w:rsid w:val="00782723"/>
    <w:rsid w:val="007829E1"/>
    <w:rsid w:val="00782C04"/>
    <w:rsid w:val="007830C2"/>
    <w:rsid w:val="007832DB"/>
    <w:rsid w:val="007839A1"/>
    <w:rsid w:val="00783D31"/>
    <w:rsid w:val="00784289"/>
    <w:rsid w:val="00784DC9"/>
    <w:rsid w:val="0078565E"/>
    <w:rsid w:val="007857EF"/>
    <w:rsid w:val="0078629C"/>
    <w:rsid w:val="007869AF"/>
    <w:rsid w:val="00786B88"/>
    <w:rsid w:val="00786C6D"/>
    <w:rsid w:val="0078737F"/>
    <w:rsid w:val="00787686"/>
    <w:rsid w:val="00787A93"/>
    <w:rsid w:val="00790677"/>
    <w:rsid w:val="00790C77"/>
    <w:rsid w:val="00790E58"/>
    <w:rsid w:val="00791118"/>
    <w:rsid w:val="00791404"/>
    <w:rsid w:val="007918B5"/>
    <w:rsid w:val="007922C3"/>
    <w:rsid w:val="0079275F"/>
    <w:rsid w:val="00792763"/>
    <w:rsid w:val="007928B2"/>
    <w:rsid w:val="00792900"/>
    <w:rsid w:val="007929DF"/>
    <w:rsid w:val="00792FEE"/>
    <w:rsid w:val="0079325A"/>
    <w:rsid w:val="0079335A"/>
    <w:rsid w:val="0079379D"/>
    <w:rsid w:val="007941F8"/>
    <w:rsid w:val="007942B3"/>
    <w:rsid w:val="0079466B"/>
    <w:rsid w:val="00794742"/>
    <w:rsid w:val="00794AA7"/>
    <w:rsid w:val="00796033"/>
    <w:rsid w:val="007960AF"/>
    <w:rsid w:val="00796962"/>
    <w:rsid w:val="00796ED8"/>
    <w:rsid w:val="00797840"/>
    <w:rsid w:val="007A010C"/>
    <w:rsid w:val="007A03A1"/>
    <w:rsid w:val="007A0526"/>
    <w:rsid w:val="007A06EA"/>
    <w:rsid w:val="007A0904"/>
    <w:rsid w:val="007A0F38"/>
    <w:rsid w:val="007A0F70"/>
    <w:rsid w:val="007A1B65"/>
    <w:rsid w:val="007A1C96"/>
    <w:rsid w:val="007A1F52"/>
    <w:rsid w:val="007A249C"/>
    <w:rsid w:val="007A2870"/>
    <w:rsid w:val="007A2C7C"/>
    <w:rsid w:val="007A37AE"/>
    <w:rsid w:val="007A392B"/>
    <w:rsid w:val="007A4228"/>
    <w:rsid w:val="007A466B"/>
    <w:rsid w:val="007A47C9"/>
    <w:rsid w:val="007A50D4"/>
    <w:rsid w:val="007A5910"/>
    <w:rsid w:val="007A5C10"/>
    <w:rsid w:val="007A5EB2"/>
    <w:rsid w:val="007A6ECD"/>
    <w:rsid w:val="007A7111"/>
    <w:rsid w:val="007A73EB"/>
    <w:rsid w:val="007A79C9"/>
    <w:rsid w:val="007A7D33"/>
    <w:rsid w:val="007B0765"/>
    <w:rsid w:val="007B0A9D"/>
    <w:rsid w:val="007B0D81"/>
    <w:rsid w:val="007B16EE"/>
    <w:rsid w:val="007B1962"/>
    <w:rsid w:val="007B2057"/>
    <w:rsid w:val="007B21E4"/>
    <w:rsid w:val="007B2343"/>
    <w:rsid w:val="007B2375"/>
    <w:rsid w:val="007B2868"/>
    <w:rsid w:val="007B2E1A"/>
    <w:rsid w:val="007B39B3"/>
    <w:rsid w:val="007B427F"/>
    <w:rsid w:val="007B44DC"/>
    <w:rsid w:val="007B47F8"/>
    <w:rsid w:val="007B4C4A"/>
    <w:rsid w:val="007B4DEE"/>
    <w:rsid w:val="007B4FF2"/>
    <w:rsid w:val="007B5906"/>
    <w:rsid w:val="007B5B6F"/>
    <w:rsid w:val="007B5DD0"/>
    <w:rsid w:val="007B61C4"/>
    <w:rsid w:val="007B6734"/>
    <w:rsid w:val="007B67A2"/>
    <w:rsid w:val="007B67E4"/>
    <w:rsid w:val="007B72B2"/>
    <w:rsid w:val="007B79B2"/>
    <w:rsid w:val="007B7BDB"/>
    <w:rsid w:val="007B7F4C"/>
    <w:rsid w:val="007B7F79"/>
    <w:rsid w:val="007C1C52"/>
    <w:rsid w:val="007C1CC8"/>
    <w:rsid w:val="007C1E4B"/>
    <w:rsid w:val="007C2B9B"/>
    <w:rsid w:val="007C2E59"/>
    <w:rsid w:val="007C2E8E"/>
    <w:rsid w:val="007C3119"/>
    <w:rsid w:val="007C34CA"/>
    <w:rsid w:val="007C3886"/>
    <w:rsid w:val="007C3DF9"/>
    <w:rsid w:val="007C3EC6"/>
    <w:rsid w:val="007C4208"/>
    <w:rsid w:val="007C44D0"/>
    <w:rsid w:val="007C45C8"/>
    <w:rsid w:val="007C466E"/>
    <w:rsid w:val="007C4808"/>
    <w:rsid w:val="007C55D1"/>
    <w:rsid w:val="007C55D5"/>
    <w:rsid w:val="007C5662"/>
    <w:rsid w:val="007C59B7"/>
    <w:rsid w:val="007C5F92"/>
    <w:rsid w:val="007C6A08"/>
    <w:rsid w:val="007C73C6"/>
    <w:rsid w:val="007C740D"/>
    <w:rsid w:val="007C7828"/>
    <w:rsid w:val="007C795B"/>
    <w:rsid w:val="007D084D"/>
    <w:rsid w:val="007D0B57"/>
    <w:rsid w:val="007D0D66"/>
    <w:rsid w:val="007D1BD7"/>
    <w:rsid w:val="007D1EBF"/>
    <w:rsid w:val="007D2619"/>
    <w:rsid w:val="007D2DE3"/>
    <w:rsid w:val="007D2E6A"/>
    <w:rsid w:val="007D30ED"/>
    <w:rsid w:val="007D326A"/>
    <w:rsid w:val="007D3640"/>
    <w:rsid w:val="007D36BB"/>
    <w:rsid w:val="007D3858"/>
    <w:rsid w:val="007D3DFB"/>
    <w:rsid w:val="007D40BB"/>
    <w:rsid w:val="007D4BF8"/>
    <w:rsid w:val="007D538D"/>
    <w:rsid w:val="007D551A"/>
    <w:rsid w:val="007D5641"/>
    <w:rsid w:val="007D58BC"/>
    <w:rsid w:val="007D59F7"/>
    <w:rsid w:val="007D5B30"/>
    <w:rsid w:val="007D5E3D"/>
    <w:rsid w:val="007D6803"/>
    <w:rsid w:val="007D69A5"/>
    <w:rsid w:val="007D6B61"/>
    <w:rsid w:val="007D73C8"/>
    <w:rsid w:val="007D7949"/>
    <w:rsid w:val="007D7F16"/>
    <w:rsid w:val="007E0184"/>
    <w:rsid w:val="007E06D1"/>
    <w:rsid w:val="007E073E"/>
    <w:rsid w:val="007E08F8"/>
    <w:rsid w:val="007E0DA0"/>
    <w:rsid w:val="007E0F15"/>
    <w:rsid w:val="007E14A1"/>
    <w:rsid w:val="007E1815"/>
    <w:rsid w:val="007E19F3"/>
    <w:rsid w:val="007E21F8"/>
    <w:rsid w:val="007E2800"/>
    <w:rsid w:val="007E2F10"/>
    <w:rsid w:val="007E308F"/>
    <w:rsid w:val="007E31A4"/>
    <w:rsid w:val="007E3432"/>
    <w:rsid w:val="007E359A"/>
    <w:rsid w:val="007E3781"/>
    <w:rsid w:val="007E4752"/>
    <w:rsid w:val="007E47C3"/>
    <w:rsid w:val="007E5192"/>
    <w:rsid w:val="007E6AAA"/>
    <w:rsid w:val="007E6F5B"/>
    <w:rsid w:val="007E6FD9"/>
    <w:rsid w:val="007E75A0"/>
    <w:rsid w:val="007E7A6A"/>
    <w:rsid w:val="007E7C76"/>
    <w:rsid w:val="007E7F39"/>
    <w:rsid w:val="007F01A5"/>
    <w:rsid w:val="007F01BE"/>
    <w:rsid w:val="007F09FD"/>
    <w:rsid w:val="007F0BB4"/>
    <w:rsid w:val="007F16F6"/>
    <w:rsid w:val="007F1BC6"/>
    <w:rsid w:val="007F1BFF"/>
    <w:rsid w:val="007F21AB"/>
    <w:rsid w:val="007F23F1"/>
    <w:rsid w:val="007F29EA"/>
    <w:rsid w:val="007F2CAE"/>
    <w:rsid w:val="007F3085"/>
    <w:rsid w:val="007F3E91"/>
    <w:rsid w:val="007F41A8"/>
    <w:rsid w:val="007F41DF"/>
    <w:rsid w:val="007F438E"/>
    <w:rsid w:val="007F498E"/>
    <w:rsid w:val="007F5CD4"/>
    <w:rsid w:val="007F5CF5"/>
    <w:rsid w:val="007F65A0"/>
    <w:rsid w:val="007F6925"/>
    <w:rsid w:val="007F6D61"/>
    <w:rsid w:val="007F7025"/>
    <w:rsid w:val="007F73AA"/>
    <w:rsid w:val="007F73F3"/>
    <w:rsid w:val="007F745E"/>
    <w:rsid w:val="00800398"/>
    <w:rsid w:val="00800546"/>
    <w:rsid w:val="00800D45"/>
    <w:rsid w:val="00801944"/>
    <w:rsid w:val="00801E20"/>
    <w:rsid w:val="00801EC1"/>
    <w:rsid w:val="0080250B"/>
    <w:rsid w:val="00803015"/>
    <w:rsid w:val="008031BB"/>
    <w:rsid w:val="008031E4"/>
    <w:rsid w:val="00803662"/>
    <w:rsid w:val="00803AD9"/>
    <w:rsid w:val="00803C90"/>
    <w:rsid w:val="00803F21"/>
    <w:rsid w:val="00804098"/>
    <w:rsid w:val="00804360"/>
    <w:rsid w:val="00804D39"/>
    <w:rsid w:val="00804FAE"/>
    <w:rsid w:val="00805060"/>
    <w:rsid w:val="00805219"/>
    <w:rsid w:val="00805319"/>
    <w:rsid w:val="008062BA"/>
    <w:rsid w:val="008062C3"/>
    <w:rsid w:val="00806AA5"/>
    <w:rsid w:val="00806DCA"/>
    <w:rsid w:val="00806E0B"/>
    <w:rsid w:val="0080722D"/>
    <w:rsid w:val="008079A4"/>
    <w:rsid w:val="00810ADF"/>
    <w:rsid w:val="00811398"/>
    <w:rsid w:val="00811680"/>
    <w:rsid w:val="00811C3D"/>
    <w:rsid w:val="0081264C"/>
    <w:rsid w:val="00812769"/>
    <w:rsid w:val="00812BF6"/>
    <w:rsid w:val="00812CC8"/>
    <w:rsid w:val="00812D19"/>
    <w:rsid w:val="00813730"/>
    <w:rsid w:val="00814DBC"/>
    <w:rsid w:val="00814DF6"/>
    <w:rsid w:val="00814EF6"/>
    <w:rsid w:val="00814EFB"/>
    <w:rsid w:val="00814FE4"/>
    <w:rsid w:val="00815326"/>
    <w:rsid w:val="00815CAB"/>
    <w:rsid w:val="00815D71"/>
    <w:rsid w:val="008160B3"/>
    <w:rsid w:val="008161DE"/>
    <w:rsid w:val="00817048"/>
    <w:rsid w:val="008174F2"/>
    <w:rsid w:val="00817B3A"/>
    <w:rsid w:val="008206CE"/>
    <w:rsid w:val="00820994"/>
    <w:rsid w:val="00821052"/>
    <w:rsid w:val="00821FFF"/>
    <w:rsid w:val="008222FC"/>
    <w:rsid w:val="008225A0"/>
    <w:rsid w:val="00822F6D"/>
    <w:rsid w:val="00823255"/>
    <w:rsid w:val="008232FF"/>
    <w:rsid w:val="00823435"/>
    <w:rsid w:val="00823E64"/>
    <w:rsid w:val="00824654"/>
    <w:rsid w:val="00824FA2"/>
    <w:rsid w:val="00825D8B"/>
    <w:rsid w:val="008266FA"/>
    <w:rsid w:val="00826CE0"/>
    <w:rsid w:val="00827159"/>
    <w:rsid w:val="00827771"/>
    <w:rsid w:val="00827D0E"/>
    <w:rsid w:val="00830AB1"/>
    <w:rsid w:val="00831042"/>
    <w:rsid w:val="0083196F"/>
    <w:rsid w:val="00831D39"/>
    <w:rsid w:val="00832685"/>
    <w:rsid w:val="008326F1"/>
    <w:rsid w:val="008328D1"/>
    <w:rsid w:val="0083336C"/>
    <w:rsid w:val="0083359D"/>
    <w:rsid w:val="00833F70"/>
    <w:rsid w:val="00834EF0"/>
    <w:rsid w:val="008364F8"/>
    <w:rsid w:val="00836CB4"/>
    <w:rsid w:val="0083791A"/>
    <w:rsid w:val="0083795B"/>
    <w:rsid w:val="00837A7B"/>
    <w:rsid w:val="00837E7A"/>
    <w:rsid w:val="008401AE"/>
    <w:rsid w:val="00840783"/>
    <w:rsid w:val="008407E7"/>
    <w:rsid w:val="00840B02"/>
    <w:rsid w:val="00840C61"/>
    <w:rsid w:val="0084105C"/>
    <w:rsid w:val="0084122B"/>
    <w:rsid w:val="008419B0"/>
    <w:rsid w:val="008419FD"/>
    <w:rsid w:val="00841AC7"/>
    <w:rsid w:val="00841DA5"/>
    <w:rsid w:val="00841DEC"/>
    <w:rsid w:val="0084212B"/>
    <w:rsid w:val="00842B10"/>
    <w:rsid w:val="00843099"/>
    <w:rsid w:val="00843256"/>
    <w:rsid w:val="00843CC4"/>
    <w:rsid w:val="008447F2"/>
    <w:rsid w:val="008450CF"/>
    <w:rsid w:val="0084524B"/>
    <w:rsid w:val="00845AA1"/>
    <w:rsid w:val="00845E7F"/>
    <w:rsid w:val="0084608C"/>
    <w:rsid w:val="008469A5"/>
    <w:rsid w:val="00847624"/>
    <w:rsid w:val="00847664"/>
    <w:rsid w:val="00847791"/>
    <w:rsid w:val="00847876"/>
    <w:rsid w:val="008508AF"/>
    <w:rsid w:val="00851364"/>
    <w:rsid w:val="00851429"/>
    <w:rsid w:val="0085188D"/>
    <w:rsid w:val="00851C6A"/>
    <w:rsid w:val="00851CAB"/>
    <w:rsid w:val="0085298C"/>
    <w:rsid w:val="008529CC"/>
    <w:rsid w:val="00853025"/>
    <w:rsid w:val="00853B80"/>
    <w:rsid w:val="00854427"/>
    <w:rsid w:val="00854B43"/>
    <w:rsid w:val="00854D7E"/>
    <w:rsid w:val="00855911"/>
    <w:rsid w:val="00855AB7"/>
    <w:rsid w:val="00855C1B"/>
    <w:rsid w:val="00855CD3"/>
    <w:rsid w:val="00855F62"/>
    <w:rsid w:val="00856097"/>
    <w:rsid w:val="008560BD"/>
    <w:rsid w:val="00856724"/>
    <w:rsid w:val="00856856"/>
    <w:rsid w:val="00856D2A"/>
    <w:rsid w:val="00856D4A"/>
    <w:rsid w:val="00857760"/>
    <w:rsid w:val="00857BAC"/>
    <w:rsid w:val="00857BEB"/>
    <w:rsid w:val="00857D14"/>
    <w:rsid w:val="00857E44"/>
    <w:rsid w:val="0086001E"/>
    <w:rsid w:val="00860204"/>
    <w:rsid w:val="0086081F"/>
    <w:rsid w:val="00860E97"/>
    <w:rsid w:val="00861730"/>
    <w:rsid w:val="00861D09"/>
    <w:rsid w:val="00861FB7"/>
    <w:rsid w:val="00861FE6"/>
    <w:rsid w:val="008621D6"/>
    <w:rsid w:val="00862B62"/>
    <w:rsid w:val="00862BB5"/>
    <w:rsid w:val="00863B2A"/>
    <w:rsid w:val="00863C4A"/>
    <w:rsid w:val="0086408D"/>
    <w:rsid w:val="00864917"/>
    <w:rsid w:val="00864DE8"/>
    <w:rsid w:val="0086552C"/>
    <w:rsid w:val="00865851"/>
    <w:rsid w:val="008662D1"/>
    <w:rsid w:val="008665DF"/>
    <w:rsid w:val="00866661"/>
    <w:rsid w:val="0086679C"/>
    <w:rsid w:val="008675C6"/>
    <w:rsid w:val="0086783D"/>
    <w:rsid w:val="008679DD"/>
    <w:rsid w:val="00867BA9"/>
    <w:rsid w:val="00867D06"/>
    <w:rsid w:val="0087001E"/>
    <w:rsid w:val="00870159"/>
    <w:rsid w:val="008704C0"/>
    <w:rsid w:val="0087085D"/>
    <w:rsid w:val="008709B5"/>
    <w:rsid w:val="00870BA8"/>
    <w:rsid w:val="00870C57"/>
    <w:rsid w:val="00870D3C"/>
    <w:rsid w:val="00870F3F"/>
    <w:rsid w:val="008713E4"/>
    <w:rsid w:val="00871D6A"/>
    <w:rsid w:val="0087292F"/>
    <w:rsid w:val="00872CD2"/>
    <w:rsid w:val="0087366B"/>
    <w:rsid w:val="00873819"/>
    <w:rsid w:val="008743FE"/>
    <w:rsid w:val="008745F0"/>
    <w:rsid w:val="00874A70"/>
    <w:rsid w:val="00874E65"/>
    <w:rsid w:val="0087588E"/>
    <w:rsid w:val="008758B5"/>
    <w:rsid w:val="00875A87"/>
    <w:rsid w:val="00875AEB"/>
    <w:rsid w:val="00875D70"/>
    <w:rsid w:val="0087616A"/>
    <w:rsid w:val="00876659"/>
    <w:rsid w:val="008770E1"/>
    <w:rsid w:val="0087752C"/>
    <w:rsid w:val="00877A5E"/>
    <w:rsid w:val="00877F13"/>
    <w:rsid w:val="00880313"/>
    <w:rsid w:val="0088098A"/>
    <w:rsid w:val="00880DE8"/>
    <w:rsid w:val="00880F6D"/>
    <w:rsid w:val="0088160B"/>
    <w:rsid w:val="008816FF"/>
    <w:rsid w:val="00881D29"/>
    <w:rsid w:val="00881FB7"/>
    <w:rsid w:val="008822FC"/>
    <w:rsid w:val="00882D26"/>
    <w:rsid w:val="00882FD1"/>
    <w:rsid w:val="00883BEF"/>
    <w:rsid w:val="0088470A"/>
    <w:rsid w:val="0088478D"/>
    <w:rsid w:val="0088488D"/>
    <w:rsid w:val="00885207"/>
    <w:rsid w:val="008852FE"/>
    <w:rsid w:val="00885CA1"/>
    <w:rsid w:val="00885E7B"/>
    <w:rsid w:val="0088769C"/>
    <w:rsid w:val="008876AE"/>
    <w:rsid w:val="008879F7"/>
    <w:rsid w:val="00887BC4"/>
    <w:rsid w:val="00887EAE"/>
    <w:rsid w:val="00887F18"/>
    <w:rsid w:val="008902BA"/>
    <w:rsid w:val="008903A5"/>
    <w:rsid w:val="008903CD"/>
    <w:rsid w:val="0089072F"/>
    <w:rsid w:val="00890B58"/>
    <w:rsid w:val="0089121C"/>
    <w:rsid w:val="008915FB"/>
    <w:rsid w:val="008918B9"/>
    <w:rsid w:val="00891913"/>
    <w:rsid w:val="00891A28"/>
    <w:rsid w:val="00891A7D"/>
    <w:rsid w:val="00891C01"/>
    <w:rsid w:val="008929E2"/>
    <w:rsid w:val="00893717"/>
    <w:rsid w:val="00893D8F"/>
    <w:rsid w:val="008945F7"/>
    <w:rsid w:val="00894930"/>
    <w:rsid w:val="00894C3A"/>
    <w:rsid w:val="00895D13"/>
    <w:rsid w:val="008971F1"/>
    <w:rsid w:val="008978DF"/>
    <w:rsid w:val="008978F3"/>
    <w:rsid w:val="00897A48"/>
    <w:rsid w:val="00897A9A"/>
    <w:rsid w:val="00897C6D"/>
    <w:rsid w:val="00897E3B"/>
    <w:rsid w:val="008A0F12"/>
    <w:rsid w:val="008A1F57"/>
    <w:rsid w:val="008A1F72"/>
    <w:rsid w:val="008A2B4C"/>
    <w:rsid w:val="008A39D6"/>
    <w:rsid w:val="008A3ADC"/>
    <w:rsid w:val="008A4386"/>
    <w:rsid w:val="008A43C5"/>
    <w:rsid w:val="008A43D1"/>
    <w:rsid w:val="008A4818"/>
    <w:rsid w:val="008A48FE"/>
    <w:rsid w:val="008A51CB"/>
    <w:rsid w:val="008A53B3"/>
    <w:rsid w:val="008A653B"/>
    <w:rsid w:val="008A6B8C"/>
    <w:rsid w:val="008A6BE2"/>
    <w:rsid w:val="008A77E5"/>
    <w:rsid w:val="008A7E5A"/>
    <w:rsid w:val="008B0588"/>
    <w:rsid w:val="008B0703"/>
    <w:rsid w:val="008B0C0B"/>
    <w:rsid w:val="008B2629"/>
    <w:rsid w:val="008B2AD3"/>
    <w:rsid w:val="008B316E"/>
    <w:rsid w:val="008B340B"/>
    <w:rsid w:val="008B36F3"/>
    <w:rsid w:val="008B37AE"/>
    <w:rsid w:val="008B3D10"/>
    <w:rsid w:val="008B3EF6"/>
    <w:rsid w:val="008B4DBC"/>
    <w:rsid w:val="008B5144"/>
    <w:rsid w:val="008B52E2"/>
    <w:rsid w:val="008B618C"/>
    <w:rsid w:val="008B6AC7"/>
    <w:rsid w:val="008B6B7A"/>
    <w:rsid w:val="008B6C83"/>
    <w:rsid w:val="008B6F95"/>
    <w:rsid w:val="008B7038"/>
    <w:rsid w:val="008B72B1"/>
    <w:rsid w:val="008B7C98"/>
    <w:rsid w:val="008B7D91"/>
    <w:rsid w:val="008C024E"/>
    <w:rsid w:val="008C0695"/>
    <w:rsid w:val="008C0697"/>
    <w:rsid w:val="008C0A16"/>
    <w:rsid w:val="008C1538"/>
    <w:rsid w:val="008C16BB"/>
    <w:rsid w:val="008C2071"/>
    <w:rsid w:val="008C22F5"/>
    <w:rsid w:val="008C2724"/>
    <w:rsid w:val="008C28AF"/>
    <w:rsid w:val="008C2964"/>
    <w:rsid w:val="008C3050"/>
    <w:rsid w:val="008C33EB"/>
    <w:rsid w:val="008C35A8"/>
    <w:rsid w:val="008C3A8A"/>
    <w:rsid w:val="008C4121"/>
    <w:rsid w:val="008C4140"/>
    <w:rsid w:val="008C4281"/>
    <w:rsid w:val="008C4535"/>
    <w:rsid w:val="008C4C83"/>
    <w:rsid w:val="008C525A"/>
    <w:rsid w:val="008C5E4D"/>
    <w:rsid w:val="008C6121"/>
    <w:rsid w:val="008C6143"/>
    <w:rsid w:val="008C6426"/>
    <w:rsid w:val="008C64FA"/>
    <w:rsid w:val="008C658D"/>
    <w:rsid w:val="008C6C57"/>
    <w:rsid w:val="008C6EB1"/>
    <w:rsid w:val="008C7145"/>
    <w:rsid w:val="008C7391"/>
    <w:rsid w:val="008C7534"/>
    <w:rsid w:val="008C7784"/>
    <w:rsid w:val="008C7DA0"/>
    <w:rsid w:val="008C7EBA"/>
    <w:rsid w:val="008D00E5"/>
    <w:rsid w:val="008D1F16"/>
    <w:rsid w:val="008D2639"/>
    <w:rsid w:val="008D2A59"/>
    <w:rsid w:val="008D2AAD"/>
    <w:rsid w:val="008D2F17"/>
    <w:rsid w:val="008D34AE"/>
    <w:rsid w:val="008D3B83"/>
    <w:rsid w:val="008D40BB"/>
    <w:rsid w:val="008D40DC"/>
    <w:rsid w:val="008D44E5"/>
    <w:rsid w:val="008D552E"/>
    <w:rsid w:val="008D609D"/>
    <w:rsid w:val="008D67A5"/>
    <w:rsid w:val="008D6D51"/>
    <w:rsid w:val="008D6E53"/>
    <w:rsid w:val="008D6FC3"/>
    <w:rsid w:val="008D724E"/>
    <w:rsid w:val="008D7705"/>
    <w:rsid w:val="008D7CE6"/>
    <w:rsid w:val="008D7D90"/>
    <w:rsid w:val="008E0883"/>
    <w:rsid w:val="008E144F"/>
    <w:rsid w:val="008E1F1A"/>
    <w:rsid w:val="008E23AD"/>
    <w:rsid w:val="008E24E4"/>
    <w:rsid w:val="008E260B"/>
    <w:rsid w:val="008E269F"/>
    <w:rsid w:val="008E3499"/>
    <w:rsid w:val="008E3CF0"/>
    <w:rsid w:val="008E4446"/>
    <w:rsid w:val="008E51C1"/>
    <w:rsid w:val="008E52B7"/>
    <w:rsid w:val="008E5492"/>
    <w:rsid w:val="008E5B36"/>
    <w:rsid w:val="008E5F17"/>
    <w:rsid w:val="008E5FD2"/>
    <w:rsid w:val="008E61B0"/>
    <w:rsid w:val="008E67C8"/>
    <w:rsid w:val="008E6BFE"/>
    <w:rsid w:val="008E6F90"/>
    <w:rsid w:val="008E7648"/>
    <w:rsid w:val="008E7C16"/>
    <w:rsid w:val="008E7FFE"/>
    <w:rsid w:val="008F01ED"/>
    <w:rsid w:val="008F02E1"/>
    <w:rsid w:val="008F06C4"/>
    <w:rsid w:val="008F082F"/>
    <w:rsid w:val="008F0CC5"/>
    <w:rsid w:val="008F1482"/>
    <w:rsid w:val="008F1756"/>
    <w:rsid w:val="008F17EA"/>
    <w:rsid w:val="008F230B"/>
    <w:rsid w:val="008F2427"/>
    <w:rsid w:val="008F25A9"/>
    <w:rsid w:val="008F2DB1"/>
    <w:rsid w:val="008F2F48"/>
    <w:rsid w:val="008F3F95"/>
    <w:rsid w:val="008F4B28"/>
    <w:rsid w:val="008F4C47"/>
    <w:rsid w:val="008F4D07"/>
    <w:rsid w:val="008F4D1D"/>
    <w:rsid w:val="008F4D27"/>
    <w:rsid w:val="008F525A"/>
    <w:rsid w:val="008F5AE3"/>
    <w:rsid w:val="008F61D0"/>
    <w:rsid w:val="008F6B83"/>
    <w:rsid w:val="008F6DDD"/>
    <w:rsid w:val="008F6EE0"/>
    <w:rsid w:val="008F7171"/>
    <w:rsid w:val="008F71F2"/>
    <w:rsid w:val="008F75F1"/>
    <w:rsid w:val="009004E1"/>
    <w:rsid w:val="0090090B"/>
    <w:rsid w:val="00901395"/>
    <w:rsid w:val="00901944"/>
    <w:rsid w:val="009019A0"/>
    <w:rsid w:val="0090222D"/>
    <w:rsid w:val="0090226F"/>
    <w:rsid w:val="009026CE"/>
    <w:rsid w:val="00902D5F"/>
    <w:rsid w:val="00902F03"/>
    <w:rsid w:val="009030BD"/>
    <w:rsid w:val="00903943"/>
    <w:rsid w:val="00903B1B"/>
    <w:rsid w:val="00903F27"/>
    <w:rsid w:val="0090405F"/>
    <w:rsid w:val="0090486C"/>
    <w:rsid w:val="00904950"/>
    <w:rsid w:val="00904C47"/>
    <w:rsid w:val="0090503D"/>
    <w:rsid w:val="0090522F"/>
    <w:rsid w:val="00906136"/>
    <w:rsid w:val="00906638"/>
    <w:rsid w:val="009067F8"/>
    <w:rsid w:val="00906863"/>
    <w:rsid w:val="0090688B"/>
    <w:rsid w:val="00906BB4"/>
    <w:rsid w:val="00906CF0"/>
    <w:rsid w:val="00907099"/>
    <w:rsid w:val="009074E1"/>
    <w:rsid w:val="00910204"/>
    <w:rsid w:val="00910287"/>
    <w:rsid w:val="0091059F"/>
    <w:rsid w:val="0091095D"/>
    <w:rsid w:val="00910CBF"/>
    <w:rsid w:val="00910E33"/>
    <w:rsid w:val="0091100C"/>
    <w:rsid w:val="009110CE"/>
    <w:rsid w:val="00912052"/>
    <w:rsid w:val="00912062"/>
    <w:rsid w:val="0091208D"/>
    <w:rsid w:val="00913C77"/>
    <w:rsid w:val="0091405C"/>
    <w:rsid w:val="009143BB"/>
    <w:rsid w:val="009148EC"/>
    <w:rsid w:val="00914BCB"/>
    <w:rsid w:val="0091541E"/>
    <w:rsid w:val="0091567E"/>
    <w:rsid w:val="00915B8B"/>
    <w:rsid w:val="00915F47"/>
    <w:rsid w:val="00916053"/>
    <w:rsid w:val="00916A5D"/>
    <w:rsid w:val="00916C8D"/>
    <w:rsid w:val="00917AF6"/>
    <w:rsid w:val="0092067D"/>
    <w:rsid w:val="00920929"/>
    <w:rsid w:val="00921247"/>
    <w:rsid w:val="009215DA"/>
    <w:rsid w:val="00921610"/>
    <w:rsid w:val="00921C11"/>
    <w:rsid w:val="00921C2C"/>
    <w:rsid w:val="009226FA"/>
    <w:rsid w:val="00922AF1"/>
    <w:rsid w:val="0092323C"/>
    <w:rsid w:val="009232C4"/>
    <w:rsid w:val="00923BB3"/>
    <w:rsid w:val="0092472D"/>
    <w:rsid w:val="00924764"/>
    <w:rsid w:val="00924C88"/>
    <w:rsid w:val="00924E62"/>
    <w:rsid w:val="0092571B"/>
    <w:rsid w:val="009259AD"/>
    <w:rsid w:val="00925D2B"/>
    <w:rsid w:val="00926622"/>
    <w:rsid w:val="0092712C"/>
    <w:rsid w:val="00927620"/>
    <w:rsid w:val="0092782D"/>
    <w:rsid w:val="0092786E"/>
    <w:rsid w:val="0093025B"/>
    <w:rsid w:val="00930506"/>
    <w:rsid w:val="00930F6B"/>
    <w:rsid w:val="0093103F"/>
    <w:rsid w:val="00931F10"/>
    <w:rsid w:val="00932020"/>
    <w:rsid w:val="009322DB"/>
    <w:rsid w:val="00932439"/>
    <w:rsid w:val="00932C74"/>
    <w:rsid w:val="00933FA9"/>
    <w:rsid w:val="00934B4D"/>
    <w:rsid w:val="0093537E"/>
    <w:rsid w:val="00935431"/>
    <w:rsid w:val="00935499"/>
    <w:rsid w:val="009354EE"/>
    <w:rsid w:val="00935C19"/>
    <w:rsid w:val="00936401"/>
    <w:rsid w:val="009371B7"/>
    <w:rsid w:val="0093751C"/>
    <w:rsid w:val="00937805"/>
    <w:rsid w:val="009378F4"/>
    <w:rsid w:val="00937976"/>
    <w:rsid w:val="00940351"/>
    <w:rsid w:val="00940669"/>
    <w:rsid w:val="0094076F"/>
    <w:rsid w:val="009413AE"/>
    <w:rsid w:val="009413D9"/>
    <w:rsid w:val="00941991"/>
    <w:rsid w:val="009422AD"/>
    <w:rsid w:val="00942A2E"/>
    <w:rsid w:val="00942E2F"/>
    <w:rsid w:val="00943629"/>
    <w:rsid w:val="0094417C"/>
    <w:rsid w:val="009446F1"/>
    <w:rsid w:val="00944869"/>
    <w:rsid w:val="00944CC0"/>
    <w:rsid w:val="00944DC9"/>
    <w:rsid w:val="009454E7"/>
    <w:rsid w:val="00945749"/>
    <w:rsid w:val="00945774"/>
    <w:rsid w:val="00945F96"/>
    <w:rsid w:val="00946022"/>
    <w:rsid w:val="0094612E"/>
    <w:rsid w:val="009461AD"/>
    <w:rsid w:val="009462D0"/>
    <w:rsid w:val="0094650A"/>
    <w:rsid w:val="00946C6C"/>
    <w:rsid w:val="009475BB"/>
    <w:rsid w:val="00947728"/>
    <w:rsid w:val="00947BC8"/>
    <w:rsid w:val="00947E82"/>
    <w:rsid w:val="00950030"/>
    <w:rsid w:val="009501A5"/>
    <w:rsid w:val="00950768"/>
    <w:rsid w:val="009509AC"/>
    <w:rsid w:val="00950EE8"/>
    <w:rsid w:val="009515BA"/>
    <w:rsid w:val="00951760"/>
    <w:rsid w:val="00951E9C"/>
    <w:rsid w:val="009520B5"/>
    <w:rsid w:val="00952ECE"/>
    <w:rsid w:val="00953548"/>
    <w:rsid w:val="00953900"/>
    <w:rsid w:val="00953EAA"/>
    <w:rsid w:val="009547BF"/>
    <w:rsid w:val="00954B3A"/>
    <w:rsid w:val="00954BA1"/>
    <w:rsid w:val="00954BC2"/>
    <w:rsid w:val="00954C21"/>
    <w:rsid w:val="00954DC7"/>
    <w:rsid w:val="00954DF4"/>
    <w:rsid w:val="00956CAB"/>
    <w:rsid w:val="009571EC"/>
    <w:rsid w:val="00957202"/>
    <w:rsid w:val="0095753E"/>
    <w:rsid w:val="00957612"/>
    <w:rsid w:val="00960329"/>
    <w:rsid w:val="00960609"/>
    <w:rsid w:val="00960F9C"/>
    <w:rsid w:val="009610B0"/>
    <w:rsid w:val="009612EA"/>
    <w:rsid w:val="0096161F"/>
    <w:rsid w:val="009616B4"/>
    <w:rsid w:val="00961708"/>
    <w:rsid w:val="0096191A"/>
    <w:rsid w:val="00961B4B"/>
    <w:rsid w:val="009628CF"/>
    <w:rsid w:val="00962ED6"/>
    <w:rsid w:val="0096319C"/>
    <w:rsid w:val="00963265"/>
    <w:rsid w:val="009639F4"/>
    <w:rsid w:val="00963A44"/>
    <w:rsid w:val="00963FD0"/>
    <w:rsid w:val="009654A9"/>
    <w:rsid w:val="00965603"/>
    <w:rsid w:val="0096661E"/>
    <w:rsid w:val="00966A14"/>
    <w:rsid w:val="00966F7D"/>
    <w:rsid w:val="0096707E"/>
    <w:rsid w:val="00967C1D"/>
    <w:rsid w:val="00967E65"/>
    <w:rsid w:val="00970540"/>
    <w:rsid w:val="00970982"/>
    <w:rsid w:val="00970A5E"/>
    <w:rsid w:val="00971108"/>
    <w:rsid w:val="0097111D"/>
    <w:rsid w:val="0097174C"/>
    <w:rsid w:val="00971EF4"/>
    <w:rsid w:val="00972563"/>
    <w:rsid w:val="00972DDE"/>
    <w:rsid w:val="009737A2"/>
    <w:rsid w:val="0097443F"/>
    <w:rsid w:val="00974892"/>
    <w:rsid w:val="009748BB"/>
    <w:rsid w:val="00974E11"/>
    <w:rsid w:val="009753BD"/>
    <w:rsid w:val="00975D58"/>
    <w:rsid w:val="0097644E"/>
    <w:rsid w:val="00976538"/>
    <w:rsid w:val="009766DB"/>
    <w:rsid w:val="00976DAC"/>
    <w:rsid w:val="0097705F"/>
    <w:rsid w:val="0097725D"/>
    <w:rsid w:val="00977685"/>
    <w:rsid w:val="00977A95"/>
    <w:rsid w:val="009800CE"/>
    <w:rsid w:val="0098016B"/>
    <w:rsid w:val="00980611"/>
    <w:rsid w:val="00980A40"/>
    <w:rsid w:val="00981318"/>
    <w:rsid w:val="009818DF"/>
    <w:rsid w:val="00981A87"/>
    <w:rsid w:val="00981F78"/>
    <w:rsid w:val="0098224E"/>
    <w:rsid w:val="009822A8"/>
    <w:rsid w:val="00982B7F"/>
    <w:rsid w:val="00982FD8"/>
    <w:rsid w:val="009832B2"/>
    <w:rsid w:val="009833DE"/>
    <w:rsid w:val="00983640"/>
    <w:rsid w:val="00983799"/>
    <w:rsid w:val="009837A0"/>
    <w:rsid w:val="00983920"/>
    <w:rsid w:val="00983C43"/>
    <w:rsid w:val="009840DA"/>
    <w:rsid w:val="00984365"/>
    <w:rsid w:val="0098464E"/>
    <w:rsid w:val="00984C43"/>
    <w:rsid w:val="00984EC6"/>
    <w:rsid w:val="00984F2E"/>
    <w:rsid w:val="00985845"/>
    <w:rsid w:val="0098586C"/>
    <w:rsid w:val="009861D5"/>
    <w:rsid w:val="00986362"/>
    <w:rsid w:val="009868C3"/>
    <w:rsid w:val="00986B72"/>
    <w:rsid w:val="00986F2D"/>
    <w:rsid w:val="00987592"/>
    <w:rsid w:val="0098778B"/>
    <w:rsid w:val="00987913"/>
    <w:rsid w:val="00991AC9"/>
    <w:rsid w:val="00991B0E"/>
    <w:rsid w:val="00991C08"/>
    <w:rsid w:val="00991CEC"/>
    <w:rsid w:val="00992B3A"/>
    <w:rsid w:val="00992EED"/>
    <w:rsid w:val="00993A13"/>
    <w:rsid w:val="00993DD3"/>
    <w:rsid w:val="009940B5"/>
    <w:rsid w:val="00994323"/>
    <w:rsid w:val="009946D7"/>
    <w:rsid w:val="009954C7"/>
    <w:rsid w:val="00995B76"/>
    <w:rsid w:val="00996796"/>
    <w:rsid w:val="009A02E8"/>
    <w:rsid w:val="009A05CB"/>
    <w:rsid w:val="009A0AC5"/>
    <w:rsid w:val="009A0CDD"/>
    <w:rsid w:val="009A0D39"/>
    <w:rsid w:val="009A0DBF"/>
    <w:rsid w:val="009A116E"/>
    <w:rsid w:val="009A15E2"/>
    <w:rsid w:val="009A17AD"/>
    <w:rsid w:val="009A1BBD"/>
    <w:rsid w:val="009A2DEA"/>
    <w:rsid w:val="009A3272"/>
    <w:rsid w:val="009A3A09"/>
    <w:rsid w:val="009A3A29"/>
    <w:rsid w:val="009A3A3F"/>
    <w:rsid w:val="009A3ED7"/>
    <w:rsid w:val="009A4152"/>
    <w:rsid w:val="009A42F9"/>
    <w:rsid w:val="009A4591"/>
    <w:rsid w:val="009A46D9"/>
    <w:rsid w:val="009A4CDE"/>
    <w:rsid w:val="009A4EE0"/>
    <w:rsid w:val="009A4F1D"/>
    <w:rsid w:val="009A5036"/>
    <w:rsid w:val="009A52A0"/>
    <w:rsid w:val="009A5422"/>
    <w:rsid w:val="009A618C"/>
    <w:rsid w:val="009A669B"/>
    <w:rsid w:val="009A6937"/>
    <w:rsid w:val="009A6B8D"/>
    <w:rsid w:val="009A6F0E"/>
    <w:rsid w:val="009A7D28"/>
    <w:rsid w:val="009A7EB8"/>
    <w:rsid w:val="009B07A2"/>
    <w:rsid w:val="009B0DF4"/>
    <w:rsid w:val="009B1C9C"/>
    <w:rsid w:val="009B25E8"/>
    <w:rsid w:val="009B34C1"/>
    <w:rsid w:val="009B359F"/>
    <w:rsid w:val="009B3700"/>
    <w:rsid w:val="009B3B05"/>
    <w:rsid w:val="009B48CB"/>
    <w:rsid w:val="009B4B07"/>
    <w:rsid w:val="009B522B"/>
    <w:rsid w:val="009B54B8"/>
    <w:rsid w:val="009B55DF"/>
    <w:rsid w:val="009B5DE2"/>
    <w:rsid w:val="009B609F"/>
    <w:rsid w:val="009B629C"/>
    <w:rsid w:val="009B647A"/>
    <w:rsid w:val="009B6B11"/>
    <w:rsid w:val="009B6B2C"/>
    <w:rsid w:val="009B6FB7"/>
    <w:rsid w:val="009B6FBD"/>
    <w:rsid w:val="009B7643"/>
    <w:rsid w:val="009B7862"/>
    <w:rsid w:val="009B78AE"/>
    <w:rsid w:val="009B7B5E"/>
    <w:rsid w:val="009B7C6A"/>
    <w:rsid w:val="009C08D5"/>
    <w:rsid w:val="009C0EAD"/>
    <w:rsid w:val="009C1108"/>
    <w:rsid w:val="009C14AA"/>
    <w:rsid w:val="009C2787"/>
    <w:rsid w:val="009C2E2B"/>
    <w:rsid w:val="009C31A9"/>
    <w:rsid w:val="009C3579"/>
    <w:rsid w:val="009C3B42"/>
    <w:rsid w:val="009C3B6C"/>
    <w:rsid w:val="009C3CE9"/>
    <w:rsid w:val="009C45B7"/>
    <w:rsid w:val="009C477B"/>
    <w:rsid w:val="009C4891"/>
    <w:rsid w:val="009C54A6"/>
    <w:rsid w:val="009C5578"/>
    <w:rsid w:val="009C589B"/>
    <w:rsid w:val="009C5A1E"/>
    <w:rsid w:val="009C5DE2"/>
    <w:rsid w:val="009C5E7E"/>
    <w:rsid w:val="009C6560"/>
    <w:rsid w:val="009C6769"/>
    <w:rsid w:val="009C6772"/>
    <w:rsid w:val="009C6EA2"/>
    <w:rsid w:val="009C7488"/>
    <w:rsid w:val="009C75A6"/>
    <w:rsid w:val="009C78FA"/>
    <w:rsid w:val="009C7FD8"/>
    <w:rsid w:val="009D0A1D"/>
    <w:rsid w:val="009D0F87"/>
    <w:rsid w:val="009D13BA"/>
    <w:rsid w:val="009D1AF0"/>
    <w:rsid w:val="009D1F49"/>
    <w:rsid w:val="009D20D9"/>
    <w:rsid w:val="009D21BB"/>
    <w:rsid w:val="009D2C15"/>
    <w:rsid w:val="009D2D16"/>
    <w:rsid w:val="009D33E9"/>
    <w:rsid w:val="009D37E5"/>
    <w:rsid w:val="009D3C21"/>
    <w:rsid w:val="009D3CDB"/>
    <w:rsid w:val="009D599A"/>
    <w:rsid w:val="009D59C3"/>
    <w:rsid w:val="009D5F04"/>
    <w:rsid w:val="009D6167"/>
    <w:rsid w:val="009D62FF"/>
    <w:rsid w:val="009D6B79"/>
    <w:rsid w:val="009D70B4"/>
    <w:rsid w:val="009D7486"/>
    <w:rsid w:val="009D78C5"/>
    <w:rsid w:val="009E0232"/>
    <w:rsid w:val="009E023A"/>
    <w:rsid w:val="009E049B"/>
    <w:rsid w:val="009E09DB"/>
    <w:rsid w:val="009E27BB"/>
    <w:rsid w:val="009E297A"/>
    <w:rsid w:val="009E2CC8"/>
    <w:rsid w:val="009E2DE1"/>
    <w:rsid w:val="009E2FEA"/>
    <w:rsid w:val="009E325D"/>
    <w:rsid w:val="009E483B"/>
    <w:rsid w:val="009E4FAA"/>
    <w:rsid w:val="009E5108"/>
    <w:rsid w:val="009E54E6"/>
    <w:rsid w:val="009E5818"/>
    <w:rsid w:val="009E6003"/>
    <w:rsid w:val="009E617E"/>
    <w:rsid w:val="009E637A"/>
    <w:rsid w:val="009E6396"/>
    <w:rsid w:val="009E652D"/>
    <w:rsid w:val="009E653F"/>
    <w:rsid w:val="009E6691"/>
    <w:rsid w:val="009E7251"/>
    <w:rsid w:val="009E7373"/>
    <w:rsid w:val="009F0070"/>
    <w:rsid w:val="009F0252"/>
    <w:rsid w:val="009F0985"/>
    <w:rsid w:val="009F0A04"/>
    <w:rsid w:val="009F0FE1"/>
    <w:rsid w:val="009F197F"/>
    <w:rsid w:val="009F1D6C"/>
    <w:rsid w:val="009F34ED"/>
    <w:rsid w:val="009F42FE"/>
    <w:rsid w:val="009F4AFD"/>
    <w:rsid w:val="009F5955"/>
    <w:rsid w:val="009F5BD7"/>
    <w:rsid w:val="009F5CD3"/>
    <w:rsid w:val="009F69C8"/>
    <w:rsid w:val="009F6C35"/>
    <w:rsid w:val="009F7279"/>
    <w:rsid w:val="009F767F"/>
    <w:rsid w:val="009F76AF"/>
    <w:rsid w:val="009F7879"/>
    <w:rsid w:val="009F7BC7"/>
    <w:rsid w:val="009F7EC0"/>
    <w:rsid w:val="00A00122"/>
    <w:rsid w:val="00A002FB"/>
    <w:rsid w:val="00A008BF"/>
    <w:rsid w:val="00A008FB"/>
    <w:rsid w:val="00A00975"/>
    <w:rsid w:val="00A00EFA"/>
    <w:rsid w:val="00A0190C"/>
    <w:rsid w:val="00A01DFC"/>
    <w:rsid w:val="00A037E4"/>
    <w:rsid w:val="00A042CC"/>
    <w:rsid w:val="00A04AC9"/>
    <w:rsid w:val="00A05442"/>
    <w:rsid w:val="00A05773"/>
    <w:rsid w:val="00A066E8"/>
    <w:rsid w:val="00A069B2"/>
    <w:rsid w:val="00A06A9F"/>
    <w:rsid w:val="00A06AB9"/>
    <w:rsid w:val="00A06EA9"/>
    <w:rsid w:val="00A070AC"/>
    <w:rsid w:val="00A10822"/>
    <w:rsid w:val="00A108BD"/>
    <w:rsid w:val="00A11578"/>
    <w:rsid w:val="00A11B42"/>
    <w:rsid w:val="00A12151"/>
    <w:rsid w:val="00A1219D"/>
    <w:rsid w:val="00A124FE"/>
    <w:rsid w:val="00A12514"/>
    <w:rsid w:val="00A12C56"/>
    <w:rsid w:val="00A12D3B"/>
    <w:rsid w:val="00A12DF5"/>
    <w:rsid w:val="00A13045"/>
    <w:rsid w:val="00A13264"/>
    <w:rsid w:val="00A136AB"/>
    <w:rsid w:val="00A1386D"/>
    <w:rsid w:val="00A1466E"/>
    <w:rsid w:val="00A14D0A"/>
    <w:rsid w:val="00A1538E"/>
    <w:rsid w:val="00A153F5"/>
    <w:rsid w:val="00A15926"/>
    <w:rsid w:val="00A15CFF"/>
    <w:rsid w:val="00A15EBB"/>
    <w:rsid w:val="00A16859"/>
    <w:rsid w:val="00A17333"/>
    <w:rsid w:val="00A177BF"/>
    <w:rsid w:val="00A1783E"/>
    <w:rsid w:val="00A17E4C"/>
    <w:rsid w:val="00A2025D"/>
    <w:rsid w:val="00A202EA"/>
    <w:rsid w:val="00A203F4"/>
    <w:rsid w:val="00A2051E"/>
    <w:rsid w:val="00A2066B"/>
    <w:rsid w:val="00A208C0"/>
    <w:rsid w:val="00A209C7"/>
    <w:rsid w:val="00A20FBC"/>
    <w:rsid w:val="00A210C4"/>
    <w:rsid w:val="00A21422"/>
    <w:rsid w:val="00A21858"/>
    <w:rsid w:val="00A21909"/>
    <w:rsid w:val="00A21934"/>
    <w:rsid w:val="00A220B3"/>
    <w:rsid w:val="00A22260"/>
    <w:rsid w:val="00A22687"/>
    <w:rsid w:val="00A22BBD"/>
    <w:rsid w:val="00A22C23"/>
    <w:rsid w:val="00A23148"/>
    <w:rsid w:val="00A24804"/>
    <w:rsid w:val="00A2490D"/>
    <w:rsid w:val="00A24A99"/>
    <w:rsid w:val="00A24D27"/>
    <w:rsid w:val="00A24D98"/>
    <w:rsid w:val="00A24DE0"/>
    <w:rsid w:val="00A24E23"/>
    <w:rsid w:val="00A253ED"/>
    <w:rsid w:val="00A254EF"/>
    <w:rsid w:val="00A2562A"/>
    <w:rsid w:val="00A25781"/>
    <w:rsid w:val="00A26042"/>
    <w:rsid w:val="00A26060"/>
    <w:rsid w:val="00A267D6"/>
    <w:rsid w:val="00A26FB9"/>
    <w:rsid w:val="00A27DF7"/>
    <w:rsid w:val="00A3014F"/>
    <w:rsid w:val="00A301CE"/>
    <w:rsid w:val="00A31B98"/>
    <w:rsid w:val="00A31E6C"/>
    <w:rsid w:val="00A32E83"/>
    <w:rsid w:val="00A332C7"/>
    <w:rsid w:val="00A33630"/>
    <w:rsid w:val="00A33AE2"/>
    <w:rsid w:val="00A33E9F"/>
    <w:rsid w:val="00A341A5"/>
    <w:rsid w:val="00A34639"/>
    <w:rsid w:val="00A3463E"/>
    <w:rsid w:val="00A348CD"/>
    <w:rsid w:val="00A34BE5"/>
    <w:rsid w:val="00A34F18"/>
    <w:rsid w:val="00A35F44"/>
    <w:rsid w:val="00A36FDE"/>
    <w:rsid w:val="00A375C7"/>
    <w:rsid w:val="00A3768B"/>
    <w:rsid w:val="00A40741"/>
    <w:rsid w:val="00A40CC8"/>
    <w:rsid w:val="00A414CD"/>
    <w:rsid w:val="00A41CFF"/>
    <w:rsid w:val="00A41EF0"/>
    <w:rsid w:val="00A42A39"/>
    <w:rsid w:val="00A42BEE"/>
    <w:rsid w:val="00A42EAE"/>
    <w:rsid w:val="00A43640"/>
    <w:rsid w:val="00A4459C"/>
    <w:rsid w:val="00A44B3C"/>
    <w:rsid w:val="00A44FA8"/>
    <w:rsid w:val="00A454FD"/>
    <w:rsid w:val="00A467D7"/>
    <w:rsid w:val="00A46F67"/>
    <w:rsid w:val="00A47720"/>
    <w:rsid w:val="00A4789F"/>
    <w:rsid w:val="00A47F79"/>
    <w:rsid w:val="00A50281"/>
    <w:rsid w:val="00A50D60"/>
    <w:rsid w:val="00A51130"/>
    <w:rsid w:val="00A511EF"/>
    <w:rsid w:val="00A51394"/>
    <w:rsid w:val="00A5195A"/>
    <w:rsid w:val="00A51D32"/>
    <w:rsid w:val="00A51EA2"/>
    <w:rsid w:val="00A52386"/>
    <w:rsid w:val="00A52F86"/>
    <w:rsid w:val="00A53188"/>
    <w:rsid w:val="00A536F5"/>
    <w:rsid w:val="00A537D5"/>
    <w:rsid w:val="00A5452B"/>
    <w:rsid w:val="00A549AE"/>
    <w:rsid w:val="00A54B97"/>
    <w:rsid w:val="00A55209"/>
    <w:rsid w:val="00A55895"/>
    <w:rsid w:val="00A55BAC"/>
    <w:rsid w:val="00A55CE3"/>
    <w:rsid w:val="00A56283"/>
    <w:rsid w:val="00A5634E"/>
    <w:rsid w:val="00A577F9"/>
    <w:rsid w:val="00A5788C"/>
    <w:rsid w:val="00A60153"/>
    <w:rsid w:val="00A60335"/>
    <w:rsid w:val="00A6077D"/>
    <w:rsid w:val="00A60B59"/>
    <w:rsid w:val="00A60C07"/>
    <w:rsid w:val="00A61595"/>
    <w:rsid w:val="00A61AA0"/>
    <w:rsid w:val="00A62664"/>
    <w:rsid w:val="00A62BB7"/>
    <w:rsid w:val="00A62C45"/>
    <w:rsid w:val="00A62CBF"/>
    <w:rsid w:val="00A63CE7"/>
    <w:rsid w:val="00A6402E"/>
    <w:rsid w:val="00A64399"/>
    <w:rsid w:val="00A64512"/>
    <w:rsid w:val="00A64880"/>
    <w:rsid w:val="00A648B9"/>
    <w:rsid w:val="00A64EB3"/>
    <w:rsid w:val="00A651F0"/>
    <w:rsid w:val="00A651FE"/>
    <w:rsid w:val="00A65350"/>
    <w:rsid w:val="00A65D96"/>
    <w:rsid w:val="00A674E3"/>
    <w:rsid w:val="00A70266"/>
    <w:rsid w:val="00A710CB"/>
    <w:rsid w:val="00A7174A"/>
    <w:rsid w:val="00A72F5F"/>
    <w:rsid w:val="00A730BE"/>
    <w:rsid w:val="00A739D3"/>
    <w:rsid w:val="00A744C7"/>
    <w:rsid w:val="00A74607"/>
    <w:rsid w:val="00A74C4A"/>
    <w:rsid w:val="00A74DFF"/>
    <w:rsid w:val="00A755AB"/>
    <w:rsid w:val="00A75759"/>
    <w:rsid w:val="00A759F7"/>
    <w:rsid w:val="00A76558"/>
    <w:rsid w:val="00A77468"/>
    <w:rsid w:val="00A776D3"/>
    <w:rsid w:val="00A77A18"/>
    <w:rsid w:val="00A80098"/>
    <w:rsid w:val="00A8084B"/>
    <w:rsid w:val="00A80992"/>
    <w:rsid w:val="00A80B32"/>
    <w:rsid w:val="00A810BF"/>
    <w:rsid w:val="00A813BB"/>
    <w:rsid w:val="00A8194C"/>
    <w:rsid w:val="00A82C1E"/>
    <w:rsid w:val="00A82D68"/>
    <w:rsid w:val="00A8363D"/>
    <w:rsid w:val="00A839F0"/>
    <w:rsid w:val="00A83A28"/>
    <w:rsid w:val="00A83A5F"/>
    <w:rsid w:val="00A83E0D"/>
    <w:rsid w:val="00A83F99"/>
    <w:rsid w:val="00A8444F"/>
    <w:rsid w:val="00A848D8"/>
    <w:rsid w:val="00A84D4A"/>
    <w:rsid w:val="00A85592"/>
    <w:rsid w:val="00A8570A"/>
    <w:rsid w:val="00A85CAC"/>
    <w:rsid w:val="00A868A1"/>
    <w:rsid w:val="00A869F9"/>
    <w:rsid w:val="00A86CB1"/>
    <w:rsid w:val="00A86FD5"/>
    <w:rsid w:val="00A87026"/>
    <w:rsid w:val="00A872B2"/>
    <w:rsid w:val="00A87304"/>
    <w:rsid w:val="00A875DC"/>
    <w:rsid w:val="00A87A3E"/>
    <w:rsid w:val="00A87EB9"/>
    <w:rsid w:val="00A90285"/>
    <w:rsid w:val="00A905A3"/>
    <w:rsid w:val="00A906FF"/>
    <w:rsid w:val="00A90712"/>
    <w:rsid w:val="00A90EBD"/>
    <w:rsid w:val="00A913ED"/>
    <w:rsid w:val="00A91C13"/>
    <w:rsid w:val="00A92093"/>
    <w:rsid w:val="00A9227A"/>
    <w:rsid w:val="00A924D4"/>
    <w:rsid w:val="00A92A74"/>
    <w:rsid w:val="00A93E2E"/>
    <w:rsid w:val="00A94023"/>
    <w:rsid w:val="00A94177"/>
    <w:rsid w:val="00A9464B"/>
    <w:rsid w:val="00A94E13"/>
    <w:rsid w:val="00A95276"/>
    <w:rsid w:val="00A95770"/>
    <w:rsid w:val="00A95935"/>
    <w:rsid w:val="00A963D5"/>
    <w:rsid w:val="00A968C0"/>
    <w:rsid w:val="00A96A49"/>
    <w:rsid w:val="00A96E26"/>
    <w:rsid w:val="00A96F2F"/>
    <w:rsid w:val="00A9714F"/>
    <w:rsid w:val="00A971B7"/>
    <w:rsid w:val="00A9774C"/>
    <w:rsid w:val="00A9790F"/>
    <w:rsid w:val="00AA059D"/>
    <w:rsid w:val="00AA08EF"/>
    <w:rsid w:val="00AA0F88"/>
    <w:rsid w:val="00AA1358"/>
    <w:rsid w:val="00AA139A"/>
    <w:rsid w:val="00AA13F5"/>
    <w:rsid w:val="00AA145B"/>
    <w:rsid w:val="00AA15AE"/>
    <w:rsid w:val="00AA172B"/>
    <w:rsid w:val="00AA2082"/>
    <w:rsid w:val="00AA2522"/>
    <w:rsid w:val="00AA26F1"/>
    <w:rsid w:val="00AA29E0"/>
    <w:rsid w:val="00AA29E8"/>
    <w:rsid w:val="00AA2E0F"/>
    <w:rsid w:val="00AA2E3E"/>
    <w:rsid w:val="00AA2EFC"/>
    <w:rsid w:val="00AA32C9"/>
    <w:rsid w:val="00AA3816"/>
    <w:rsid w:val="00AA41A4"/>
    <w:rsid w:val="00AA4339"/>
    <w:rsid w:val="00AA4E10"/>
    <w:rsid w:val="00AA4F1C"/>
    <w:rsid w:val="00AA531D"/>
    <w:rsid w:val="00AA53AD"/>
    <w:rsid w:val="00AA561B"/>
    <w:rsid w:val="00AA5629"/>
    <w:rsid w:val="00AA5961"/>
    <w:rsid w:val="00AA5BC7"/>
    <w:rsid w:val="00AA6507"/>
    <w:rsid w:val="00AA6B83"/>
    <w:rsid w:val="00AA76DD"/>
    <w:rsid w:val="00AA786A"/>
    <w:rsid w:val="00AB0392"/>
    <w:rsid w:val="00AB04F7"/>
    <w:rsid w:val="00AB0764"/>
    <w:rsid w:val="00AB079E"/>
    <w:rsid w:val="00AB08C9"/>
    <w:rsid w:val="00AB0B5D"/>
    <w:rsid w:val="00AB0E44"/>
    <w:rsid w:val="00AB125C"/>
    <w:rsid w:val="00AB12B0"/>
    <w:rsid w:val="00AB16E7"/>
    <w:rsid w:val="00AB1E6F"/>
    <w:rsid w:val="00AB240C"/>
    <w:rsid w:val="00AB28A2"/>
    <w:rsid w:val="00AB28E4"/>
    <w:rsid w:val="00AB2DE4"/>
    <w:rsid w:val="00AB31CE"/>
    <w:rsid w:val="00AB3258"/>
    <w:rsid w:val="00AB336E"/>
    <w:rsid w:val="00AB3610"/>
    <w:rsid w:val="00AB37BC"/>
    <w:rsid w:val="00AB419B"/>
    <w:rsid w:val="00AB4723"/>
    <w:rsid w:val="00AB4B68"/>
    <w:rsid w:val="00AB4E07"/>
    <w:rsid w:val="00AB55D6"/>
    <w:rsid w:val="00AB5809"/>
    <w:rsid w:val="00AB63CF"/>
    <w:rsid w:val="00AB7E6D"/>
    <w:rsid w:val="00AC03CF"/>
    <w:rsid w:val="00AC0D5E"/>
    <w:rsid w:val="00AC1833"/>
    <w:rsid w:val="00AC1CC5"/>
    <w:rsid w:val="00AC26E3"/>
    <w:rsid w:val="00AC2798"/>
    <w:rsid w:val="00AC2AE5"/>
    <w:rsid w:val="00AC36C4"/>
    <w:rsid w:val="00AC38F0"/>
    <w:rsid w:val="00AC3E89"/>
    <w:rsid w:val="00AC44AF"/>
    <w:rsid w:val="00AC5CC5"/>
    <w:rsid w:val="00AC621E"/>
    <w:rsid w:val="00AC627C"/>
    <w:rsid w:val="00AC637F"/>
    <w:rsid w:val="00AC655E"/>
    <w:rsid w:val="00AC68A4"/>
    <w:rsid w:val="00AC6B61"/>
    <w:rsid w:val="00AC6E71"/>
    <w:rsid w:val="00AC6F1C"/>
    <w:rsid w:val="00AC7626"/>
    <w:rsid w:val="00AD01CE"/>
    <w:rsid w:val="00AD058C"/>
    <w:rsid w:val="00AD05A1"/>
    <w:rsid w:val="00AD1054"/>
    <w:rsid w:val="00AD1071"/>
    <w:rsid w:val="00AD123E"/>
    <w:rsid w:val="00AD125D"/>
    <w:rsid w:val="00AD1C4F"/>
    <w:rsid w:val="00AD1E26"/>
    <w:rsid w:val="00AD2024"/>
    <w:rsid w:val="00AD21F3"/>
    <w:rsid w:val="00AD2EA7"/>
    <w:rsid w:val="00AD2F1C"/>
    <w:rsid w:val="00AD35D5"/>
    <w:rsid w:val="00AD3630"/>
    <w:rsid w:val="00AD3F85"/>
    <w:rsid w:val="00AD47F1"/>
    <w:rsid w:val="00AD5164"/>
    <w:rsid w:val="00AD5B8E"/>
    <w:rsid w:val="00AD64C3"/>
    <w:rsid w:val="00AD666E"/>
    <w:rsid w:val="00AD66D3"/>
    <w:rsid w:val="00AD6ABA"/>
    <w:rsid w:val="00AD6BD7"/>
    <w:rsid w:val="00AD6E58"/>
    <w:rsid w:val="00AD716E"/>
    <w:rsid w:val="00AD72BF"/>
    <w:rsid w:val="00AD7CCC"/>
    <w:rsid w:val="00AE0549"/>
    <w:rsid w:val="00AE0721"/>
    <w:rsid w:val="00AE0854"/>
    <w:rsid w:val="00AE08EC"/>
    <w:rsid w:val="00AE0C83"/>
    <w:rsid w:val="00AE12B9"/>
    <w:rsid w:val="00AE1B1F"/>
    <w:rsid w:val="00AE250E"/>
    <w:rsid w:val="00AE2DC0"/>
    <w:rsid w:val="00AE308B"/>
    <w:rsid w:val="00AE318A"/>
    <w:rsid w:val="00AE321F"/>
    <w:rsid w:val="00AE426B"/>
    <w:rsid w:val="00AE4301"/>
    <w:rsid w:val="00AE4A51"/>
    <w:rsid w:val="00AE4DCE"/>
    <w:rsid w:val="00AE4E0A"/>
    <w:rsid w:val="00AE507E"/>
    <w:rsid w:val="00AE5227"/>
    <w:rsid w:val="00AE5605"/>
    <w:rsid w:val="00AE59E4"/>
    <w:rsid w:val="00AE5C19"/>
    <w:rsid w:val="00AE5DC7"/>
    <w:rsid w:val="00AE63C3"/>
    <w:rsid w:val="00AE6695"/>
    <w:rsid w:val="00AE6FDF"/>
    <w:rsid w:val="00AE710A"/>
    <w:rsid w:val="00AE72D1"/>
    <w:rsid w:val="00AE7AFF"/>
    <w:rsid w:val="00AE7F0C"/>
    <w:rsid w:val="00AF0276"/>
    <w:rsid w:val="00AF02D0"/>
    <w:rsid w:val="00AF0414"/>
    <w:rsid w:val="00AF0C2D"/>
    <w:rsid w:val="00AF109A"/>
    <w:rsid w:val="00AF1637"/>
    <w:rsid w:val="00AF2105"/>
    <w:rsid w:val="00AF2D71"/>
    <w:rsid w:val="00AF36DF"/>
    <w:rsid w:val="00AF3FCA"/>
    <w:rsid w:val="00AF42DF"/>
    <w:rsid w:val="00AF48C4"/>
    <w:rsid w:val="00AF49F0"/>
    <w:rsid w:val="00AF49F6"/>
    <w:rsid w:val="00AF4FC2"/>
    <w:rsid w:val="00AF6D96"/>
    <w:rsid w:val="00AF6EAD"/>
    <w:rsid w:val="00AF774E"/>
    <w:rsid w:val="00AF7E09"/>
    <w:rsid w:val="00AF7F20"/>
    <w:rsid w:val="00B00057"/>
    <w:rsid w:val="00B009EE"/>
    <w:rsid w:val="00B00CAB"/>
    <w:rsid w:val="00B00E40"/>
    <w:rsid w:val="00B00F9B"/>
    <w:rsid w:val="00B011CF"/>
    <w:rsid w:val="00B01222"/>
    <w:rsid w:val="00B0141E"/>
    <w:rsid w:val="00B01E06"/>
    <w:rsid w:val="00B01FC7"/>
    <w:rsid w:val="00B02A06"/>
    <w:rsid w:val="00B02B25"/>
    <w:rsid w:val="00B02CED"/>
    <w:rsid w:val="00B03632"/>
    <w:rsid w:val="00B03E7E"/>
    <w:rsid w:val="00B03E9A"/>
    <w:rsid w:val="00B03FEC"/>
    <w:rsid w:val="00B041CD"/>
    <w:rsid w:val="00B04670"/>
    <w:rsid w:val="00B04DD6"/>
    <w:rsid w:val="00B05200"/>
    <w:rsid w:val="00B05585"/>
    <w:rsid w:val="00B05D42"/>
    <w:rsid w:val="00B060CB"/>
    <w:rsid w:val="00B072F2"/>
    <w:rsid w:val="00B07798"/>
    <w:rsid w:val="00B07DE5"/>
    <w:rsid w:val="00B1069E"/>
    <w:rsid w:val="00B10B86"/>
    <w:rsid w:val="00B11288"/>
    <w:rsid w:val="00B11513"/>
    <w:rsid w:val="00B11626"/>
    <w:rsid w:val="00B120FB"/>
    <w:rsid w:val="00B12424"/>
    <w:rsid w:val="00B12436"/>
    <w:rsid w:val="00B12442"/>
    <w:rsid w:val="00B12507"/>
    <w:rsid w:val="00B12756"/>
    <w:rsid w:val="00B12822"/>
    <w:rsid w:val="00B12B50"/>
    <w:rsid w:val="00B138EE"/>
    <w:rsid w:val="00B139C8"/>
    <w:rsid w:val="00B13A58"/>
    <w:rsid w:val="00B13AD8"/>
    <w:rsid w:val="00B13F30"/>
    <w:rsid w:val="00B13F39"/>
    <w:rsid w:val="00B149B3"/>
    <w:rsid w:val="00B14CCA"/>
    <w:rsid w:val="00B15087"/>
    <w:rsid w:val="00B1530A"/>
    <w:rsid w:val="00B157BF"/>
    <w:rsid w:val="00B1596F"/>
    <w:rsid w:val="00B1683F"/>
    <w:rsid w:val="00B16CD3"/>
    <w:rsid w:val="00B16F0C"/>
    <w:rsid w:val="00B1700A"/>
    <w:rsid w:val="00B17587"/>
    <w:rsid w:val="00B175F1"/>
    <w:rsid w:val="00B200F1"/>
    <w:rsid w:val="00B2068C"/>
    <w:rsid w:val="00B20B94"/>
    <w:rsid w:val="00B21DDC"/>
    <w:rsid w:val="00B22658"/>
    <w:rsid w:val="00B23771"/>
    <w:rsid w:val="00B23B5C"/>
    <w:rsid w:val="00B23E50"/>
    <w:rsid w:val="00B23E64"/>
    <w:rsid w:val="00B24261"/>
    <w:rsid w:val="00B2446C"/>
    <w:rsid w:val="00B2509B"/>
    <w:rsid w:val="00B253FA"/>
    <w:rsid w:val="00B25427"/>
    <w:rsid w:val="00B25655"/>
    <w:rsid w:val="00B25AC9"/>
    <w:rsid w:val="00B26295"/>
    <w:rsid w:val="00B26383"/>
    <w:rsid w:val="00B26B1A"/>
    <w:rsid w:val="00B26DBB"/>
    <w:rsid w:val="00B26F25"/>
    <w:rsid w:val="00B27549"/>
    <w:rsid w:val="00B27AA2"/>
    <w:rsid w:val="00B27BF3"/>
    <w:rsid w:val="00B27F48"/>
    <w:rsid w:val="00B309C6"/>
    <w:rsid w:val="00B30A6C"/>
    <w:rsid w:val="00B30FC8"/>
    <w:rsid w:val="00B310D9"/>
    <w:rsid w:val="00B311D1"/>
    <w:rsid w:val="00B314A8"/>
    <w:rsid w:val="00B3176F"/>
    <w:rsid w:val="00B31E58"/>
    <w:rsid w:val="00B333B7"/>
    <w:rsid w:val="00B336DB"/>
    <w:rsid w:val="00B34090"/>
    <w:rsid w:val="00B34412"/>
    <w:rsid w:val="00B34623"/>
    <w:rsid w:val="00B34DFD"/>
    <w:rsid w:val="00B35018"/>
    <w:rsid w:val="00B35440"/>
    <w:rsid w:val="00B35BEA"/>
    <w:rsid w:val="00B366AB"/>
    <w:rsid w:val="00B36EE6"/>
    <w:rsid w:val="00B36EF1"/>
    <w:rsid w:val="00B375ED"/>
    <w:rsid w:val="00B378F8"/>
    <w:rsid w:val="00B37F07"/>
    <w:rsid w:val="00B400FE"/>
    <w:rsid w:val="00B402AE"/>
    <w:rsid w:val="00B411DB"/>
    <w:rsid w:val="00B416A3"/>
    <w:rsid w:val="00B41764"/>
    <w:rsid w:val="00B41E57"/>
    <w:rsid w:val="00B42A38"/>
    <w:rsid w:val="00B42DB1"/>
    <w:rsid w:val="00B42E31"/>
    <w:rsid w:val="00B431BB"/>
    <w:rsid w:val="00B4362B"/>
    <w:rsid w:val="00B43D24"/>
    <w:rsid w:val="00B43ED7"/>
    <w:rsid w:val="00B44F18"/>
    <w:rsid w:val="00B4671A"/>
    <w:rsid w:val="00B46E74"/>
    <w:rsid w:val="00B472A4"/>
    <w:rsid w:val="00B47D22"/>
    <w:rsid w:val="00B503D7"/>
    <w:rsid w:val="00B5096F"/>
    <w:rsid w:val="00B50AE2"/>
    <w:rsid w:val="00B50CE5"/>
    <w:rsid w:val="00B515CB"/>
    <w:rsid w:val="00B51E9F"/>
    <w:rsid w:val="00B52B03"/>
    <w:rsid w:val="00B53120"/>
    <w:rsid w:val="00B537E7"/>
    <w:rsid w:val="00B53DEC"/>
    <w:rsid w:val="00B53E04"/>
    <w:rsid w:val="00B5458F"/>
    <w:rsid w:val="00B5488C"/>
    <w:rsid w:val="00B548AC"/>
    <w:rsid w:val="00B54A08"/>
    <w:rsid w:val="00B54B17"/>
    <w:rsid w:val="00B54C80"/>
    <w:rsid w:val="00B54D8D"/>
    <w:rsid w:val="00B54EF9"/>
    <w:rsid w:val="00B5554B"/>
    <w:rsid w:val="00B555E1"/>
    <w:rsid w:val="00B558A4"/>
    <w:rsid w:val="00B55914"/>
    <w:rsid w:val="00B55F7A"/>
    <w:rsid w:val="00B560A6"/>
    <w:rsid w:val="00B56820"/>
    <w:rsid w:val="00B5782F"/>
    <w:rsid w:val="00B57E39"/>
    <w:rsid w:val="00B57EB6"/>
    <w:rsid w:val="00B60144"/>
    <w:rsid w:val="00B60395"/>
    <w:rsid w:val="00B6053B"/>
    <w:rsid w:val="00B605ED"/>
    <w:rsid w:val="00B61269"/>
    <w:rsid w:val="00B612F8"/>
    <w:rsid w:val="00B613F3"/>
    <w:rsid w:val="00B614A8"/>
    <w:rsid w:val="00B62096"/>
    <w:rsid w:val="00B62306"/>
    <w:rsid w:val="00B633BF"/>
    <w:rsid w:val="00B63878"/>
    <w:rsid w:val="00B63CFF"/>
    <w:rsid w:val="00B63D41"/>
    <w:rsid w:val="00B63E81"/>
    <w:rsid w:val="00B64268"/>
    <w:rsid w:val="00B642C0"/>
    <w:rsid w:val="00B6446C"/>
    <w:rsid w:val="00B64986"/>
    <w:rsid w:val="00B65213"/>
    <w:rsid w:val="00B65224"/>
    <w:rsid w:val="00B6532E"/>
    <w:rsid w:val="00B6579C"/>
    <w:rsid w:val="00B65894"/>
    <w:rsid w:val="00B65BEC"/>
    <w:rsid w:val="00B66BC4"/>
    <w:rsid w:val="00B66C42"/>
    <w:rsid w:val="00B66FD5"/>
    <w:rsid w:val="00B672EC"/>
    <w:rsid w:val="00B67917"/>
    <w:rsid w:val="00B67DAC"/>
    <w:rsid w:val="00B70042"/>
    <w:rsid w:val="00B70A81"/>
    <w:rsid w:val="00B70E0E"/>
    <w:rsid w:val="00B71087"/>
    <w:rsid w:val="00B7193C"/>
    <w:rsid w:val="00B71DFD"/>
    <w:rsid w:val="00B73BC0"/>
    <w:rsid w:val="00B7425A"/>
    <w:rsid w:val="00B756F5"/>
    <w:rsid w:val="00B762FD"/>
    <w:rsid w:val="00B767B8"/>
    <w:rsid w:val="00B76D18"/>
    <w:rsid w:val="00B76E49"/>
    <w:rsid w:val="00B77179"/>
    <w:rsid w:val="00B77443"/>
    <w:rsid w:val="00B8012C"/>
    <w:rsid w:val="00B80221"/>
    <w:rsid w:val="00B80D36"/>
    <w:rsid w:val="00B8121C"/>
    <w:rsid w:val="00B812C1"/>
    <w:rsid w:val="00B8153E"/>
    <w:rsid w:val="00B81AE1"/>
    <w:rsid w:val="00B8220F"/>
    <w:rsid w:val="00B82B81"/>
    <w:rsid w:val="00B83A77"/>
    <w:rsid w:val="00B83A7E"/>
    <w:rsid w:val="00B8466A"/>
    <w:rsid w:val="00B84820"/>
    <w:rsid w:val="00B84DC9"/>
    <w:rsid w:val="00B85474"/>
    <w:rsid w:val="00B85917"/>
    <w:rsid w:val="00B85AF2"/>
    <w:rsid w:val="00B874CC"/>
    <w:rsid w:val="00B87828"/>
    <w:rsid w:val="00B8793F"/>
    <w:rsid w:val="00B879FA"/>
    <w:rsid w:val="00B909A0"/>
    <w:rsid w:val="00B90A4C"/>
    <w:rsid w:val="00B90FCE"/>
    <w:rsid w:val="00B918E8"/>
    <w:rsid w:val="00B91969"/>
    <w:rsid w:val="00B924BA"/>
    <w:rsid w:val="00B92701"/>
    <w:rsid w:val="00B92790"/>
    <w:rsid w:val="00B92988"/>
    <w:rsid w:val="00B937E0"/>
    <w:rsid w:val="00B93A3A"/>
    <w:rsid w:val="00B93AF0"/>
    <w:rsid w:val="00B93CCD"/>
    <w:rsid w:val="00B93DF7"/>
    <w:rsid w:val="00B93E36"/>
    <w:rsid w:val="00B9431E"/>
    <w:rsid w:val="00B9453A"/>
    <w:rsid w:val="00B94815"/>
    <w:rsid w:val="00B948E3"/>
    <w:rsid w:val="00B94B83"/>
    <w:rsid w:val="00B95367"/>
    <w:rsid w:val="00B95407"/>
    <w:rsid w:val="00B95585"/>
    <w:rsid w:val="00B95F67"/>
    <w:rsid w:val="00B96887"/>
    <w:rsid w:val="00B97626"/>
    <w:rsid w:val="00B9769E"/>
    <w:rsid w:val="00B97838"/>
    <w:rsid w:val="00BA0249"/>
    <w:rsid w:val="00BA06F8"/>
    <w:rsid w:val="00BA07A6"/>
    <w:rsid w:val="00BA0CD3"/>
    <w:rsid w:val="00BA15BB"/>
    <w:rsid w:val="00BA1DAF"/>
    <w:rsid w:val="00BA267F"/>
    <w:rsid w:val="00BA2A7D"/>
    <w:rsid w:val="00BA3381"/>
    <w:rsid w:val="00BA36FC"/>
    <w:rsid w:val="00BA41FA"/>
    <w:rsid w:val="00BA47EF"/>
    <w:rsid w:val="00BA4812"/>
    <w:rsid w:val="00BA4A87"/>
    <w:rsid w:val="00BA4CAC"/>
    <w:rsid w:val="00BA5739"/>
    <w:rsid w:val="00BA57AF"/>
    <w:rsid w:val="00BA5808"/>
    <w:rsid w:val="00BA5A66"/>
    <w:rsid w:val="00BA6E12"/>
    <w:rsid w:val="00BA6FE8"/>
    <w:rsid w:val="00BA7322"/>
    <w:rsid w:val="00BA745C"/>
    <w:rsid w:val="00BA7760"/>
    <w:rsid w:val="00BA7C43"/>
    <w:rsid w:val="00BA7E20"/>
    <w:rsid w:val="00BB06A8"/>
    <w:rsid w:val="00BB06AA"/>
    <w:rsid w:val="00BB0700"/>
    <w:rsid w:val="00BB0D57"/>
    <w:rsid w:val="00BB0DD6"/>
    <w:rsid w:val="00BB18D3"/>
    <w:rsid w:val="00BB19AE"/>
    <w:rsid w:val="00BB1BA4"/>
    <w:rsid w:val="00BB1F57"/>
    <w:rsid w:val="00BB21A2"/>
    <w:rsid w:val="00BB2AD3"/>
    <w:rsid w:val="00BB31A0"/>
    <w:rsid w:val="00BB354B"/>
    <w:rsid w:val="00BB366B"/>
    <w:rsid w:val="00BB3AE9"/>
    <w:rsid w:val="00BB4C4F"/>
    <w:rsid w:val="00BB55D1"/>
    <w:rsid w:val="00BB56D5"/>
    <w:rsid w:val="00BB5788"/>
    <w:rsid w:val="00BB58AD"/>
    <w:rsid w:val="00BB6177"/>
    <w:rsid w:val="00BB67CF"/>
    <w:rsid w:val="00BB7D77"/>
    <w:rsid w:val="00BB7DC1"/>
    <w:rsid w:val="00BC0139"/>
    <w:rsid w:val="00BC069B"/>
    <w:rsid w:val="00BC079F"/>
    <w:rsid w:val="00BC1054"/>
    <w:rsid w:val="00BC110D"/>
    <w:rsid w:val="00BC1158"/>
    <w:rsid w:val="00BC12DD"/>
    <w:rsid w:val="00BC178C"/>
    <w:rsid w:val="00BC229E"/>
    <w:rsid w:val="00BC29BF"/>
    <w:rsid w:val="00BC2A1F"/>
    <w:rsid w:val="00BC2FD9"/>
    <w:rsid w:val="00BC37A5"/>
    <w:rsid w:val="00BC39E2"/>
    <w:rsid w:val="00BC3A7A"/>
    <w:rsid w:val="00BC428F"/>
    <w:rsid w:val="00BC5060"/>
    <w:rsid w:val="00BC568C"/>
    <w:rsid w:val="00BC5CE2"/>
    <w:rsid w:val="00BC6723"/>
    <w:rsid w:val="00BC6926"/>
    <w:rsid w:val="00BC6945"/>
    <w:rsid w:val="00BC6B82"/>
    <w:rsid w:val="00BC716B"/>
    <w:rsid w:val="00BC760E"/>
    <w:rsid w:val="00BC7744"/>
    <w:rsid w:val="00BC775D"/>
    <w:rsid w:val="00BC7849"/>
    <w:rsid w:val="00BD04CD"/>
    <w:rsid w:val="00BD0DE5"/>
    <w:rsid w:val="00BD0E18"/>
    <w:rsid w:val="00BD0E43"/>
    <w:rsid w:val="00BD12D2"/>
    <w:rsid w:val="00BD1517"/>
    <w:rsid w:val="00BD2101"/>
    <w:rsid w:val="00BD2626"/>
    <w:rsid w:val="00BD28B7"/>
    <w:rsid w:val="00BD2C5A"/>
    <w:rsid w:val="00BD2E35"/>
    <w:rsid w:val="00BD36D3"/>
    <w:rsid w:val="00BD3940"/>
    <w:rsid w:val="00BD3BA6"/>
    <w:rsid w:val="00BD464F"/>
    <w:rsid w:val="00BD4BC4"/>
    <w:rsid w:val="00BD4D6F"/>
    <w:rsid w:val="00BD5420"/>
    <w:rsid w:val="00BD5727"/>
    <w:rsid w:val="00BD5AC6"/>
    <w:rsid w:val="00BD606D"/>
    <w:rsid w:val="00BD618B"/>
    <w:rsid w:val="00BD6263"/>
    <w:rsid w:val="00BD638C"/>
    <w:rsid w:val="00BD689E"/>
    <w:rsid w:val="00BD6E9A"/>
    <w:rsid w:val="00BD71D4"/>
    <w:rsid w:val="00BD726D"/>
    <w:rsid w:val="00BD73AF"/>
    <w:rsid w:val="00BD7D3B"/>
    <w:rsid w:val="00BE013E"/>
    <w:rsid w:val="00BE0641"/>
    <w:rsid w:val="00BE090B"/>
    <w:rsid w:val="00BE0E52"/>
    <w:rsid w:val="00BE1667"/>
    <w:rsid w:val="00BE20BF"/>
    <w:rsid w:val="00BE2778"/>
    <w:rsid w:val="00BE2D72"/>
    <w:rsid w:val="00BE2DD1"/>
    <w:rsid w:val="00BE2E36"/>
    <w:rsid w:val="00BE2FD9"/>
    <w:rsid w:val="00BE31EF"/>
    <w:rsid w:val="00BE31F4"/>
    <w:rsid w:val="00BE3C19"/>
    <w:rsid w:val="00BE4160"/>
    <w:rsid w:val="00BE44E8"/>
    <w:rsid w:val="00BE4C87"/>
    <w:rsid w:val="00BE4D75"/>
    <w:rsid w:val="00BE4D87"/>
    <w:rsid w:val="00BE4D9B"/>
    <w:rsid w:val="00BE531E"/>
    <w:rsid w:val="00BE5803"/>
    <w:rsid w:val="00BE5BE4"/>
    <w:rsid w:val="00BE611A"/>
    <w:rsid w:val="00BE6203"/>
    <w:rsid w:val="00BE672F"/>
    <w:rsid w:val="00BE6A9B"/>
    <w:rsid w:val="00BE6B98"/>
    <w:rsid w:val="00BE6F9D"/>
    <w:rsid w:val="00BE7227"/>
    <w:rsid w:val="00BE7320"/>
    <w:rsid w:val="00BE7AD3"/>
    <w:rsid w:val="00BF076E"/>
    <w:rsid w:val="00BF08FF"/>
    <w:rsid w:val="00BF0AAE"/>
    <w:rsid w:val="00BF0E48"/>
    <w:rsid w:val="00BF10C9"/>
    <w:rsid w:val="00BF13F3"/>
    <w:rsid w:val="00BF1D1E"/>
    <w:rsid w:val="00BF2254"/>
    <w:rsid w:val="00BF2366"/>
    <w:rsid w:val="00BF26F8"/>
    <w:rsid w:val="00BF2953"/>
    <w:rsid w:val="00BF2B51"/>
    <w:rsid w:val="00BF2F74"/>
    <w:rsid w:val="00BF31AE"/>
    <w:rsid w:val="00BF3397"/>
    <w:rsid w:val="00BF3943"/>
    <w:rsid w:val="00BF428D"/>
    <w:rsid w:val="00BF4652"/>
    <w:rsid w:val="00BF47C3"/>
    <w:rsid w:val="00BF52E0"/>
    <w:rsid w:val="00BF57DD"/>
    <w:rsid w:val="00BF5E34"/>
    <w:rsid w:val="00BF5F10"/>
    <w:rsid w:val="00BF6633"/>
    <w:rsid w:val="00BF6EC6"/>
    <w:rsid w:val="00BF7903"/>
    <w:rsid w:val="00BF7D3B"/>
    <w:rsid w:val="00BF7F0F"/>
    <w:rsid w:val="00C00BD7"/>
    <w:rsid w:val="00C00E9B"/>
    <w:rsid w:val="00C010F6"/>
    <w:rsid w:val="00C0211D"/>
    <w:rsid w:val="00C02265"/>
    <w:rsid w:val="00C0281C"/>
    <w:rsid w:val="00C02934"/>
    <w:rsid w:val="00C02DCF"/>
    <w:rsid w:val="00C03DBE"/>
    <w:rsid w:val="00C0408F"/>
    <w:rsid w:val="00C04200"/>
    <w:rsid w:val="00C049EE"/>
    <w:rsid w:val="00C049F2"/>
    <w:rsid w:val="00C04E50"/>
    <w:rsid w:val="00C05091"/>
    <w:rsid w:val="00C05D20"/>
    <w:rsid w:val="00C06039"/>
    <w:rsid w:val="00C06406"/>
    <w:rsid w:val="00C069CE"/>
    <w:rsid w:val="00C0735B"/>
    <w:rsid w:val="00C07364"/>
    <w:rsid w:val="00C076CA"/>
    <w:rsid w:val="00C07A4A"/>
    <w:rsid w:val="00C101F5"/>
    <w:rsid w:val="00C105F0"/>
    <w:rsid w:val="00C10849"/>
    <w:rsid w:val="00C11505"/>
    <w:rsid w:val="00C11809"/>
    <w:rsid w:val="00C11976"/>
    <w:rsid w:val="00C1237B"/>
    <w:rsid w:val="00C12E97"/>
    <w:rsid w:val="00C13BEE"/>
    <w:rsid w:val="00C13F1C"/>
    <w:rsid w:val="00C14BA1"/>
    <w:rsid w:val="00C14F23"/>
    <w:rsid w:val="00C15AB8"/>
    <w:rsid w:val="00C15FAD"/>
    <w:rsid w:val="00C16187"/>
    <w:rsid w:val="00C164C5"/>
    <w:rsid w:val="00C168C2"/>
    <w:rsid w:val="00C16BA6"/>
    <w:rsid w:val="00C16BC8"/>
    <w:rsid w:val="00C20137"/>
    <w:rsid w:val="00C20246"/>
    <w:rsid w:val="00C20B29"/>
    <w:rsid w:val="00C20E61"/>
    <w:rsid w:val="00C20F54"/>
    <w:rsid w:val="00C21097"/>
    <w:rsid w:val="00C21198"/>
    <w:rsid w:val="00C21236"/>
    <w:rsid w:val="00C2185C"/>
    <w:rsid w:val="00C21CAE"/>
    <w:rsid w:val="00C2208A"/>
    <w:rsid w:val="00C22501"/>
    <w:rsid w:val="00C22904"/>
    <w:rsid w:val="00C22CBE"/>
    <w:rsid w:val="00C22CC7"/>
    <w:rsid w:val="00C23280"/>
    <w:rsid w:val="00C233AC"/>
    <w:rsid w:val="00C2417A"/>
    <w:rsid w:val="00C24308"/>
    <w:rsid w:val="00C245A2"/>
    <w:rsid w:val="00C246CC"/>
    <w:rsid w:val="00C248D8"/>
    <w:rsid w:val="00C24AC8"/>
    <w:rsid w:val="00C24E2F"/>
    <w:rsid w:val="00C24F1C"/>
    <w:rsid w:val="00C25050"/>
    <w:rsid w:val="00C25130"/>
    <w:rsid w:val="00C252C6"/>
    <w:rsid w:val="00C2551E"/>
    <w:rsid w:val="00C2583E"/>
    <w:rsid w:val="00C25ACB"/>
    <w:rsid w:val="00C26B58"/>
    <w:rsid w:val="00C26C85"/>
    <w:rsid w:val="00C27DF7"/>
    <w:rsid w:val="00C300F1"/>
    <w:rsid w:val="00C30233"/>
    <w:rsid w:val="00C302A1"/>
    <w:rsid w:val="00C303CA"/>
    <w:rsid w:val="00C30A0C"/>
    <w:rsid w:val="00C30B1C"/>
    <w:rsid w:val="00C3139F"/>
    <w:rsid w:val="00C31867"/>
    <w:rsid w:val="00C31D31"/>
    <w:rsid w:val="00C32322"/>
    <w:rsid w:val="00C32E21"/>
    <w:rsid w:val="00C32ECC"/>
    <w:rsid w:val="00C32EEF"/>
    <w:rsid w:val="00C3311F"/>
    <w:rsid w:val="00C338B3"/>
    <w:rsid w:val="00C33DAC"/>
    <w:rsid w:val="00C3425F"/>
    <w:rsid w:val="00C34404"/>
    <w:rsid w:val="00C3467A"/>
    <w:rsid w:val="00C34C16"/>
    <w:rsid w:val="00C34CCD"/>
    <w:rsid w:val="00C34EE7"/>
    <w:rsid w:val="00C350B1"/>
    <w:rsid w:val="00C3519D"/>
    <w:rsid w:val="00C351A4"/>
    <w:rsid w:val="00C35614"/>
    <w:rsid w:val="00C35C00"/>
    <w:rsid w:val="00C35F55"/>
    <w:rsid w:val="00C363BC"/>
    <w:rsid w:val="00C36506"/>
    <w:rsid w:val="00C36A19"/>
    <w:rsid w:val="00C37794"/>
    <w:rsid w:val="00C37AC6"/>
    <w:rsid w:val="00C37EF8"/>
    <w:rsid w:val="00C40142"/>
    <w:rsid w:val="00C405C4"/>
    <w:rsid w:val="00C408EF"/>
    <w:rsid w:val="00C40C11"/>
    <w:rsid w:val="00C40D2C"/>
    <w:rsid w:val="00C40D5A"/>
    <w:rsid w:val="00C41144"/>
    <w:rsid w:val="00C41779"/>
    <w:rsid w:val="00C417EB"/>
    <w:rsid w:val="00C41B9B"/>
    <w:rsid w:val="00C41C5B"/>
    <w:rsid w:val="00C425ED"/>
    <w:rsid w:val="00C42CA1"/>
    <w:rsid w:val="00C42D40"/>
    <w:rsid w:val="00C42E5C"/>
    <w:rsid w:val="00C42F9F"/>
    <w:rsid w:val="00C42FE1"/>
    <w:rsid w:val="00C432A5"/>
    <w:rsid w:val="00C4333C"/>
    <w:rsid w:val="00C43E18"/>
    <w:rsid w:val="00C43FC4"/>
    <w:rsid w:val="00C4440C"/>
    <w:rsid w:val="00C4489C"/>
    <w:rsid w:val="00C44DBF"/>
    <w:rsid w:val="00C44F8B"/>
    <w:rsid w:val="00C45BB7"/>
    <w:rsid w:val="00C45FEB"/>
    <w:rsid w:val="00C4611B"/>
    <w:rsid w:val="00C465FC"/>
    <w:rsid w:val="00C46C09"/>
    <w:rsid w:val="00C473CA"/>
    <w:rsid w:val="00C475D5"/>
    <w:rsid w:val="00C477D6"/>
    <w:rsid w:val="00C50564"/>
    <w:rsid w:val="00C5059B"/>
    <w:rsid w:val="00C5180C"/>
    <w:rsid w:val="00C518DA"/>
    <w:rsid w:val="00C52081"/>
    <w:rsid w:val="00C52B60"/>
    <w:rsid w:val="00C533A1"/>
    <w:rsid w:val="00C53642"/>
    <w:rsid w:val="00C552ED"/>
    <w:rsid w:val="00C556C5"/>
    <w:rsid w:val="00C5580D"/>
    <w:rsid w:val="00C55DB7"/>
    <w:rsid w:val="00C5614B"/>
    <w:rsid w:val="00C56A9F"/>
    <w:rsid w:val="00C57009"/>
    <w:rsid w:val="00C57515"/>
    <w:rsid w:val="00C575C5"/>
    <w:rsid w:val="00C57B35"/>
    <w:rsid w:val="00C57ED3"/>
    <w:rsid w:val="00C6019F"/>
    <w:rsid w:val="00C60234"/>
    <w:rsid w:val="00C60656"/>
    <w:rsid w:val="00C60712"/>
    <w:rsid w:val="00C60994"/>
    <w:rsid w:val="00C60B3E"/>
    <w:rsid w:val="00C61715"/>
    <w:rsid w:val="00C623A0"/>
    <w:rsid w:val="00C638A2"/>
    <w:rsid w:val="00C638DC"/>
    <w:rsid w:val="00C639DE"/>
    <w:rsid w:val="00C63D3A"/>
    <w:rsid w:val="00C6430B"/>
    <w:rsid w:val="00C6444A"/>
    <w:rsid w:val="00C658C7"/>
    <w:rsid w:val="00C66089"/>
    <w:rsid w:val="00C6693E"/>
    <w:rsid w:val="00C66D8E"/>
    <w:rsid w:val="00C66DF6"/>
    <w:rsid w:val="00C6708C"/>
    <w:rsid w:val="00C67942"/>
    <w:rsid w:val="00C67BF2"/>
    <w:rsid w:val="00C706F5"/>
    <w:rsid w:val="00C72405"/>
    <w:rsid w:val="00C726C3"/>
    <w:rsid w:val="00C72951"/>
    <w:rsid w:val="00C72AD8"/>
    <w:rsid w:val="00C73175"/>
    <w:rsid w:val="00C73225"/>
    <w:rsid w:val="00C7332D"/>
    <w:rsid w:val="00C734A3"/>
    <w:rsid w:val="00C73823"/>
    <w:rsid w:val="00C7394C"/>
    <w:rsid w:val="00C73D33"/>
    <w:rsid w:val="00C74240"/>
    <w:rsid w:val="00C7459E"/>
    <w:rsid w:val="00C756D2"/>
    <w:rsid w:val="00C757DC"/>
    <w:rsid w:val="00C75CEF"/>
    <w:rsid w:val="00C761DA"/>
    <w:rsid w:val="00C76243"/>
    <w:rsid w:val="00C764D1"/>
    <w:rsid w:val="00C7660C"/>
    <w:rsid w:val="00C769D3"/>
    <w:rsid w:val="00C7779D"/>
    <w:rsid w:val="00C77A64"/>
    <w:rsid w:val="00C77B60"/>
    <w:rsid w:val="00C77DAC"/>
    <w:rsid w:val="00C8085C"/>
    <w:rsid w:val="00C80D91"/>
    <w:rsid w:val="00C811DC"/>
    <w:rsid w:val="00C817F9"/>
    <w:rsid w:val="00C818DA"/>
    <w:rsid w:val="00C81942"/>
    <w:rsid w:val="00C819AA"/>
    <w:rsid w:val="00C81D1D"/>
    <w:rsid w:val="00C82487"/>
    <w:rsid w:val="00C82556"/>
    <w:rsid w:val="00C83018"/>
    <w:rsid w:val="00C831EB"/>
    <w:rsid w:val="00C8339A"/>
    <w:rsid w:val="00C83613"/>
    <w:rsid w:val="00C84261"/>
    <w:rsid w:val="00C8499E"/>
    <w:rsid w:val="00C85006"/>
    <w:rsid w:val="00C85C0D"/>
    <w:rsid w:val="00C85F7F"/>
    <w:rsid w:val="00C8611E"/>
    <w:rsid w:val="00C86818"/>
    <w:rsid w:val="00C8698E"/>
    <w:rsid w:val="00C87146"/>
    <w:rsid w:val="00C878EA"/>
    <w:rsid w:val="00C904EA"/>
    <w:rsid w:val="00C907DD"/>
    <w:rsid w:val="00C90CC0"/>
    <w:rsid w:val="00C91290"/>
    <w:rsid w:val="00C91AB8"/>
    <w:rsid w:val="00C91E91"/>
    <w:rsid w:val="00C9270F"/>
    <w:rsid w:val="00C92FD1"/>
    <w:rsid w:val="00C930FB"/>
    <w:rsid w:val="00C9323D"/>
    <w:rsid w:val="00C932FF"/>
    <w:rsid w:val="00C93AE0"/>
    <w:rsid w:val="00C93B37"/>
    <w:rsid w:val="00C93DB6"/>
    <w:rsid w:val="00C94C70"/>
    <w:rsid w:val="00C94DE6"/>
    <w:rsid w:val="00C951F7"/>
    <w:rsid w:val="00C95AB5"/>
    <w:rsid w:val="00C964E6"/>
    <w:rsid w:val="00C968F2"/>
    <w:rsid w:val="00C96D86"/>
    <w:rsid w:val="00C96E3A"/>
    <w:rsid w:val="00C972DD"/>
    <w:rsid w:val="00CA0B04"/>
    <w:rsid w:val="00CA0E0E"/>
    <w:rsid w:val="00CA11FB"/>
    <w:rsid w:val="00CA1373"/>
    <w:rsid w:val="00CA1478"/>
    <w:rsid w:val="00CA1A9C"/>
    <w:rsid w:val="00CA2E84"/>
    <w:rsid w:val="00CA2EEC"/>
    <w:rsid w:val="00CA31E4"/>
    <w:rsid w:val="00CA32A3"/>
    <w:rsid w:val="00CA39D8"/>
    <w:rsid w:val="00CA3D76"/>
    <w:rsid w:val="00CA4519"/>
    <w:rsid w:val="00CA4667"/>
    <w:rsid w:val="00CA52A4"/>
    <w:rsid w:val="00CA533E"/>
    <w:rsid w:val="00CA58D9"/>
    <w:rsid w:val="00CA5B0B"/>
    <w:rsid w:val="00CA6194"/>
    <w:rsid w:val="00CA61C8"/>
    <w:rsid w:val="00CA6221"/>
    <w:rsid w:val="00CA65A5"/>
    <w:rsid w:val="00CA6F00"/>
    <w:rsid w:val="00CA7905"/>
    <w:rsid w:val="00CB0382"/>
    <w:rsid w:val="00CB087C"/>
    <w:rsid w:val="00CB1566"/>
    <w:rsid w:val="00CB2109"/>
    <w:rsid w:val="00CB21C1"/>
    <w:rsid w:val="00CB2B36"/>
    <w:rsid w:val="00CB3054"/>
    <w:rsid w:val="00CB3188"/>
    <w:rsid w:val="00CB3779"/>
    <w:rsid w:val="00CB3892"/>
    <w:rsid w:val="00CB4102"/>
    <w:rsid w:val="00CB4272"/>
    <w:rsid w:val="00CB42C6"/>
    <w:rsid w:val="00CB43BD"/>
    <w:rsid w:val="00CB4804"/>
    <w:rsid w:val="00CB4B2C"/>
    <w:rsid w:val="00CB4C2D"/>
    <w:rsid w:val="00CB4E9D"/>
    <w:rsid w:val="00CB4FF6"/>
    <w:rsid w:val="00CB5298"/>
    <w:rsid w:val="00CB52D3"/>
    <w:rsid w:val="00CB52F5"/>
    <w:rsid w:val="00CB587A"/>
    <w:rsid w:val="00CB588E"/>
    <w:rsid w:val="00CB59AF"/>
    <w:rsid w:val="00CB5A6F"/>
    <w:rsid w:val="00CB6239"/>
    <w:rsid w:val="00CB6865"/>
    <w:rsid w:val="00CB746C"/>
    <w:rsid w:val="00CB7A1E"/>
    <w:rsid w:val="00CB7EE1"/>
    <w:rsid w:val="00CC0492"/>
    <w:rsid w:val="00CC0AE8"/>
    <w:rsid w:val="00CC0BBE"/>
    <w:rsid w:val="00CC0EFD"/>
    <w:rsid w:val="00CC0F6D"/>
    <w:rsid w:val="00CC169C"/>
    <w:rsid w:val="00CC1B1A"/>
    <w:rsid w:val="00CC1E7D"/>
    <w:rsid w:val="00CC1EB5"/>
    <w:rsid w:val="00CC1EEF"/>
    <w:rsid w:val="00CC2817"/>
    <w:rsid w:val="00CC2E3D"/>
    <w:rsid w:val="00CC3632"/>
    <w:rsid w:val="00CC36BA"/>
    <w:rsid w:val="00CC4915"/>
    <w:rsid w:val="00CC4A36"/>
    <w:rsid w:val="00CC620B"/>
    <w:rsid w:val="00CC6421"/>
    <w:rsid w:val="00CC66FA"/>
    <w:rsid w:val="00CC674A"/>
    <w:rsid w:val="00CC6C73"/>
    <w:rsid w:val="00CC7F81"/>
    <w:rsid w:val="00CC7FF9"/>
    <w:rsid w:val="00CD0261"/>
    <w:rsid w:val="00CD0359"/>
    <w:rsid w:val="00CD0E05"/>
    <w:rsid w:val="00CD1205"/>
    <w:rsid w:val="00CD1B13"/>
    <w:rsid w:val="00CD1B47"/>
    <w:rsid w:val="00CD1F53"/>
    <w:rsid w:val="00CD2A54"/>
    <w:rsid w:val="00CD2CF3"/>
    <w:rsid w:val="00CD3145"/>
    <w:rsid w:val="00CD3BD9"/>
    <w:rsid w:val="00CD3D2F"/>
    <w:rsid w:val="00CD476E"/>
    <w:rsid w:val="00CD4949"/>
    <w:rsid w:val="00CD496A"/>
    <w:rsid w:val="00CD4AB2"/>
    <w:rsid w:val="00CD5C2F"/>
    <w:rsid w:val="00CD5D86"/>
    <w:rsid w:val="00CD6118"/>
    <w:rsid w:val="00CD63B9"/>
    <w:rsid w:val="00CD6726"/>
    <w:rsid w:val="00CD79ED"/>
    <w:rsid w:val="00CD7AC1"/>
    <w:rsid w:val="00CD7B52"/>
    <w:rsid w:val="00CE05CF"/>
    <w:rsid w:val="00CE0655"/>
    <w:rsid w:val="00CE096E"/>
    <w:rsid w:val="00CE1615"/>
    <w:rsid w:val="00CE163A"/>
    <w:rsid w:val="00CE19A7"/>
    <w:rsid w:val="00CE1E4C"/>
    <w:rsid w:val="00CE2ADB"/>
    <w:rsid w:val="00CE2B15"/>
    <w:rsid w:val="00CE2FC2"/>
    <w:rsid w:val="00CE3297"/>
    <w:rsid w:val="00CE361F"/>
    <w:rsid w:val="00CE37E2"/>
    <w:rsid w:val="00CE45FB"/>
    <w:rsid w:val="00CE4DBA"/>
    <w:rsid w:val="00CE4FE9"/>
    <w:rsid w:val="00CE5BE4"/>
    <w:rsid w:val="00CE63BB"/>
    <w:rsid w:val="00CE6581"/>
    <w:rsid w:val="00CE660E"/>
    <w:rsid w:val="00CE6AB8"/>
    <w:rsid w:val="00CE6B53"/>
    <w:rsid w:val="00CE6C1B"/>
    <w:rsid w:val="00CE721E"/>
    <w:rsid w:val="00CE72BC"/>
    <w:rsid w:val="00CE7468"/>
    <w:rsid w:val="00CE7BA1"/>
    <w:rsid w:val="00CE7D8D"/>
    <w:rsid w:val="00CF0F29"/>
    <w:rsid w:val="00CF12A8"/>
    <w:rsid w:val="00CF15A5"/>
    <w:rsid w:val="00CF26CF"/>
    <w:rsid w:val="00CF2991"/>
    <w:rsid w:val="00CF31D6"/>
    <w:rsid w:val="00CF371D"/>
    <w:rsid w:val="00CF3A7A"/>
    <w:rsid w:val="00CF4E8E"/>
    <w:rsid w:val="00CF5876"/>
    <w:rsid w:val="00CF5DC2"/>
    <w:rsid w:val="00CF6314"/>
    <w:rsid w:val="00CF644A"/>
    <w:rsid w:val="00CF65B1"/>
    <w:rsid w:val="00CF67C5"/>
    <w:rsid w:val="00CF6A07"/>
    <w:rsid w:val="00CF6D09"/>
    <w:rsid w:val="00D00915"/>
    <w:rsid w:val="00D00B6F"/>
    <w:rsid w:val="00D01645"/>
    <w:rsid w:val="00D01769"/>
    <w:rsid w:val="00D01935"/>
    <w:rsid w:val="00D02169"/>
    <w:rsid w:val="00D022EA"/>
    <w:rsid w:val="00D02CB2"/>
    <w:rsid w:val="00D02D1F"/>
    <w:rsid w:val="00D02E7D"/>
    <w:rsid w:val="00D02FC4"/>
    <w:rsid w:val="00D035E7"/>
    <w:rsid w:val="00D03982"/>
    <w:rsid w:val="00D039FF"/>
    <w:rsid w:val="00D0459F"/>
    <w:rsid w:val="00D04771"/>
    <w:rsid w:val="00D0504F"/>
    <w:rsid w:val="00D057AE"/>
    <w:rsid w:val="00D05845"/>
    <w:rsid w:val="00D05BA5"/>
    <w:rsid w:val="00D05C0F"/>
    <w:rsid w:val="00D06979"/>
    <w:rsid w:val="00D06AA9"/>
    <w:rsid w:val="00D06BDA"/>
    <w:rsid w:val="00D07000"/>
    <w:rsid w:val="00D072A8"/>
    <w:rsid w:val="00D07374"/>
    <w:rsid w:val="00D07A98"/>
    <w:rsid w:val="00D07EB3"/>
    <w:rsid w:val="00D104D8"/>
    <w:rsid w:val="00D1086D"/>
    <w:rsid w:val="00D10B54"/>
    <w:rsid w:val="00D10DE7"/>
    <w:rsid w:val="00D110E5"/>
    <w:rsid w:val="00D11283"/>
    <w:rsid w:val="00D116A4"/>
    <w:rsid w:val="00D117E1"/>
    <w:rsid w:val="00D119B6"/>
    <w:rsid w:val="00D12458"/>
    <w:rsid w:val="00D12976"/>
    <w:rsid w:val="00D12BBB"/>
    <w:rsid w:val="00D12DBA"/>
    <w:rsid w:val="00D13237"/>
    <w:rsid w:val="00D138D8"/>
    <w:rsid w:val="00D13939"/>
    <w:rsid w:val="00D13C8D"/>
    <w:rsid w:val="00D13E19"/>
    <w:rsid w:val="00D14CCA"/>
    <w:rsid w:val="00D14DBF"/>
    <w:rsid w:val="00D16137"/>
    <w:rsid w:val="00D161B0"/>
    <w:rsid w:val="00D16569"/>
    <w:rsid w:val="00D165FE"/>
    <w:rsid w:val="00D167D9"/>
    <w:rsid w:val="00D16FD0"/>
    <w:rsid w:val="00D175F2"/>
    <w:rsid w:val="00D17B95"/>
    <w:rsid w:val="00D17B9B"/>
    <w:rsid w:val="00D200AC"/>
    <w:rsid w:val="00D202D7"/>
    <w:rsid w:val="00D21186"/>
    <w:rsid w:val="00D2128B"/>
    <w:rsid w:val="00D214A0"/>
    <w:rsid w:val="00D21B24"/>
    <w:rsid w:val="00D21D55"/>
    <w:rsid w:val="00D2244F"/>
    <w:rsid w:val="00D22650"/>
    <w:rsid w:val="00D22851"/>
    <w:rsid w:val="00D2293D"/>
    <w:rsid w:val="00D22BA6"/>
    <w:rsid w:val="00D23BDA"/>
    <w:rsid w:val="00D23D80"/>
    <w:rsid w:val="00D240AC"/>
    <w:rsid w:val="00D24311"/>
    <w:rsid w:val="00D24F1A"/>
    <w:rsid w:val="00D25069"/>
    <w:rsid w:val="00D25865"/>
    <w:rsid w:val="00D2639E"/>
    <w:rsid w:val="00D264D8"/>
    <w:rsid w:val="00D26A3B"/>
    <w:rsid w:val="00D26A7A"/>
    <w:rsid w:val="00D26BA6"/>
    <w:rsid w:val="00D271FE"/>
    <w:rsid w:val="00D2756F"/>
    <w:rsid w:val="00D27BC1"/>
    <w:rsid w:val="00D27D19"/>
    <w:rsid w:val="00D300F2"/>
    <w:rsid w:val="00D30992"/>
    <w:rsid w:val="00D310B6"/>
    <w:rsid w:val="00D31171"/>
    <w:rsid w:val="00D31403"/>
    <w:rsid w:val="00D31634"/>
    <w:rsid w:val="00D31CC4"/>
    <w:rsid w:val="00D31E70"/>
    <w:rsid w:val="00D31F21"/>
    <w:rsid w:val="00D3233D"/>
    <w:rsid w:val="00D33517"/>
    <w:rsid w:val="00D3354E"/>
    <w:rsid w:val="00D33B09"/>
    <w:rsid w:val="00D33C8A"/>
    <w:rsid w:val="00D34752"/>
    <w:rsid w:val="00D34A71"/>
    <w:rsid w:val="00D36180"/>
    <w:rsid w:val="00D36448"/>
    <w:rsid w:val="00D365AA"/>
    <w:rsid w:val="00D36950"/>
    <w:rsid w:val="00D3715A"/>
    <w:rsid w:val="00D379C0"/>
    <w:rsid w:val="00D37BB6"/>
    <w:rsid w:val="00D401BB"/>
    <w:rsid w:val="00D40E4B"/>
    <w:rsid w:val="00D40E78"/>
    <w:rsid w:val="00D4179B"/>
    <w:rsid w:val="00D42096"/>
    <w:rsid w:val="00D4235D"/>
    <w:rsid w:val="00D42480"/>
    <w:rsid w:val="00D4272B"/>
    <w:rsid w:val="00D4292A"/>
    <w:rsid w:val="00D43723"/>
    <w:rsid w:val="00D4404B"/>
    <w:rsid w:val="00D44509"/>
    <w:rsid w:val="00D46DBD"/>
    <w:rsid w:val="00D46DF3"/>
    <w:rsid w:val="00D46EAC"/>
    <w:rsid w:val="00D4719D"/>
    <w:rsid w:val="00D47406"/>
    <w:rsid w:val="00D47886"/>
    <w:rsid w:val="00D5086D"/>
    <w:rsid w:val="00D50CF4"/>
    <w:rsid w:val="00D511E8"/>
    <w:rsid w:val="00D51FC3"/>
    <w:rsid w:val="00D5281D"/>
    <w:rsid w:val="00D5286F"/>
    <w:rsid w:val="00D528D3"/>
    <w:rsid w:val="00D528F8"/>
    <w:rsid w:val="00D52908"/>
    <w:rsid w:val="00D530A9"/>
    <w:rsid w:val="00D53373"/>
    <w:rsid w:val="00D53399"/>
    <w:rsid w:val="00D539B8"/>
    <w:rsid w:val="00D53ABF"/>
    <w:rsid w:val="00D5487F"/>
    <w:rsid w:val="00D54FE5"/>
    <w:rsid w:val="00D55FC5"/>
    <w:rsid w:val="00D55FE8"/>
    <w:rsid w:val="00D56137"/>
    <w:rsid w:val="00D5722A"/>
    <w:rsid w:val="00D57DAF"/>
    <w:rsid w:val="00D57E07"/>
    <w:rsid w:val="00D60B27"/>
    <w:rsid w:val="00D60C08"/>
    <w:rsid w:val="00D60F1F"/>
    <w:rsid w:val="00D61089"/>
    <w:rsid w:val="00D6132B"/>
    <w:rsid w:val="00D61568"/>
    <w:rsid w:val="00D61979"/>
    <w:rsid w:val="00D62114"/>
    <w:rsid w:val="00D6271A"/>
    <w:rsid w:val="00D62B83"/>
    <w:rsid w:val="00D62D41"/>
    <w:rsid w:val="00D631FC"/>
    <w:rsid w:val="00D63957"/>
    <w:rsid w:val="00D63A7F"/>
    <w:rsid w:val="00D640E0"/>
    <w:rsid w:val="00D64594"/>
    <w:rsid w:val="00D65985"/>
    <w:rsid w:val="00D65B54"/>
    <w:rsid w:val="00D65BD9"/>
    <w:rsid w:val="00D65F6F"/>
    <w:rsid w:val="00D66A7A"/>
    <w:rsid w:val="00D67010"/>
    <w:rsid w:val="00D6724D"/>
    <w:rsid w:val="00D673AE"/>
    <w:rsid w:val="00D67DF8"/>
    <w:rsid w:val="00D70461"/>
    <w:rsid w:val="00D709AA"/>
    <w:rsid w:val="00D70E89"/>
    <w:rsid w:val="00D70F91"/>
    <w:rsid w:val="00D716A6"/>
    <w:rsid w:val="00D7185B"/>
    <w:rsid w:val="00D7300D"/>
    <w:rsid w:val="00D73709"/>
    <w:rsid w:val="00D73A2F"/>
    <w:rsid w:val="00D73B78"/>
    <w:rsid w:val="00D73F4F"/>
    <w:rsid w:val="00D749F7"/>
    <w:rsid w:val="00D75BCC"/>
    <w:rsid w:val="00D75EEE"/>
    <w:rsid w:val="00D7607E"/>
    <w:rsid w:val="00D7616D"/>
    <w:rsid w:val="00D76A24"/>
    <w:rsid w:val="00D76C80"/>
    <w:rsid w:val="00D76F18"/>
    <w:rsid w:val="00D77385"/>
    <w:rsid w:val="00D7739E"/>
    <w:rsid w:val="00D77CA8"/>
    <w:rsid w:val="00D77FC7"/>
    <w:rsid w:val="00D77FFC"/>
    <w:rsid w:val="00D80A2B"/>
    <w:rsid w:val="00D80DE4"/>
    <w:rsid w:val="00D81638"/>
    <w:rsid w:val="00D81A06"/>
    <w:rsid w:val="00D82678"/>
    <w:rsid w:val="00D82A19"/>
    <w:rsid w:val="00D82CBE"/>
    <w:rsid w:val="00D83372"/>
    <w:rsid w:val="00D8350B"/>
    <w:rsid w:val="00D835FD"/>
    <w:rsid w:val="00D83AE2"/>
    <w:rsid w:val="00D83B91"/>
    <w:rsid w:val="00D84661"/>
    <w:rsid w:val="00D849B8"/>
    <w:rsid w:val="00D84B9F"/>
    <w:rsid w:val="00D84E5F"/>
    <w:rsid w:val="00D84EFC"/>
    <w:rsid w:val="00D84FE7"/>
    <w:rsid w:val="00D8506D"/>
    <w:rsid w:val="00D85247"/>
    <w:rsid w:val="00D852D5"/>
    <w:rsid w:val="00D8539E"/>
    <w:rsid w:val="00D85651"/>
    <w:rsid w:val="00D85ED2"/>
    <w:rsid w:val="00D8601B"/>
    <w:rsid w:val="00D862AC"/>
    <w:rsid w:val="00D864C6"/>
    <w:rsid w:val="00D8650F"/>
    <w:rsid w:val="00D8663B"/>
    <w:rsid w:val="00D87226"/>
    <w:rsid w:val="00D875E3"/>
    <w:rsid w:val="00D87666"/>
    <w:rsid w:val="00D87DDC"/>
    <w:rsid w:val="00D87E5F"/>
    <w:rsid w:val="00D87FA9"/>
    <w:rsid w:val="00D909B6"/>
    <w:rsid w:val="00D90AF2"/>
    <w:rsid w:val="00D910A4"/>
    <w:rsid w:val="00D91380"/>
    <w:rsid w:val="00D9181C"/>
    <w:rsid w:val="00D91950"/>
    <w:rsid w:val="00D9210B"/>
    <w:rsid w:val="00D925F4"/>
    <w:rsid w:val="00D92760"/>
    <w:rsid w:val="00D92C2A"/>
    <w:rsid w:val="00D93295"/>
    <w:rsid w:val="00D93ADE"/>
    <w:rsid w:val="00D93F9B"/>
    <w:rsid w:val="00D94234"/>
    <w:rsid w:val="00D94525"/>
    <w:rsid w:val="00D945A4"/>
    <w:rsid w:val="00D94765"/>
    <w:rsid w:val="00D94D09"/>
    <w:rsid w:val="00D95112"/>
    <w:rsid w:val="00D9513F"/>
    <w:rsid w:val="00D95433"/>
    <w:rsid w:val="00D95E0C"/>
    <w:rsid w:val="00D96413"/>
    <w:rsid w:val="00D96735"/>
    <w:rsid w:val="00D96768"/>
    <w:rsid w:val="00D970FB"/>
    <w:rsid w:val="00DA01FB"/>
    <w:rsid w:val="00DA08F7"/>
    <w:rsid w:val="00DA1745"/>
    <w:rsid w:val="00DA17BE"/>
    <w:rsid w:val="00DA22D4"/>
    <w:rsid w:val="00DA29B8"/>
    <w:rsid w:val="00DA2D34"/>
    <w:rsid w:val="00DA4217"/>
    <w:rsid w:val="00DA432B"/>
    <w:rsid w:val="00DA4407"/>
    <w:rsid w:val="00DA4546"/>
    <w:rsid w:val="00DA45F2"/>
    <w:rsid w:val="00DA4C89"/>
    <w:rsid w:val="00DA4CBA"/>
    <w:rsid w:val="00DA4CDA"/>
    <w:rsid w:val="00DA4D99"/>
    <w:rsid w:val="00DA642E"/>
    <w:rsid w:val="00DA6F57"/>
    <w:rsid w:val="00DA718D"/>
    <w:rsid w:val="00DA7A1B"/>
    <w:rsid w:val="00DA7A6D"/>
    <w:rsid w:val="00DA7EE3"/>
    <w:rsid w:val="00DB047C"/>
    <w:rsid w:val="00DB087E"/>
    <w:rsid w:val="00DB09A6"/>
    <w:rsid w:val="00DB0B9C"/>
    <w:rsid w:val="00DB1153"/>
    <w:rsid w:val="00DB2035"/>
    <w:rsid w:val="00DB2358"/>
    <w:rsid w:val="00DB2B34"/>
    <w:rsid w:val="00DB2EE5"/>
    <w:rsid w:val="00DB2F2D"/>
    <w:rsid w:val="00DB33D3"/>
    <w:rsid w:val="00DB38A1"/>
    <w:rsid w:val="00DB38D2"/>
    <w:rsid w:val="00DB3FCA"/>
    <w:rsid w:val="00DB43E6"/>
    <w:rsid w:val="00DB451F"/>
    <w:rsid w:val="00DB4999"/>
    <w:rsid w:val="00DB4C34"/>
    <w:rsid w:val="00DB5DFC"/>
    <w:rsid w:val="00DB5F30"/>
    <w:rsid w:val="00DB68CE"/>
    <w:rsid w:val="00DB6C33"/>
    <w:rsid w:val="00DB6E35"/>
    <w:rsid w:val="00DB6F02"/>
    <w:rsid w:val="00DB6F5B"/>
    <w:rsid w:val="00DB70CE"/>
    <w:rsid w:val="00DB7B62"/>
    <w:rsid w:val="00DB7C1A"/>
    <w:rsid w:val="00DC012F"/>
    <w:rsid w:val="00DC03CE"/>
    <w:rsid w:val="00DC0B98"/>
    <w:rsid w:val="00DC0BB7"/>
    <w:rsid w:val="00DC0D58"/>
    <w:rsid w:val="00DC0E96"/>
    <w:rsid w:val="00DC0FB4"/>
    <w:rsid w:val="00DC12A8"/>
    <w:rsid w:val="00DC1453"/>
    <w:rsid w:val="00DC16F9"/>
    <w:rsid w:val="00DC18DE"/>
    <w:rsid w:val="00DC23C2"/>
    <w:rsid w:val="00DC2E32"/>
    <w:rsid w:val="00DC2E6D"/>
    <w:rsid w:val="00DC3562"/>
    <w:rsid w:val="00DC3714"/>
    <w:rsid w:val="00DC3B5D"/>
    <w:rsid w:val="00DC3C82"/>
    <w:rsid w:val="00DC3FC6"/>
    <w:rsid w:val="00DC432B"/>
    <w:rsid w:val="00DC45FF"/>
    <w:rsid w:val="00DC4C76"/>
    <w:rsid w:val="00DC4D2B"/>
    <w:rsid w:val="00DC4E1F"/>
    <w:rsid w:val="00DC503F"/>
    <w:rsid w:val="00DC5197"/>
    <w:rsid w:val="00DC557B"/>
    <w:rsid w:val="00DC5C89"/>
    <w:rsid w:val="00DC6033"/>
    <w:rsid w:val="00DC611C"/>
    <w:rsid w:val="00DC64A3"/>
    <w:rsid w:val="00DC6800"/>
    <w:rsid w:val="00DC694F"/>
    <w:rsid w:val="00DC7175"/>
    <w:rsid w:val="00DC7306"/>
    <w:rsid w:val="00DC74C6"/>
    <w:rsid w:val="00DC75A8"/>
    <w:rsid w:val="00DC7634"/>
    <w:rsid w:val="00DC7656"/>
    <w:rsid w:val="00DC766E"/>
    <w:rsid w:val="00DC7F8A"/>
    <w:rsid w:val="00DD05CA"/>
    <w:rsid w:val="00DD0A0B"/>
    <w:rsid w:val="00DD13F0"/>
    <w:rsid w:val="00DD18AA"/>
    <w:rsid w:val="00DD1D15"/>
    <w:rsid w:val="00DD1F6F"/>
    <w:rsid w:val="00DD2759"/>
    <w:rsid w:val="00DD2AAB"/>
    <w:rsid w:val="00DD2C72"/>
    <w:rsid w:val="00DD2E08"/>
    <w:rsid w:val="00DD2E52"/>
    <w:rsid w:val="00DD3478"/>
    <w:rsid w:val="00DD348D"/>
    <w:rsid w:val="00DD39E9"/>
    <w:rsid w:val="00DD3B2F"/>
    <w:rsid w:val="00DD40D7"/>
    <w:rsid w:val="00DD47B1"/>
    <w:rsid w:val="00DD4CC6"/>
    <w:rsid w:val="00DD4E88"/>
    <w:rsid w:val="00DD5011"/>
    <w:rsid w:val="00DD5189"/>
    <w:rsid w:val="00DD56D5"/>
    <w:rsid w:val="00DD56E0"/>
    <w:rsid w:val="00DD6280"/>
    <w:rsid w:val="00DD6923"/>
    <w:rsid w:val="00DD69C8"/>
    <w:rsid w:val="00DD6A31"/>
    <w:rsid w:val="00DD6D6C"/>
    <w:rsid w:val="00DD6FA6"/>
    <w:rsid w:val="00DD791A"/>
    <w:rsid w:val="00DE0D96"/>
    <w:rsid w:val="00DE0F55"/>
    <w:rsid w:val="00DE0FAB"/>
    <w:rsid w:val="00DE1014"/>
    <w:rsid w:val="00DE122A"/>
    <w:rsid w:val="00DE185E"/>
    <w:rsid w:val="00DE18F2"/>
    <w:rsid w:val="00DE1B84"/>
    <w:rsid w:val="00DE1E86"/>
    <w:rsid w:val="00DE2747"/>
    <w:rsid w:val="00DE2911"/>
    <w:rsid w:val="00DE292D"/>
    <w:rsid w:val="00DE2932"/>
    <w:rsid w:val="00DE29F7"/>
    <w:rsid w:val="00DE29F9"/>
    <w:rsid w:val="00DE2D00"/>
    <w:rsid w:val="00DE2EE8"/>
    <w:rsid w:val="00DE3161"/>
    <w:rsid w:val="00DE33B0"/>
    <w:rsid w:val="00DE3674"/>
    <w:rsid w:val="00DE4215"/>
    <w:rsid w:val="00DE42BE"/>
    <w:rsid w:val="00DE48F4"/>
    <w:rsid w:val="00DE4A30"/>
    <w:rsid w:val="00DE4C3F"/>
    <w:rsid w:val="00DE4D0B"/>
    <w:rsid w:val="00DE54BD"/>
    <w:rsid w:val="00DE5BE1"/>
    <w:rsid w:val="00DE6012"/>
    <w:rsid w:val="00DE709A"/>
    <w:rsid w:val="00DE713B"/>
    <w:rsid w:val="00DE728C"/>
    <w:rsid w:val="00DE7758"/>
    <w:rsid w:val="00DE783D"/>
    <w:rsid w:val="00DE796D"/>
    <w:rsid w:val="00DE7EB3"/>
    <w:rsid w:val="00DF0112"/>
    <w:rsid w:val="00DF0338"/>
    <w:rsid w:val="00DF0946"/>
    <w:rsid w:val="00DF0C7E"/>
    <w:rsid w:val="00DF1C1F"/>
    <w:rsid w:val="00DF2168"/>
    <w:rsid w:val="00DF2311"/>
    <w:rsid w:val="00DF25E1"/>
    <w:rsid w:val="00DF27A0"/>
    <w:rsid w:val="00DF29C8"/>
    <w:rsid w:val="00DF3263"/>
    <w:rsid w:val="00DF3537"/>
    <w:rsid w:val="00DF4423"/>
    <w:rsid w:val="00DF48F6"/>
    <w:rsid w:val="00DF53CA"/>
    <w:rsid w:val="00DF6286"/>
    <w:rsid w:val="00DF745D"/>
    <w:rsid w:val="00DF7832"/>
    <w:rsid w:val="00DF7998"/>
    <w:rsid w:val="00DF7A00"/>
    <w:rsid w:val="00DF7D91"/>
    <w:rsid w:val="00DF7F8B"/>
    <w:rsid w:val="00DF7FDD"/>
    <w:rsid w:val="00E0026F"/>
    <w:rsid w:val="00E0028B"/>
    <w:rsid w:val="00E00430"/>
    <w:rsid w:val="00E00440"/>
    <w:rsid w:val="00E008D5"/>
    <w:rsid w:val="00E01461"/>
    <w:rsid w:val="00E0157A"/>
    <w:rsid w:val="00E01B2C"/>
    <w:rsid w:val="00E01BE1"/>
    <w:rsid w:val="00E01F42"/>
    <w:rsid w:val="00E020ED"/>
    <w:rsid w:val="00E0210A"/>
    <w:rsid w:val="00E0240D"/>
    <w:rsid w:val="00E02457"/>
    <w:rsid w:val="00E02773"/>
    <w:rsid w:val="00E02ABF"/>
    <w:rsid w:val="00E02D09"/>
    <w:rsid w:val="00E02EE4"/>
    <w:rsid w:val="00E03566"/>
    <w:rsid w:val="00E04307"/>
    <w:rsid w:val="00E04C54"/>
    <w:rsid w:val="00E04F95"/>
    <w:rsid w:val="00E05717"/>
    <w:rsid w:val="00E06310"/>
    <w:rsid w:val="00E067BB"/>
    <w:rsid w:val="00E067D6"/>
    <w:rsid w:val="00E07219"/>
    <w:rsid w:val="00E07369"/>
    <w:rsid w:val="00E0756C"/>
    <w:rsid w:val="00E07AAB"/>
    <w:rsid w:val="00E07AC0"/>
    <w:rsid w:val="00E07F80"/>
    <w:rsid w:val="00E10607"/>
    <w:rsid w:val="00E10785"/>
    <w:rsid w:val="00E1078A"/>
    <w:rsid w:val="00E10AA3"/>
    <w:rsid w:val="00E114E0"/>
    <w:rsid w:val="00E11E18"/>
    <w:rsid w:val="00E12072"/>
    <w:rsid w:val="00E120AA"/>
    <w:rsid w:val="00E12446"/>
    <w:rsid w:val="00E12BF9"/>
    <w:rsid w:val="00E136D4"/>
    <w:rsid w:val="00E13CBF"/>
    <w:rsid w:val="00E13E50"/>
    <w:rsid w:val="00E1416D"/>
    <w:rsid w:val="00E1433F"/>
    <w:rsid w:val="00E14621"/>
    <w:rsid w:val="00E14799"/>
    <w:rsid w:val="00E14DBD"/>
    <w:rsid w:val="00E15835"/>
    <w:rsid w:val="00E15DA6"/>
    <w:rsid w:val="00E16180"/>
    <w:rsid w:val="00E162B2"/>
    <w:rsid w:val="00E1667C"/>
    <w:rsid w:val="00E168F9"/>
    <w:rsid w:val="00E1691D"/>
    <w:rsid w:val="00E16ACE"/>
    <w:rsid w:val="00E173FB"/>
    <w:rsid w:val="00E177FA"/>
    <w:rsid w:val="00E17AF7"/>
    <w:rsid w:val="00E17B97"/>
    <w:rsid w:val="00E2021F"/>
    <w:rsid w:val="00E207A3"/>
    <w:rsid w:val="00E20945"/>
    <w:rsid w:val="00E20A7E"/>
    <w:rsid w:val="00E2120D"/>
    <w:rsid w:val="00E21FB3"/>
    <w:rsid w:val="00E22286"/>
    <w:rsid w:val="00E23704"/>
    <w:rsid w:val="00E23AE5"/>
    <w:rsid w:val="00E23FF1"/>
    <w:rsid w:val="00E249D1"/>
    <w:rsid w:val="00E25143"/>
    <w:rsid w:val="00E2583B"/>
    <w:rsid w:val="00E25A6C"/>
    <w:rsid w:val="00E25D1E"/>
    <w:rsid w:val="00E25F07"/>
    <w:rsid w:val="00E26191"/>
    <w:rsid w:val="00E263CD"/>
    <w:rsid w:val="00E264AB"/>
    <w:rsid w:val="00E26B9C"/>
    <w:rsid w:val="00E26F2A"/>
    <w:rsid w:val="00E2702B"/>
    <w:rsid w:val="00E274C4"/>
    <w:rsid w:val="00E2792C"/>
    <w:rsid w:val="00E30326"/>
    <w:rsid w:val="00E30448"/>
    <w:rsid w:val="00E30821"/>
    <w:rsid w:val="00E30A8D"/>
    <w:rsid w:val="00E31043"/>
    <w:rsid w:val="00E313A6"/>
    <w:rsid w:val="00E317DD"/>
    <w:rsid w:val="00E322AB"/>
    <w:rsid w:val="00E32315"/>
    <w:rsid w:val="00E325A0"/>
    <w:rsid w:val="00E33CB4"/>
    <w:rsid w:val="00E33F37"/>
    <w:rsid w:val="00E33FD2"/>
    <w:rsid w:val="00E341A4"/>
    <w:rsid w:val="00E3479F"/>
    <w:rsid w:val="00E34861"/>
    <w:rsid w:val="00E34B92"/>
    <w:rsid w:val="00E34D63"/>
    <w:rsid w:val="00E34EFD"/>
    <w:rsid w:val="00E34F31"/>
    <w:rsid w:val="00E34F38"/>
    <w:rsid w:val="00E3596F"/>
    <w:rsid w:val="00E359CD"/>
    <w:rsid w:val="00E36BC1"/>
    <w:rsid w:val="00E36CC0"/>
    <w:rsid w:val="00E375B0"/>
    <w:rsid w:val="00E377EF"/>
    <w:rsid w:val="00E37CE6"/>
    <w:rsid w:val="00E402D7"/>
    <w:rsid w:val="00E40865"/>
    <w:rsid w:val="00E40A0B"/>
    <w:rsid w:val="00E40E74"/>
    <w:rsid w:val="00E420F7"/>
    <w:rsid w:val="00E422E4"/>
    <w:rsid w:val="00E42E67"/>
    <w:rsid w:val="00E43046"/>
    <w:rsid w:val="00E430B2"/>
    <w:rsid w:val="00E43891"/>
    <w:rsid w:val="00E4396B"/>
    <w:rsid w:val="00E43971"/>
    <w:rsid w:val="00E43F21"/>
    <w:rsid w:val="00E43F41"/>
    <w:rsid w:val="00E441E5"/>
    <w:rsid w:val="00E44791"/>
    <w:rsid w:val="00E449E5"/>
    <w:rsid w:val="00E44EDE"/>
    <w:rsid w:val="00E44F14"/>
    <w:rsid w:val="00E44F9F"/>
    <w:rsid w:val="00E4520B"/>
    <w:rsid w:val="00E45B38"/>
    <w:rsid w:val="00E466A4"/>
    <w:rsid w:val="00E4684F"/>
    <w:rsid w:val="00E46B2F"/>
    <w:rsid w:val="00E46BEC"/>
    <w:rsid w:val="00E475C9"/>
    <w:rsid w:val="00E47B62"/>
    <w:rsid w:val="00E50E4D"/>
    <w:rsid w:val="00E512B6"/>
    <w:rsid w:val="00E51730"/>
    <w:rsid w:val="00E51EFA"/>
    <w:rsid w:val="00E5223C"/>
    <w:rsid w:val="00E52CEB"/>
    <w:rsid w:val="00E52EF3"/>
    <w:rsid w:val="00E5368A"/>
    <w:rsid w:val="00E539CE"/>
    <w:rsid w:val="00E53AA2"/>
    <w:rsid w:val="00E53DFA"/>
    <w:rsid w:val="00E542A5"/>
    <w:rsid w:val="00E54331"/>
    <w:rsid w:val="00E544C8"/>
    <w:rsid w:val="00E5475F"/>
    <w:rsid w:val="00E54CC8"/>
    <w:rsid w:val="00E55655"/>
    <w:rsid w:val="00E5572E"/>
    <w:rsid w:val="00E560FF"/>
    <w:rsid w:val="00E563F5"/>
    <w:rsid w:val="00E5669C"/>
    <w:rsid w:val="00E56C2D"/>
    <w:rsid w:val="00E5762B"/>
    <w:rsid w:val="00E60001"/>
    <w:rsid w:val="00E606C7"/>
    <w:rsid w:val="00E60758"/>
    <w:rsid w:val="00E6124B"/>
    <w:rsid w:val="00E62674"/>
    <w:rsid w:val="00E62DF3"/>
    <w:rsid w:val="00E6428A"/>
    <w:rsid w:val="00E6450E"/>
    <w:rsid w:val="00E65541"/>
    <w:rsid w:val="00E6572B"/>
    <w:rsid w:val="00E65780"/>
    <w:rsid w:val="00E65971"/>
    <w:rsid w:val="00E66731"/>
    <w:rsid w:val="00E707DB"/>
    <w:rsid w:val="00E70987"/>
    <w:rsid w:val="00E70FCA"/>
    <w:rsid w:val="00E7118F"/>
    <w:rsid w:val="00E717CA"/>
    <w:rsid w:val="00E71E54"/>
    <w:rsid w:val="00E71F8B"/>
    <w:rsid w:val="00E72047"/>
    <w:rsid w:val="00E726AA"/>
    <w:rsid w:val="00E736AE"/>
    <w:rsid w:val="00E73710"/>
    <w:rsid w:val="00E737C9"/>
    <w:rsid w:val="00E737FF"/>
    <w:rsid w:val="00E73FE4"/>
    <w:rsid w:val="00E742F4"/>
    <w:rsid w:val="00E7475A"/>
    <w:rsid w:val="00E7516E"/>
    <w:rsid w:val="00E75188"/>
    <w:rsid w:val="00E758F4"/>
    <w:rsid w:val="00E75D32"/>
    <w:rsid w:val="00E760AF"/>
    <w:rsid w:val="00E76BBF"/>
    <w:rsid w:val="00E76BFF"/>
    <w:rsid w:val="00E76CDB"/>
    <w:rsid w:val="00E7726F"/>
    <w:rsid w:val="00E773D9"/>
    <w:rsid w:val="00E77627"/>
    <w:rsid w:val="00E77883"/>
    <w:rsid w:val="00E800F5"/>
    <w:rsid w:val="00E80540"/>
    <w:rsid w:val="00E80F99"/>
    <w:rsid w:val="00E81A87"/>
    <w:rsid w:val="00E81B44"/>
    <w:rsid w:val="00E81B6A"/>
    <w:rsid w:val="00E81E07"/>
    <w:rsid w:val="00E81E72"/>
    <w:rsid w:val="00E81F62"/>
    <w:rsid w:val="00E825DE"/>
    <w:rsid w:val="00E83148"/>
    <w:rsid w:val="00E8436D"/>
    <w:rsid w:val="00E84D88"/>
    <w:rsid w:val="00E84E76"/>
    <w:rsid w:val="00E850F9"/>
    <w:rsid w:val="00E8580B"/>
    <w:rsid w:val="00E85834"/>
    <w:rsid w:val="00E85A11"/>
    <w:rsid w:val="00E85A1D"/>
    <w:rsid w:val="00E85A72"/>
    <w:rsid w:val="00E86502"/>
    <w:rsid w:val="00E8697E"/>
    <w:rsid w:val="00E86F7B"/>
    <w:rsid w:val="00E873E8"/>
    <w:rsid w:val="00E87419"/>
    <w:rsid w:val="00E87666"/>
    <w:rsid w:val="00E87754"/>
    <w:rsid w:val="00E87B78"/>
    <w:rsid w:val="00E90068"/>
    <w:rsid w:val="00E9022E"/>
    <w:rsid w:val="00E90302"/>
    <w:rsid w:val="00E90820"/>
    <w:rsid w:val="00E90D3A"/>
    <w:rsid w:val="00E919A6"/>
    <w:rsid w:val="00E919E6"/>
    <w:rsid w:val="00E92DD4"/>
    <w:rsid w:val="00E92FF4"/>
    <w:rsid w:val="00E9388E"/>
    <w:rsid w:val="00E938E8"/>
    <w:rsid w:val="00E93F6F"/>
    <w:rsid w:val="00E94A8F"/>
    <w:rsid w:val="00E94D96"/>
    <w:rsid w:val="00E954B6"/>
    <w:rsid w:val="00E95D73"/>
    <w:rsid w:val="00E970CC"/>
    <w:rsid w:val="00E97ED2"/>
    <w:rsid w:val="00EA016F"/>
    <w:rsid w:val="00EA0B4B"/>
    <w:rsid w:val="00EA1181"/>
    <w:rsid w:val="00EA1269"/>
    <w:rsid w:val="00EA1475"/>
    <w:rsid w:val="00EA18BA"/>
    <w:rsid w:val="00EA1966"/>
    <w:rsid w:val="00EA19D7"/>
    <w:rsid w:val="00EA1F51"/>
    <w:rsid w:val="00EA2487"/>
    <w:rsid w:val="00EA2520"/>
    <w:rsid w:val="00EA2C8A"/>
    <w:rsid w:val="00EA2F9E"/>
    <w:rsid w:val="00EA3260"/>
    <w:rsid w:val="00EA34B9"/>
    <w:rsid w:val="00EA3B9C"/>
    <w:rsid w:val="00EA3E44"/>
    <w:rsid w:val="00EA46A5"/>
    <w:rsid w:val="00EA4B2C"/>
    <w:rsid w:val="00EA4F79"/>
    <w:rsid w:val="00EA505D"/>
    <w:rsid w:val="00EA5289"/>
    <w:rsid w:val="00EA574D"/>
    <w:rsid w:val="00EA583D"/>
    <w:rsid w:val="00EA59C0"/>
    <w:rsid w:val="00EA5A42"/>
    <w:rsid w:val="00EA5C0A"/>
    <w:rsid w:val="00EA5E6F"/>
    <w:rsid w:val="00EA6305"/>
    <w:rsid w:val="00EA63EC"/>
    <w:rsid w:val="00EA6589"/>
    <w:rsid w:val="00EA7086"/>
    <w:rsid w:val="00EA74BE"/>
    <w:rsid w:val="00EA771F"/>
    <w:rsid w:val="00EA7842"/>
    <w:rsid w:val="00EB0099"/>
    <w:rsid w:val="00EB060A"/>
    <w:rsid w:val="00EB0876"/>
    <w:rsid w:val="00EB08D6"/>
    <w:rsid w:val="00EB0B4C"/>
    <w:rsid w:val="00EB0F23"/>
    <w:rsid w:val="00EB0F9E"/>
    <w:rsid w:val="00EB141D"/>
    <w:rsid w:val="00EB151E"/>
    <w:rsid w:val="00EB194F"/>
    <w:rsid w:val="00EB1D01"/>
    <w:rsid w:val="00EB21C6"/>
    <w:rsid w:val="00EB26E5"/>
    <w:rsid w:val="00EB26FF"/>
    <w:rsid w:val="00EB2B6C"/>
    <w:rsid w:val="00EB2C75"/>
    <w:rsid w:val="00EB3147"/>
    <w:rsid w:val="00EB34F1"/>
    <w:rsid w:val="00EB3671"/>
    <w:rsid w:val="00EB36B6"/>
    <w:rsid w:val="00EB36DA"/>
    <w:rsid w:val="00EB39CF"/>
    <w:rsid w:val="00EB3F70"/>
    <w:rsid w:val="00EB4294"/>
    <w:rsid w:val="00EB4841"/>
    <w:rsid w:val="00EB4F1E"/>
    <w:rsid w:val="00EB6066"/>
    <w:rsid w:val="00EB6746"/>
    <w:rsid w:val="00EB69BB"/>
    <w:rsid w:val="00EB6C15"/>
    <w:rsid w:val="00EB7791"/>
    <w:rsid w:val="00EB7B42"/>
    <w:rsid w:val="00EC025B"/>
    <w:rsid w:val="00EC029B"/>
    <w:rsid w:val="00EC03E9"/>
    <w:rsid w:val="00EC07C6"/>
    <w:rsid w:val="00EC098B"/>
    <w:rsid w:val="00EC09ED"/>
    <w:rsid w:val="00EC09F5"/>
    <w:rsid w:val="00EC1274"/>
    <w:rsid w:val="00EC13B8"/>
    <w:rsid w:val="00EC179B"/>
    <w:rsid w:val="00EC2020"/>
    <w:rsid w:val="00EC2494"/>
    <w:rsid w:val="00EC2882"/>
    <w:rsid w:val="00EC2A0B"/>
    <w:rsid w:val="00EC2A25"/>
    <w:rsid w:val="00EC2C03"/>
    <w:rsid w:val="00EC2D2B"/>
    <w:rsid w:val="00EC3221"/>
    <w:rsid w:val="00EC3859"/>
    <w:rsid w:val="00EC436E"/>
    <w:rsid w:val="00EC4795"/>
    <w:rsid w:val="00EC4D0C"/>
    <w:rsid w:val="00EC5346"/>
    <w:rsid w:val="00EC5797"/>
    <w:rsid w:val="00EC60D7"/>
    <w:rsid w:val="00EC66C2"/>
    <w:rsid w:val="00EC6AEB"/>
    <w:rsid w:val="00EC6BF9"/>
    <w:rsid w:val="00EC6D84"/>
    <w:rsid w:val="00EC6F6E"/>
    <w:rsid w:val="00EC7534"/>
    <w:rsid w:val="00EC7747"/>
    <w:rsid w:val="00EC78DD"/>
    <w:rsid w:val="00EC7FFC"/>
    <w:rsid w:val="00ED02E3"/>
    <w:rsid w:val="00ED07F0"/>
    <w:rsid w:val="00ED08AA"/>
    <w:rsid w:val="00ED0C73"/>
    <w:rsid w:val="00ED0E53"/>
    <w:rsid w:val="00ED0FE2"/>
    <w:rsid w:val="00ED149E"/>
    <w:rsid w:val="00ED1567"/>
    <w:rsid w:val="00ED159D"/>
    <w:rsid w:val="00ED1668"/>
    <w:rsid w:val="00ED1DD8"/>
    <w:rsid w:val="00ED26F7"/>
    <w:rsid w:val="00ED2D2C"/>
    <w:rsid w:val="00ED3066"/>
    <w:rsid w:val="00ED35B4"/>
    <w:rsid w:val="00ED378B"/>
    <w:rsid w:val="00ED3976"/>
    <w:rsid w:val="00ED3A8A"/>
    <w:rsid w:val="00ED3AE1"/>
    <w:rsid w:val="00ED3C99"/>
    <w:rsid w:val="00ED4105"/>
    <w:rsid w:val="00ED4E8F"/>
    <w:rsid w:val="00ED6809"/>
    <w:rsid w:val="00ED68EE"/>
    <w:rsid w:val="00ED72ED"/>
    <w:rsid w:val="00ED74D2"/>
    <w:rsid w:val="00ED7790"/>
    <w:rsid w:val="00EE06C2"/>
    <w:rsid w:val="00EE0AB7"/>
    <w:rsid w:val="00EE1145"/>
    <w:rsid w:val="00EE14CD"/>
    <w:rsid w:val="00EE15FC"/>
    <w:rsid w:val="00EE172F"/>
    <w:rsid w:val="00EE1CBB"/>
    <w:rsid w:val="00EE1D0E"/>
    <w:rsid w:val="00EE20F1"/>
    <w:rsid w:val="00EE2E01"/>
    <w:rsid w:val="00EE2ECA"/>
    <w:rsid w:val="00EE2EF0"/>
    <w:rsid w:val="00EE3147"/>
    <w:rsid w:val="00EE3187"/>
    <w:rsid w:val="00EE3587"/>
    <w:rsid w:val="00EE3D04"/>
    <w:rsid w:val="00EE3DA6"/>
    <w:rsid w:val="00EE3FB0"/>
    <w:rsid w:val="00EE472C"/>
    <w:rsid w:val="00EE47D7"/>
    <w:rsid w:val="00EE49CC"/>
    <w:rsid w:val="00EE4B37"/>
    <w:rsid w:val="00EE4EEC"/>
    <w:rsid w:val="00EE572B"/>
    <w:rsid w:val="00EE574F"/>
    <w:rsid w:val="00EE57B4"/>
    <w:rsid w:val="00EE5FED"/>
    <w:rsid w:val="00EE6046"/>
    <w:rsid w:val="00EE626F"/>
    <w:rsid w:val="00EE63C6"/>
    <w:rsid w:val="00EE655B"/>
    <w:rsid w:val="00EE6DEA"/>
    <w:rsid w:val="00EE6FE3"/>
    <w:rsid w:val="00EE7A08"/>
    <w:rsid w:val="00EE7D4A"/>
    <w:rsid w:val="00EE7EE4"/>
    <w:rsid w:val="00EF0371"/>
    <w:rsid w:val="00EF0A97"/>
    <w:rsid w:val="00EF128F"/>
    <w:rsid w:val="00EF1433"/>
    <w:rsid w:val="00EF19E4"/>
    <w:rsid w:val="00EF1B56"/>
    <w:rsid w:val="00EF21CF"/>
    <w:rsid w:val="00EF2425"/>
    <w:rsid w:val="00EF271E"/>
    <w:rsid w:val="00EF2E45"/>
    <w:rsid w:val="00EF3064"/>
    <w:rsid w:val="00EF32D0"/>
    <w:rsid w:val="00EF3769"/>
    <w:rsid w:val="00EF4166"/>
    <w:rsid w:val="00EF44AB"/>
    <w:rsid w:val="00EF49CD"/>
    <w:rsid w:val="00EF4DB3"/>
    <w:rsid w:val="00EF4FD5"/>
    <w:rsid w:val="00EF5007"/>
    <w:rsid w:val="00EF55BD"/>
    <w:rsid w:val="00EF5782"/>
    <w:rsid w:val="00EF60F7"/>
    <w:rsid w:val="00EF61CE"/>
    <w:rsid w:val="00EF7617"/>
    <w:rsid w:val="00EF7A1B"/>
    <w:rsid w:val="00F000FC"/>
    <w:rsid w:val="00F00AA4"/>
    <w:rsid w:val="00F00BA1"/>
    <w:rsid w:val="00F00E49"/>
    <w:rsid w:val="00F01B05"/>
    <w:rsid w:val="00F01C65"/>
    <w:rsid w:val="00F02921"/>
    <w:rsid w:val="00F02EC5"/>
    <w:rsid w:val="00F03418"/>
    <w:rsid w:val="00F03489"/>
    <w:rsid w:val="00F03507"/>
    <w:rsid w:val="00F03E20"/>
    <w:rsid w:val="00F03FE1"/>
    <w:rsid w:val="00F042B1"/>
    <w:rsid w:val="00F04363"/>
    <w:rsid w:val="00F04A12"/>
    <w:rsid w:val="00F04A33"/>
    <w:rsid w:val="00F04F9B"/>
    <w:rsid w:val="00F05591"/>
    <w:rsid w:val="00F0617D"/>
    <w:rsid w:val="00F061EE"/>
    <w:rsid w:val="00F06285"/>
    <w:rsid w:val="00F06307"/>
    <w:rsid w:val="00F06540"/>
    <w:rsid w:val="00F072FB"/>
    <w:rsid w:val="00F075AA"/>
    <w:rsid w:val="00F079B8"/>
    <w:rsid w:val="00F104BE"/>
    <w:rsid w:val="00F10507"/>
    <w:rsid w:val="00F1064F"/>
    <w:rsid w:val="00F10BF5"/>
    <w:rsid w:val="00F10C77"/>
    <w:rsid w:val="00F1195F"/>
    <w:rsid w:val="00F11B9F"/>
    <w:rsid w:val="00F1217A"/>
    <w:rsid w:val="00F13349"/>
    <w:rsid w:val="00F133BA"/>
    <w:rsid w:val="00F135C6"/>
    <w:rsid w:val="00F137BF"/>
    <w:rsid w:val="00F13805"/>
    <w:rsid w:val="00F139D8"/>
    <w:rsid w:val="00F14D37"/>
    <w:rsid w:val="00F173C2"/>
    <w:rsid w:val="00F17B08"/>
    <w:rsid w:val="00F2084F"/>
    <w:rsid w:val="00F210A4"/>
    <w:rsid w:val="00F21135"/>
    <w:rsid w:val="00F21887"/>
    <w:rsid w:val="00F225AF"/>
    <w:rsid w:val="00F226CD"/>
    <w:rsid w:val="00F22983"/>
    <w:rsid w:val="00F22A58"/>
    <w:rsid w:val="00F22C3F"/>
    <w:rsid w:val="00F22F3F"/>
    <w:rsid w:val="00F23644"/>
    <w:rsid w:val="00F23C58"/>
    <w:rsid w:val="00F23FC8"/>
    <w:rsid w:val="00F246D7"/>
    <w:rsid w:val="00F247EF"/>
    <w:rsid w:val="00F25085"/>
    <w:rsid w:val="00F25C9E"/>
    <w:rsid w:val="00F26E5C"/>
    <w:rsid w:val="00F270AC"/>
    <w:rsid w:val="00F27557"/>
    <w:rsid w:val="00F2792F"/>
    <w:rsid w:val="00F27A65"/>
    <w:rsid w:val="00F30580"/>
    <w:rsid w:val="00F30E00"/>
    <w:rsid w:val="00F30FF0"/>
    <w:rsid w:val="00F313ED"/>
    <w:rsid w:val="00F315F4"/>
    <w:rsid w:val="00F325E6"/>
    <w:rsid w:val="00F33216"/>
    <w:rsid w:val="00F3339D"/>
    <w:rsid w:val="00F33BD7"/>
    <w:rsid w:val="00F340EC"/>
    <w:rsid w:val="00F346BC"/>
    <w:rsid w:val="00F3485A"/>
    <w:rsid w:val="00F34BE7"/>
    <w:rsid w:val="00F35329"/>
    <w:rsid w:val="00F354E7"/>
    <w:rsid w:val="00F3603A"/>
    <w:rsid w:val="00F3623D"/>
    <w:rsid w:val="00F3656B"/>
    <w:rsid w:val="00F365EB"/>
    <w:rsid w:val="00F3661A"/>
    <w:rsid w:val="00F36DB7"/>
    <w:rsid w:val="00F3766C"/>
    <w:rsid w:val="00F376C2"/>
    <w:rsid w:val="00F37AA8"/>
    <w:rsid w:val="00F37C91"/>
    <w:rsid w:val="00F40548"/>
    <w:rsid w:val="00F40CDE"/>
    <w:rsid w:val="00F4105B"/>
    <w:rsid w:val="00F416FF"/>
    <w:rsid w:val="00F41A2E"/>
    <w:rsid w:val="00F41A85"/>
    <w:rsid w:val="00F41B12"/>
    <w:rsid w:val="00F42147"/>
    <w:rsid w:val="00F421DC"/>
    <w:rsid w:val="00F42B27"/>
    <w:rsid w:val="00F43246"/>
    <w:rsid w:val="00F43392"/>
    <w:rsid w:val="00F43AE3"/>
    <w:rsid w:val="00F43DC4"/>
    <w:rsid w:val="00F43F5D"/>
    <w:rsid w:val="00F444FF"/>
    <w:rsid w:val="00F450C8"/>
    <w:rsid w:val="00F45236"/>
    <w:rsid w:val="00F4562A"/>
    <w:rsid w:val="00F45877"/>
    <w:rsid w:val="00F45C74"/>
    <w:rsid w:val="00F4600C"/>
    <w:rsid w:val="00F46841"/>
    <w:rsid w:val="00F46F54"/>
    <w:rsid w:val="00F47526"/>
    <w:rsid w:val="00F4768D"/>
    <w:rsid w:val="00F477D5"/>
    <w:rsid w:val="00F478DC"/>
    <w:rsid w:val="00F47943"/>
    <w:rsid w:val="00F47E1B"/>
    <w:rsid w:val="00F47FE6"/>
    <w:rsid w:val="00F5036B"/>
    <w:rsid w:val="00F50956"/>
    <w:rsid w:val="00F50BEB"/>
    <w:rsid w:val="00F50F74"/>
    <w:rsid w:val="00F51057"/>
    <w:rsid w:val="00F514E2"/>
    <w:rsid w:val="00F516CE"/>
    <w:rsid w:val="00F523E1"/>
    <w:rsid w:val="00F5264E"/>
    <w:rsid w:val="00F529EA"/>
    <w:rsid w:val="00F52EE1"/>
    <w:rsid w:val="00F53956"/>
    <w:rsid w:val="00F5395E"/>
    <w:rsid w:val="00F53B86"/>
    <w:rsid w:val="00F53D48"/>
    <w:rsid w:val="00F546DC"/>
    <w:rsid w:val="00F54FE8"/>
    <w:rsid w:val="00F555CB"/>
    <w:rsid w:val="00F55E9B"/>
    <w:rsid w:val="00F56190"/>
    <w:rsid w:val="00F561B5"/>
    <w:rsid w:val="00F5688A"/>
    <w:rsid w:val="00F56F14"/>
    <w:rsid w:val="00F5701B"/>
    <w:rsid w:val="00F5733A"/>
    <w:rsid w:val="00F575F9"/>
    <w:rsid w:val="00F6073E"/>
    <w:rsid w:val="00F60749"/>
    <w:rsid w:val="00F6142F"/>
    <w:rsid w:val="00F61BA8"/>
    <w:rsid w:val="00F6272A"/>
    <w:rsid w:val="00F62906"/>
    <w:rsid w:val="00F62A7F"/>
    <w:rsid w:val="00F62C27"/>
    <w:rsid w:val="00F63001"/>
    <w:rsid w:val="00F632D5"/>
    <w:rsid w:val="00F63617"/>
    <w:rsid w:val="00F63669"/>
    <w:rsid w:val="00F637CF"/>
    <w:rsid w:val="00F63CC0"/>
    <w:rsid w:val="00F6443F"/>
    <w:rsid w:val="00F6476F"/>
    <w:rsid w:val="00F64BDD"/>
    <w:rsid w:val="00F652AD"/>
    <w:rsid w:val="00F65423"/>
    <w:rsid w:val="00F66E71"/>
    <w:rsid w:val="00F66F56"/>
    <w:rsid w:val="00F671B9"/>
    <w:rsid w:val="00F677DD"/>
    <w:rsid w:val="00F67A88"/>
    <w:rsid w:val="00F703EB"/>
    <w:rsid w:val="00F70B94"/>
    <w:rsid w:val="00F70DC0"/>
    <w:rsid w:val="00F71241"/>
    <w:rsid w:val="00F71550"/>
    <w:rsid w:val="00F71834"/>
    <w:rsid w:val="00F719BF"/>
    <w:rsid w:val="00F71B2C"/>
    <w:rsid w:val="00F71DAF"/>
    <w:rsid w:val="00F720D4"/>
    <w:rsid w:val="00F72247"/>
    <w:rsid w:val="00F735D0"/>
    <w:rsid w:val="00F7447C"/>
    <w:rsid w:val="00F74A22"/>
    <w:rsid w:val="00F74C31"/>
    <w:rsid w:val="00F74E40"/>
    <w:rsid w:val="00F75398"/>
    <w:rsid w:val="00F75E3A"/>
    <w:rsid w:val="00F76408"/>
    <w:rsid w:val="00F76504"/>
    <w:rsid w:val="00F77066"/>
    <w:rsid w:val="00F772AA"/>
    <w:rsid w:val="00F77346"/>
    <w:rsid w:val="00F77358"/>
    <w:rsid w:val="00F77431"/>
    <w:rsid w:val="00F774F3"/>
    <w:rsid w:val="00F77AA8"/>
    <w:rsid w:val="00F77B45"/>
    <w:rsid w:val="00F77E2B"/>
    <w:rsid w:val="00F77ECC"/>
    <w:rsid w:val="00F8026F"/>
    <w:rsid w:val="00F8033F"/>
    <w:rsid w:val="00F803F5"/>
    <w:rsid w:val="00F8048D"/>
    <w:rsid w:val="00F8083F"/>
    <w:rsid w:val="00F80B1F"/>
    <w:rsid w:val="00F815C0"/>
    <w:rsid w:val="00F818B5"/>
    <w:rsid w:val="00F8222F"/>
    <w:rsid w:val="00F8252C"/>
    <w:rsid w:val="00F82543"/>
    <w:rsid w:val="00F825BA"/>
    <w:rsid w:val="00F82619"/>
    <w:rsid w:val="00F829E0"/>
    <w:rsid w:val="00F82FB6"/>
    <w:rsid w:val="00F83005"/>
    <w:rsid w:val="00F83031"/>
    <w:rsid w:val="00F83E32"/>
    <w:rsid w:val="00F83EB4"/>
    <w:rsid w:val="00F84BF7"/>
    <w:rsid w:val="00F8507B"/>
    <w:rsid w:val="00F85605"/>
    <w:rsid w:val="00F8587C"/>
    <w:rsid w:val="00F864D4"/>
    <w:rsid w:val="00F8658B"/>
    <w:rsid w:val="00F8683E"/>
    <w:rsid w:val="00F86FEB"/>
    <w:rsid w:val="00F874B6"/>
    <w:rsid w:val="00F87745"/>
    <w:rsid w:val="00F878A1"/>
    <w:rsid w:val="00F87BDB"/>
    <w:rsid w:val="00F87BF9"/>
    <w:rsid w:val="00F87CCA"/>
    <w:rsid w:val="00F90106"/>
    <w:rsid w:val="00F90224"/>
    <w:rsid w:val="00F90458"/>
    <w:rsid w:val="00F90536"/>
    <w:rsid w:val="00F9073C"/>
    <w:rsid w:val="00F90CD2"/>
    <w:rsid w:val="00F90D3F"/>
    <w:rsid w:val="00F91589"/>
    <w:rsid w:val="00F915BF"/>
    <w:rsid w:val="00F92743"/>
    <w:rsid w:val="00F92D05"/>
    <w:rsid w:val="00F93C94"/>
    <w:rsid w:val="00F940FD"/>
    <w:rsid w:val="00F948E4"/>
    <w:rsid w:val="00F95379"/>
    <w:rsid w:val="00F95750"/>
    <w:rsid w:val="00F960BC"/>
    <w:rsid w:val="00F96512"/>
    <w:rsid w:val="00F96806"/>
    <w:rsid w:val="00F96AA5"/>
    <w:rsid w:val="00F96AB0"/>
    <w:rsid w:val="00F97511"/>
    <w:rsid w:val="00F97F9E"/>
    <w:rsid w:val="00FA07F8"/>
    <w:rsid w:val="00FA0871"/>
    <w:rsid w:val="00FA0DBE"/>
    <w:rsid w:val="00FA0EF5"/>
    <w:rsid w:val="00FA1091"/>
    <w:rsid w:val="00FA1203"/>
    <w:rsid w:val="00FA19B5"/>
    <w:rsid w:val="00FA1E6B"/>
    <w:rsid w:val="00FA1ED1"/>
    <w:rsid w:val="00FA2190"/>
    <w:rsid w:val="00FA3F6B"/>
    <w:rsid w:val="00FA4200"/>
    <w:rsid w:val="00FA45EC"/>
    <w:rsid w:val="00FA4AC2"/>
    <w:rsid w:val="00FA4BE9"/>
    <w:rsid w:val="00FA4F4B"/>
    <w:rsid w:val="00FA5397"/>
    <w:rsid w:val="00FA6131"/>
    <w:rsid w:val="00FA61B2"/>
    <w:rsid w:val="00FA66CF"/>
    <w:rsid w:val="00FA68BA"/>
    <w:rsid w:val="00FB0820"/>
    <w:rsid w:val="00FB0E60"/>
    <w:rsid w:val="00FB167A"/>
    <w:rsid w:val="00FB1D1C"/>
    <w:rsid w:val="00FB22AE"/>
    <w:rsid w:val="00FB33D5"/>
    <w:rsid w:val="00FB33D7"/>
    <w:rsid w:val="00FB3568"/>
    <w:rsid w:val="00FB414D"/>
    <w:rsid w:val="00FB5C0E"/>
    <w:rsid w:val="00FB5DDA"/>
    <w:rsid w:val="00FB6728"/>
    <w:rsid w:val="00FB6A62"/>
    <w:rsid w:val="00FB6C5E"/>
    <w:rsid w:val="00FB72EC"/>
    <w:rsid w:val="00FB737F"/>
    <w:rsid w:val="00FB7486"/>
    <w:rsid w:val="00FB79D5"/>
    <w:rsid w:val="00FB7D74"/>
    <w:rsid w:val="00FC0236"/>
    <w:rsid w:val="00FC05BF"/>
    <w:rsid w:val="00FC05F1"/>
    <w:rsid w:val="00FC1386"/>
    <w:rsid w:val="00FC1BFA"/>
    <w:rsid w:val="00FC1E6C"/>
    <w:rsid w:val="00FC29F7"/>
    <w:rsid w:val="00FC2F47"/>
    <w:rsid w:val="00FC337E"/>
    <w:rsid w:val="00FC35F2"/>
    <w:rsid w:val="00FC377A"/>
    <w:rsid w:val="00FC39A6"/>
    <w:rsid w:val="00FC3A6B"/>
    <w:rsid w:val="00FC40EA"/>
    <w:rsid w:val="00FC43A3"/>
    <w:rsid w:val="00FC48E6"/>
    <w:rsid w:val="00FC5359"/>
    <w:rsid w:val="00FC5B26"/>
    <w:rsid w:val="00FC5C30"/>
    <w:rsid w:val="00FC6006"/>
    <w:rsid w:val="00FC65AF"/>
    <w:rsid w:val="00FC6BF9"/>
    <w:rsid w:val="00FC7DD0"/>
    <w:rsid w:val="00FC7E20"/>
    <w:rsid w:val="00FD0890"/>
    <w:rsid w:val="00FD0AA2"/>
    <w:rsid w:val="00FD0EA7"/>
    <w:rsid w:val="00FD17F8"/>
    <w:rsid w:val="00FD1A4B"/>
    <w:rsid w:val="00FD1BCB"/>
    <w:rsid w:val="00FD1DCB"/>
    <w:rsid w:val="00FD1EB2"/>
    <w:rsid w:val="00FD2906"/>
    <w:rsid w:val="00FD3722"/>
    <w:rsid w:val="00FD3758"/>
    <w:rsid w:val="00FD375F"/>
    <w:rsid w:val="00FD37BF"/>
    <w:rsid w:val="00FD3BED"/>
    <w:rsid w:val="00FD3E73"/>
    <w:rsid w:val="00FD42CA"/>
    <w:rsid w:val="00FD436C"/>
    <w:rsid w:val="00FD43AF"/>
    <w:rsid w:val="00FD4CB6"/>
    <w:rsid w:val="00FD4D83"/>
    <w:rsid w:val="00FD5741"/>
    <w:rsid w:val="00FD5AB6"/>
    <w:rsid w:val="00FD5E6A"/>
    <w:rsid w:val="00FD6AC8"/>
    <w:rsid w:val="00FD70E1"/>
    <w:rsid w:val="00FD7182"/>
    <w:rsid w:val="00FD722B"/>
    <w:rsid w:val="00FD7300"/>
    <w:rsid w:val="00FD7626"/>
    <w:rsid w:val="00FD7CE2"/>
    <w:rsid w:val="00FE02C9"/>
    <w:rsid w:val="00FE06A5"/>
    <w:rsid w:val="00FE0779"/>
    <w:rsid w:val="00FE0BC1"/>
    <w:rsid w:val="00FE0F6F"/>
    <w:rsid w:val="00FE1281"/>
    <w:rsid w:val="00FE14A2"/>
    <w:rsid w:val="00FE260A"/>
    <w:rsid w:val="00FE2CCD"/>
    <w:rsid w:val="00FE2F86"/>
    <w:rsid w:val="00FE3937"/>
    <w:rsid w:val="00FE4161"/>
    <w:rsid w:val="00FE41BB"/>
    <w:rsid w:val="00FE437A"/>
    <w:rsid w:val="00FE43EA"/>
    <w:rsid w:val="00FE480E"/>
    <w:rsid w:val="00FE5246"/>
    <w:rsid w:val="00FE5760"/>
    <w:rsid w:val="00FE6603"/>
    <w:rsid w:val="00FE677E"/>
    <w:rsid w:val="00FE70CD"/>
    <w:rsid w:val="00FE75EE"/>
    <w:rsid w:val="00FF0514"/>
    <w:rsid w:val="00FF0555"/>
    <w:rsid w:val="00FF06BF"/>
    <w:rsid w:val="00FF077B"/>
    <w:rsid w:val="00FF0E5A"/>
    <w:rsid w:val="00FF0E6B"/>
    <w:rsid w:val="00FF18F6"/>
    <w:rsid w:val="00FF19BD"/>
    <w:rsid w:val="00FF1C45"/>
    <w:rsid w:val="00FF3083"/>
    <w:rsid w:val="00FF3171"/>
    <w:rsid w:val="00FF3A6C"/>
    <w:rsid w:val="00FF3ADD"/>
    <w:rsid w:val="00FF41AE"/>
    <w:rsid w:val="00FF4614"/>
    <w:rsid w:val="00FF4B9F"/>
    <w:rsid w:val="00FF5266"/>
    <w:rsid w:val="00FF5907"/>
    <w:rsid w:val="00FF5A30"/>
    <w:rsid w:val="00FF6FAF"/>
    <w:rsid w:val="00FF7E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0A84BEB"/>
  <w14:defaultImageDpi w14:val="0"/>
  <w15:docId w15:val="{56975864-F6B0-426A-BBFE-D3C3D2EA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unhideWhenUsed="1"/>
    <w:lsdException w:name="page number" w:semiHidden="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iPriority="0"/>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8C4"/>
    <w:pPr>
      <w:keepLines/>
      <w:spacing w:before="60" w:after="0" w:line="240" w:lineRule="auto"/>
      <w:jc w:val="both"/>
    </w:pPr>
    <w:rPr>
      <w:rFonts w:ascii="Arial" w:hAnsi="Arial"/>
      <w:spacing w:val="10"/>
      <w:sz w:val="18"/>
      <w:szCs w:val="24"/>
    </w:rPr>
  </w:style>
  <w:style w:type="paragraph" w:styleId="Ttulo1">
    <w:name w:val="heading 1"/>
    <w:basedOn w:val="Normal1"/>
    <w:next w:val="Normal2"/>
    <w:link w:val="Ttulo1Char"/>
    <w:uiPriority w:val="99"/>
    <w:qFormat/>
    <w:rsid w:val="005438C4"/>
    <w:pPr>
      <w:keepNext/>
      <w:tabs>
        <w:tab w:val="left" w:pos="1276"/>
      </w:tabs>
      <w:spacing w:before="360"/>
      <w:ind w:left="1276" w:hanging="1276"/>
    </w:pPr>
    <w:rPr>
      <w:rFonts w:cs="Arial"/>
      <w:b/>
      <w:bCs/>
      <w:caps/>
      <w:color w:val="auto"/>
      <w:szCs w:val="32"/>
    </w:rPr>
  </w:style>
  <w:style w:type="paragraph" w:styleId="Ttulo2">
    <w:name w:val="heading 2"/>
    <w:basedOn w:val="Normal2"/>
    <w:next w:val="Normal3"/>
    <w:link w:val="Ttulo2Char"/>
    <w:uiPriority w:val="99"/>
    <w:qFormat/>
    <w:rsid w:val="005438C4"/>
    <w:pPr>
      <w:keepNext/>
      <w:tabs>
        <w:tab w:val="left" w:pos="1276"/>
      </w:tabs>
      <w:spacing w:before="360"/>
      <w:ind w:left="1276" w:hanging="1276"/>
    </w:pPr>
    <w:rPr>
      <w:rFonts w:cs="Arial"/>
      <w:b/>
      <w:bCs/>
      <w:iCs/>
      <w:caps/>
      <w:szCs w:val="28"/>
    </w:rPr>
  </w:style>
  <w:style w:type="paragraph" w:styleId="Ttulo3">
    <w:name w:val="heading 3"/>
    <w:basedOn w:val="Normal3"/>
    <w:next w:val="Normal4"/>
    <w:link w:val="Ttulo3Char"/>
    <w:uiPriority w:val="99"/>
    <w:qFormat/>
    <w:rsid w:val="005438C4"/>
    <w:pPr>
      <w:keepNext/>
      <w:tabs>
        <w:tab w:val="left" w:pos="1276"/>
      </w:tabs>
      <w:spacing w:before="360"/>
      <w:ind w:left="1276" w:hanging="1276"/>
    </w:pPr>
    <w:rPr>
      <w:rFonts w:cs="Arial"/>
      <w:b/>
      <w:bCs/>
      <w:caps/>
      <w:szCs w:val="26"/>
    </w:rPr>
  </w:style>
  <w:style w:type="paragraph" w:styleId="Ttulo4">
    <w:name w:val="heading 4"/>
    <w:basedOn w:val="Normal4"/>
    <w:next w:val="Normal5"/>
    <w:link w:val="Ttulo4Char"/>
    <w:uiPriority w:val="99"/>
    <w:qFormat/>
    <w:rsid w:val="005438C4"/>
    <w:pPr>
      <w:keepNext/>
      <w:tabs>
        <w:tab w:val="left" w:pos="1276"/>
      </w:tabs>
      <w:spacing w:before="360"/>
      <w:ind w:left="1276" w:hanging="1276"/>
    </w:pPr>
    <w:rPr>
      <w:b/>
      <w:bCs/>
      <w:caps/>
      <w:szCs w:val="28"/>
    </w:rPr>
  </w:style>
  <w:style w:type="paragraph" w:styleId="Ttulo5">
    <w:name w:val="heading 5"/>
    <w:basedOn w:val="Normal5"/>
    <w:next w:val="Normal6"/>
    <w:link w:val="Ttulo5Char"/>
    <w:uiPriority w:val="99"/>
    <w:qFormat/>
    <w:rsid w:val="005438C4"/>
    <w:pPr>
      <w:keepNext/>
      <w:tabs>
        <w:tab w:val="left" w:pos="1276"/>
      </w:tabs>
      <w:spacing w:before="360"/>
      <w:ind w:left="1276" w:hanging="1276"/>
    </w:pPr>
    <w:rPr>
      <w:b/>
      <w:bCs/>
      <w:iCs/>
      <w:caps/>
      <w:szCs w:val="26"/>
    </w:rPr>
  </w:style>
  <w:style w:type="paragraph" w:styleId="Ttulo6">
    <w:name w:val="heading 6"/>
    <w:basedOn w:val="Normal"/>
    <w:next w:val="Normal"/>
    <w:link w:val="Ttulo6Char"/>
    <w:uiPriority w:val="99"/>
    <w:qFormat/>
    <w:rsid w:val="005438C4"/>
    <w:pPr>
      <w:keepNext/>
      <w:spacing w:before="240" w:after="60"/>
      <w:outlineLvl w:val="5"/>
    </w:pPr>
    <w:rPr>
      <w:bCs/>
      <w:color w:val="FF0000"/>
      <w:szCs w:val="22"/>
    </w:rPr>
  </w:style>
  <w:style w:type="paragraph" w:styleId="Ttulo7">
    <w:name w:val="heading 7"/>
    <w:basedOn w:val="Normal"/>
    <w:next w:val="Normal"/>
    <w:link w:val="Ttulo7Char"/>
    <w:uiPriority w:val="99"/>
    <w:qFormat/>
    <w:rsid w:val="005438C4"/>
    <w:pPr>
      <w:keepNext/>
      <w:spacing w:before="240" w:after="60"/>
      <w:outlineLvl w:val="6"/>
    </w:pPr>
    <w:rPr>
      <w:color w:val="FF0000"/>
    </w:rPr>
  </w:style>
  <w:style w:type="paragraph" w:styleId="Ttulo8">
    <w:name w:val="heading 8"/>
    <w:basedOn w:val="Normal"/>
    <w:next w:val="Normal"/>
    <w:link w:val="Ttulo8Char"/>
    <w:uiPriority w:val="99"/>
    <w:qFormat/>
    <w:rsid w:val="005438C4"/>
    <w:pPr>
      <w:keepNext/>
      <w:spacing w:before="240" w:after="60"/>
      <w:outlineLvl w:val="7"/>
    </w:pPr>
    <w:rPr>
      <w:iCs/>
      <w:color w:val="FF0000"/>
    </w:rPr>
  </w:style>
  <w:style w:type="paragraph" w:styleId="Ttulo9">
    <w:name w:val="heading 9"/>
    <w:basedOn w:val="Normal"/>
    <w:next w:val="Normal"/>
    <w:link w:val="Ttulo9Char"/>
    <w:uiPriority w:val="99"/>
    <w:qFormat/>
    <w:rsid w:val="005438C4"/>
    <w:pPr>
      <w:keepNext/>
      <w:spacing w:before="240" w:after="60"/>
      <w:outlineLvl w:val="8"/>
    </w:pPr>
    <w:rPr>
      <w:rFonts w:cs="Arial"/>
      <w:color w:val="FF0000"/>
      <w:szCs w:val="22"/>
    </w:rPr>
  </w:style>
  <w:style w:type="character" w:default="1" w:styleId="Fontepargpadro">
    <w:name w:val="Default Paragraph Font"/>
    <w:uiPriority w:val="99"/>
    <w:semiHidden/>
    <w:rsid w:val="005438C4"/>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Arial" w:hAnsi="Arial" w:cs="Arial"/>
      <w:b/>
      <w:bCs/>
      <w:caps/>
      <w:spacing w:val="10"/>
      <w:sz w:val="32"/>
      <w:szCs w:val="32"/>
      <w:lang w:val="pt-BR" w:eastAsia="pt-BR" w:bidi="ar-SA"/>
    </w:rPr>
  </w:style>
  <w:style w:type="character" w:customStyle="1" w:styleId="Ttulo2Char">
    <w:name w:val="Título 2 Char"/>
    <w:basedOn w:val="Fontepargpadro"/>
    <w:link w:val="Ttulo2"/>
    <w:uiPriority w:val="99"/>
    <w:semiHidden/>
    <w:locked/>
    <w:rPr>
      <w:rFonts w:ascii="Arial" w:hAnsi="Arial" w:cs="Arial"/>
      <w:b/>
      <w:bCs/>
      <w:iCs/>
      <w:caps/>
      <w:spacing w:val="10"/>
      <w:sz w:val="28"/>
      <w:szCs w:val="28"/>
      <w:lang w:val="pt-BR" w:eastAsia="pt-BR" w:bidi="ar-SA"/>
    </w:rPr>
  </w:style>
  <w:style w:type="character" w:customStyle="1" w:styleId="Ttulo3Char">
    <w:name w:val="Título 3 Char"/>
    <w:basedOn w:val="Normal3Char"/>
    <w:link w:val="Ttulo3"/>
    <w:uiPriority w:val="99"/>
    <w:locked/>
    <w:rsid w:val="00B02B25"/>
    <w:rPr>
      <w:rFonts w:ascii="Arial" w:hAnsi="Arial" w:cs="Arial"/>
      <w:b/>
      <w:bCs/>
      <w:caps/>
      <w:spacing w:val="10"/>
      <w:sz w:val="26"/>
      <w:szCs w:val="26"/>
      <w:lang w:val="pt-BR" w:eastAsia="pt-BR" w:bidi="ar-SA"/>
    </w:rPr>
  </w:style>
  <w:style w:type="character" w:customStyle="1" w:styleId="Ttulo4Char">
    <w:name w:val="Título 4 Char"/>
    <w:basedOn w:val="Fontepargpadro"/>
    <w:link w:val="Ttulo4"/>
    <w:uiPriority w:val="99"/>
    <w:semiHidden/>
    <w:locked/>
    <w:rPr>
      <w:rFonts w:ascii="Arial" w:hAnsi="Arial" w:cs="Times New Roman"/>
      <w:b/>
      <w:bCs/>
      <w:caps/>
      <w:spacing w:val="10"/>
      <w:sz w:val="28"/>
      <w:szCs w:val="28"/>
      <w:lang w:val="pt-BR" w:eastAsia="pt-BR" w:bidi="ar-SA"/>
    </w:rPr>
  </w:style>
  <w:style w:type="character" w:customStyle="1" w:styleId="Ttulo5Char">
    <w:name w:val="Título 5 Char"/>
    <w:basedOn w:val="Fontepargpadro"/>
    <w:link w:val="Ttulo5"/>
    <w:uiPriority w:val="99"/>
    <w:semiHidden/>
    <w:locked/>
    <w:rPr>
      <w:rFonts w:ascii="Arial" w:hAnsi="Arial" w:cs="Times New Roman"/>
      <w:b/>
      <w:bCs/>
      <w:iCs/>
      <w:caps/>
      <w:spacing w:val="10"/>
      <w:sz w:val="26"/>
      <w:szCs w:val="26"/>
      <w:lang w:val="pt-BR" w:eastAsia="pt-BR" w:bidi="ar-SA"/>
    </w:rPr>
  </w:style>
  <w:style w:type="character" w:customStyle="1" w:styleId="Ttulo6Char">
    <w:name w:val="Título 6 Char"/>
    <w:basedOn w:val="Fontepargpadro"/>
    <w:link w:val="Ttulo6"/>
    <w:uiPriority w:val="99"/>
    <w:semiHidden/>
    <w:locked/>
    <w:rPr>
      <w:rFonts w:ascii="Calibri" w:hAnsi="Calibri" w:cs="Times New Roman"/>
      <w:b/>
      <w:bCs/>
      <w:spacing w:val="10"/>
    </w:rPr>
  </w:style>
  <w:style w:type="character" w:customStyle="1" w:styleId="Ttulo7Char">
    <w:name w:val="Título 7 Char"/>
    <w:basedOn w:val="Fontepargpadro"/>
    <w:link w:val="Ttulo7"/>
    <w:uiPriority w:val="99"/>
    <w:semiHidden/>
    <w:locked/>
    <w:rPr>
      <w:rFonts w:ascii="Calibri" w:hAnsi="Calibri" w:cs="Times New Roman"/>
      <w:spacing w:val="10"/>
      <w:sz w:val="24"/>
      <w:szCs w:val="24"/>
    </w:rPr>
  </w:style>
  <w:style w:type="character" w:customStyle="1" w:styleId="Ttulo8Char">
    <w:name w:val="Título 8 Char"/>
    <w:basedOn w:val="Fontepargpadro"/>
    <w:link w:val="Ttulo8"/>
    <w:uiPriority w:val="99"/>
    <w:semiHidden/>
    <w:locked/>
    <w:rPr>
      <w:rFonts w:ascii="Calibri" w:hAnsi="Calibri" w:cs="Times New Roman"/>
      <w:i/>
      <w:iCs/>
      <w:spacing w:val="10"/>
      <w:sz w:val="24"/>
      <w:szCs w:val="24"/>
    </w:rPr>
  </w:style>
  <w:style w:type="character" w:customStyle="1" w:styleId="Ttulo9Char">
    <w:name w:val="Título 9 Char"/>
    <w:basedOn w:val="Fontepargpadro"/>
    <w:link w:val="Ttulo9"/>
    <w:uiPriority w:val="99"/>
    <w:semiHidden/>
    <w:locked/>
    <w:rPr>
      <w:rFonts w:ascii="Cambria" w:hAnsi="Cambria" w:cs="Times New Roman"/>
      <w:spacing w:val="10"/>
    </w:rPr>
  </w:style>
  <w:style w:type="paragraph" w:styleId="Cabealho">
    <w:name w:val="header"/>
    <w:basedOn w:val="Normal"/>
    <w:link w:val="CabealhoChar"/>
    <w:uiPriority w:val="99"/>
    <w:rsid w:val="005438C4"/>
    <w:pPr>
      <w:tabs>
        <w:tab w:val="center" w:pos="4419"/>
        <w:tab w:val="right" w:pos="8838"/>
      </w:tabs>
    </w:pPr>
  </w:style>
  <w:style w:type="character" w:customStyle="1" w:styleId="CabealhoChar">
    <w:name w:val="Cabeçalho Char"/>
    <w:basedOn w:val="Fontepargpadro"/>
    <w:link w:val="Cabealho"/>
    <w:uiPriority w:val="99"/>
    <w:locked/>
    <w:rPr>
      <w:rFonts w:ascii="Arial" w:hAnsi="Arial" w:cs="Times New Roman"/>
      <w:spacing w:val="10"/>
      <w:sz w:val="24"/>
      <w:szCs w:val="24"/>
    </w:rPr>
  </w:style>
  <w:style w:type="paragraph" w:customStyle="1" w:styleId="Normal1">
    <w:name w:val="Normal 1"/>
    <w:basedOn w:val="Normal"/>
    <w:next w:val="Normal2"/>
    <w:uiPriority w:val="99"/>
    <w:rsid w:val="005438C4"/>
    <w:pPr>
      <w:spacing w:before="120"/>
      <w:outlineLvl w:val="0"/>
    </w:pPr>
    <w:rPr>
      <w:color w:val="FF0000"/>
    </w:rPr>
  </w:style>
  <w:style w:type="paragraph" w:customStyle="1" w:styleId="Normal2">
    <w:name w:val="Normal 2"/>
    <w:basedOn w:val="Normal"/>
    <w:uiPriority w:val="99"/>
    <w:rsid w:val="005438C4"/>
    <w:pPr>
      <w:spacing w:before="120"/>
      <w:outlineLvl w:val="1"/>
    </w:pPr>
  </w:style>
  <w:style w:type="paragraph" w:customStyle="1" w:styleId="Normal3">
    <w:name w:val="Normal 3"/>
    <w:basedOn w:val="Normal"/>
    <w:link w:val="Normal3Char"/>
    <w:uiPriority w:val="99"/>
    <w:rsid w:val="005438C4"/>
    <w:pPr>
      <w:spacing w:before="120"/>
      <w:outlineLvl w:val="2"/>
    </w:pPr>
  </w:style>
  <w:style w:type="paragraph" w:customStyle="1" w:styleId="Normal4">
    <w:name w:val="Normal 4"/>
    <w:basedOn w:val="Normal"/>
    <w:link w:val="Normal4Char"/>
    <w:uiPriority w:val="99"/>
    <w:rsid w:val="005438C4"/>
    <w:pPr>
      <w:spacing w:before="120"/>
      <w:outlineLvl w:val="3"/>
    </w:pPr>
  </w:style>
  <w:style w:type="paragraph" w:customStyle="1" w:styleId="Normal5">
    <w:name w:val="Normal 5"/>
    <w:basedOn w:val="Normal"/>
    <w:uiPriority w:val="99"/>
    <w:rsid w:val="005438C4"/>
    <w:pPr>
      <w:spacing w:before="120"/>
      <w:outlineLvl w:val="4"/>
    </w:pPr>
  </w:style>
  <w:style w:type="paragraph" w:customStyle="1" w:styleId="Normal6">
    <w:name w:val="Normal 6"/>
    <w:basedOn w:val="Normal"/>
    <w:link w:val="Normal6Char"/>
    <w:uiPriority w:val="99"/>
    <w:rsid w:val="005438C4"/>
    <w:pPr>
      <w:spacing w:before="120"/>
      <w:outlineLvl w:val="5"/>
    </w:pPr>
  </w:style>
  <w:style w:type="paragraph" w:styleId="Ttulo">
    <w:name w:val="Title"/>
    <w:basedOn w:val="Normal"/>
    <w:link w:val="TtuloChar"/>
    <w:uiPriority w:val="99"/>
    <w:qFormat/>
    <w:rsid w:val="005438C4"/>
    <w:pPr>
      <w:spacing w:before="120"/>
    </w:pPr>
    <w:rPr>
      <w:rFonts w:cs="Arial"/>
      <w:b/>
      <w:bCs/>
      <w:caps/>
      <w:color w:val="0000FF"/>
      <w:szCs w:val="32"/>
    </w:rPr>
  </w:style>
  <w:style w:type="character" w:customStyle="1" w:styleId="TtuloChar">
    <w:name w:val="Título Char"/>
    <w:basedOn w:val="Fontepargpadro"/>
    <w:link w:val="Ttulo"/>
    <w:uiPriority w:val="99"/>
    <w:locked/>
    <w:rPr>
      <w:rFonts w:ascii="Cambria" w:hAnsi="Cambria" w:cs="Times New Roman"/>
      <w:b/>
      <w:bCs/>
      <w:spacing w:val="10"/>
      <w:kern w:val="28"/>
      <w:sz w:val="32"/>
      <w:szCs w:val="32"/>
    </w:rPr>
  </w:style>
  <w:style w:type="paragraph" w:customStyle="1" w:styleId="Prefcio">
    <w:name w:val="Prefácio"/>
    <w:basedOn w:val="Normal"/>
    <w:next w:val="Normal"/>
    <w:uiPriority w:val="99"/>
    <w:rsid w:val="005438C4"/>
    <w:pPr>
      <w:spacing w:before="340"/>
    </w:pPr>
    <w:rPr>
      <w:b/>
      <w:caps/>
    </w:rPr>
  </w:style>
  <w:style w:type="paragraph" w:customStyle="1" w:styleId="Marcador1">
    <w:name w:val="Marcador 1"/>
    <w:basedOn w:val="Normal"/>
    <w:link w:val="Marcador1Char"/>
    <w:uiPriority w:val="99"/>
    <w:rsid w:val="005438C4"/>
    <w:pPr>
      <w:numPr>
        <w:numId w:val="11"/>
      </w:numPr>
      <w:tabs>
        <w:tab w:val="clear" w:pos="360"/>
        <w:tab w:val="left" w:pos="142"/>
      </w:tabs>
      <w:spacing w:line="240" w:lineRule="exact"/>
    </w:pPr>
  </w:style>
  <w:style w:type="paragraph" w:styleId="Rodap">
    <w:name w:val="footer"/>
    <w:basedOn w:val="Normal"/>
    <w:link w:val="RodapChar"/>
    <w:uiPriority w:val="99"/>
    <w:rsid w:val="005438C4"/>
    <w:pPr>
      <w:tabs>
        <w:tab w:val="center" w:pos="4419"/>
        <w:tab w:val="right" w:pos="8838"/>
      </w:tabs>
    </w:pPr>
  </w:style>
  <w:style w:type="character" w:customStyle="1" w:styleId="RodapChar">
    <w:name w:val="Rodapé Char"/>
    <w:basedOn w:val="Fontepargpadro"/>
    <w:link w:val="Rodap"/>
    <w:uiPriority w:val="99"/>
    <w:locked/>
    <w:rsid w:val="00E5572E"/>
    <w:rPr>
      <w:rFonts w:ascii="Arial" w:hAnsi="Arial" w:cs="Times New Roman"/>
      <w:spacing w:val="10"/>
      <w:sz w:val="24"/>
      <w:szCs w:val="24"/>
      <w:lang w:val="pt-BR" w:eastAsia="pt-BR" w:bidi="ar-SA"/>
    </w:rPr>
  </w:style>
  <w:style w:type="paragraph" w:styleId="Sumrio2">
    <w:name w:val="toc 2"/>
    <w:basedOn w:val="Normal"/>
    <w:next w:val="Normal"/>
    <w:uiPriority w:val="99"/>
    <w:semiHidden/>
    <w:rsid w:val="005438C4"/>
    <w:pPr>
      <w:tabs>
        <w:tab w:val="left" w:pos="1276"/>
      </w:tabs>
      <w:ind w:left="1276" w:hanging="1276"/>
    </w:pPr>
    <w:rPr>
      <w:caps/>
    </w:rPr>
  </w:style>
  <w:style w:type="paragraph" w:styleId="Sumrio1">
    <w:name w:val="toc 1"/>
    <w:basedOn w:val="Normal"/>
    <w:next w:val="Normal"/>
    <w:uiPriority w:val="99"/>
    <w:semiHidden/>
    <w:rsid w:val="005438C4"/>
    <w:pPr>
      <w:tabs>
        <w:tab w:val="left" w:pos="1276"/>
      </w:tabs>
      <w:ind w:left="1276" w:hanging="1276"/>
    </w:pPr>
  </w:style>
  <w:style w:type="paragraph" w:styleId="Sumrio3">
    <w:name w:val="toc 3"/>
    <w:basedOn w:val="Normal"/>
    <w:next w:val="Normal"/>
    <w:uiPriority w:val="99"/>
    <w:semiHidden/>
    <w:rsid w:val="005438C4"/>
    <w:pPr>
      <w:tabs>
        <w:tab w:val="left" w:pos="1276"/>
      </w:tabs>
      <w:ind w:left="1276" w:hanging="1276"/>
    </w:pPr>
    <w:rPr>
      <w:caps/>
    </w:rPr>
  </w:style>
  <w:style w:type="paragraph" w:styleId="Sumrio4">
    <w:name w:val="toc 4"/>
    <w:basedOn w:val="Normal"/>
    <w:next w:val="Normal"/>
    <w:uiPriority w:val="99"/>
    <w:semiHidden/>
    <w:rsid w:val="005438C4"/>
    <w:pPr>
      <w:tabs>
        <w:tab w:val="left" w:pos="1276"/>
      </w:tabs>
      <w:ind w:left="1276" w:hanging="1276"/>
    </w:pPr>
    <w:rPr>
      <w:caps/>
    </w:rPr>
  </w:style>
  <w:style w:type="paragraph" w:styleId="Sumrio5">
    <w:name w:val="toc 5"/>
    <w:basedOn w:val="Normal"/>
    <w:next w:val="Normal"/>
    <w:uiPriority w:val="99"/>
    <w:semiHidden/>
    <w:rsid w:val="005438C4"/>
    <w:pPr>
      <w:ind w:left="1276" w:hanging="1276"/>
    </w:pPr>
    <w:rPr>
      <w:caps/>
    </w:rPr>
  </w:style>
  <w:style w:type="paragraph" w:styleId="Sumrio6">
    <w:name w:val="toc 6"/>
    <w:basedOn w:val="Normal"/>
    <w:next w:val="Normal"/>
    <w:uiPriority w:val="99"/>
    <w:semiHidden/>
    <w:rsid w:val="005438C4"/>
    <w:rPr>
      <w:color w:val="FF0000"/>
    </w:rPr>
  </w:style>
  <w:style w:type="paragraph" w:styleId="Sumrio7">
    <w:name w:val="toc 7"/>
    <w:basedOn w:val="Normal"/>
    <w:next w:val="Normal"/>
    <w:uiPriority w:val="99"/>
    <w:semiHidden/>
    <w:rsid w:val="005438C4"/>
    <w:rPr>
      <w:color w:val="FF0000"/>
    </w:rPr>
  </w:style>
  <w:style w:type="paragraph" w:styleId="Sumrio8">
    <w:name w:val="toc 8"/>
    <w:basedOn w:val="Normal"/>
    <w:next w:val="Normal"/>
    <w:uiPriority w:val="99"/>
    <w:semiHidden/>
    <w:rsid w:val="005438C4"/>
    <w:rPr>
      <w:color w:val="FF0000"/>
    </w:rPr>
  </w:style>
  <w:style w:type="paragraph" w:styleId="Sumrio9">
    <w:name w:val="toc 9"/>
    <w:basedOn w:val="Normal"/>
    <w:next w:val="Normal"/>
    <w:uiPriority w:val="99"/>
    <w:semiHidden/>
    <w:rsid w:val="005438C4"/>
    <w:rPr>
      <w:color w:val="FF0000"/>
    </w:rPr>
  </w:style>
  <w:style w:type="character" w:styleId="Hyperlink">
    <w:name w:val="Hyperlink"/>
    <w:basedOn w:val="Fontepargpadro"/>
    <w:uiPriority w:val="99"/>
    <w:rsid w:val="005438C4"/>
    <w:rPr>
      <w:rFonts w:cs="Times New Roman"/>
      <w:color w:val="0000FF"/>
      <w:u w:val="single"/>
    </w:rPr>
  </w:style>
  <w:style w:type="paragraph" w:styleId="ndicedeautoridades">
    <w:name w:val="table of authorities"/>
    <w:basedOn w:val="Normal"/>
    <w:next w:val="Normal"/>
    <w:uiPriority w:val="99"/>
    <w:semiHidden/>
    <w:rsid w:val="005438C4"/>
    <w:pPr>
      <w:ind w:left="180" w:hanging="180"/>
    </w:pPr>
  </w:style>
  <w:style w:type="paragraph" w:customStyle="1" w:styleId="Marcador2">
    <w:name w:val="Marcador 2"/>
    <w:basedOn w:val="Marcador1"/>
    <w:uiPriority w:val="99"/>
    <w:rsid w:val="005438C4"/>
    <w:pPr>
      <w:tabs>
        <w:tab w:val="clear" w:pos="142"/>
        <w:tab w:val="left" w:pos="425"/>
      </w:tabs>
      <w:ind w:left="426"/>
    </w:pPr>
  </w:style>
  <w:style w:type="paragraph" w:styleId="Ttulodendicedeautoridades">
    <w:name w:val="toa heading"/>
    <w:basedOn w:val="Normal"/>
    <w:next w:val="Normal"/>
    <w:uiPriority w:val="99"/>
    <w:semiHidden/>
    <w:rsid w:val="005438C4"/>
    <w:pPr>
      <w:spacing w:before="120"/>
    </w:pPr>
    <w:rPr>
      <w:b/>
      <w:bCs/>
    </w:rPr>
  </w:style>
  <w:style w:type="table" w:styleId="Tabelacomgrade">
    <w:name w:val="Table Grid"/>
    <w:basedOn w:val="Tabelanormal"/>
    <w:uiPriority w:val="99"/>
    <w:rsid w:val="005438C4"/>
    <w:pPr>
      <w:keepLines/>
      <w:spacing w:before="60" w:after="0" w:line="240" w:lineRule="auto"/>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emPrefacio">
    <w:name w:val="ItemPrefacio"/>
    <w:basedOn w:val="Normal"/>
    <w:next w:val="Normal"/>
    <w:uiPriority w:val="99"/>
    <w:rsid w:val="005438C4"/>
    <w:pPr>
      <w:spacing w:before="120"/>
    </w:pPr>
    <w:rPr>
      <w:b/>
      <w:color w:val="0000FF"/>
    </w:rPr>
  </w:style>
  <w:style w:type="character" w:styleId="Nmerodepgina">
    <w:name w:val="page number"/>
    <w:basedOn w:val="Fontepargpadro"/>
    <w:uiPriority w:val="99"/>
    <w:rsid w:val="005438C4"/>
    <w:rPr>
      <w:rFonts w:cs="Times New Roman"/>
    </w:rPr>
  </w:style>
  <w:style w:type="character" w:customStyle="1" w:styleId="Marcador1Char">
    <w:name w:val="Marcador 1 Char"/>
    <w:basedOn w:val="Fontepargpadro"/>
    <w:link w:val="Marcador1"/>
    <w:uiPriority w:val="99"/>
    <w:locked/>
    <w:rsid w:val="00B02B25"/>
    <w:rPr>
      <w:rFonts w:ascii="Arial" w:hAnsi="Arial"/>
      <w:spacing w:val="10"/>
      <w:sz w:val="18"/>
      <w:szCs w:val="24"/>
    </w:rPr>
  </w:style>
  <w:style w:type="character" w:customStyle="1" w:styleId="Normal3Char">
    <w:name w:val="Normal 3 Char"/>
    <w:basedOn w:val="Fontepargpadro"/>
    <w:link w:val="Normal3"/>
    <w:uiPriority w:val="99"/>
    <w:locked/>
    <w:rsid w:val="00B02B25"/>
    <w:rPr>
      <w:rFonts w:ascii="Arial" w:hAnsi="Arial" w:cs="Times New Roman"/>
      <w:spacing w:val="10"/>
      <w:sz w:val="24"/>
      <w:szCs w:val="24"/>
      <w:lang w:val="pt-BR" w:eastAsia="pt-BR" w:bidi="ar-SA"/>
    </w:rPr>
  </w:style>
  <w:style w:type="character" w:customStyle="1" w:styleId="Normal4Char">
    <w:name w:val="Normal 4 Char"/>
    <w:basedOn w:val="Fontepargpadro"/>
    <w:link w:val="Normal4"/>
    <w:uiPriority w:val="99"/>
    <w:locked/>
    <w:rsid w:val="00B02B25"/>
    <w:rPr>
      <w:rFonts w:ascii="Arial" w:hAnsi="Arial" w:cs="Times New Roman"/>
      <w:spacing w:val="10"/>
      <w:sz w:val="24"/>
      <w:szCs w:val="24"/>
      <w:lang w:val="pt-BR" w:eastAsia="pt-BR" w:bidi="ar-SA"/>
    </w:rPr>
  </w:style>
  <w:style w:type="paragraph" w:customStyle="1" w:styleId="Marcador">
    <w:name w:val="Marcador"/>
    <w:basedOn w:val="Normal"/>
    <w:uiPriority w:val="99"/>
    <w:rsid w:val="00B02B25"/>
    <w:pPr>
      <w:spacing w:before="0" w:line="240" w:lineRule="exact"/>
    </w:pPr>
    <w:rPr>
      <w:szCs w:val="20"/>
    </w:rPr>
  </w:style>
  <w:style w:type="character" w:customStyle="1" w:styleId="Normal6Char">
    <w:name w:val="Normal 6 Char"/>
    <w:basedOn w:val="Fontepargpadro"/>
    <w:link w:val="Normal6"/>
    <w:uiPriority w:val="99"/>
    <w:locked/>
    <w:rsid w:val="00E56C2D"/>
    <w:rPr>
      <w:rFonts w:ascii="Arial" w:hAnsi="Arial" w:cs="Times New Roman"/>
      <w:spacing w:val="10"/>
      <w:sz w:val="24"/>
      <w:szCs w:val="24"/>
      <w:lang w:val="pt-BR" w:eastAsia="pt-BR" w:bidi="ar-SA"/>
    </w:rPr>
  </w:style>
  <w:style w:type="paragraph" w:styleId="Recuodecorpodetexto">
    <w:name w:val="Body Text Indent"/>
    <w:basedOn w:val="Normal"/>
    <w:link w:val="RecuodecorpodetextoChar"/>
    <w:uiPriority w:val="99"/>
    <w:rsid w:val="00530CFE"/>
    <w:pPr>
      <w:keepLines w:val="0"/>
      <w:spacing w:before="0" w:after="120"/>
      <w:ind w:left="283"/>
      <w:jc w:val="left"/>
    </w:pPr>
    <w:rPr>
      <w:rFonts w:ascii="Times New Roman" w:hAnsi="Times New Roman"/>
      <w:spacing w:val="0"/>
      <w:sz w:val="24"/>
    </w:rPr>
  </w:style>
  <w:style w:type="character" w:customStyle="1" w:styleId="RecuodecorpodetextoChar">
    <w:name w:val="Recuo de corpo de texto Char"/>
    <w:basedOn w:val="Fontepargpadro"/>
    <w:link w:val="Recuodecorpodetexto"/>
    <w:uiPriority w:val="99"/>
    <w:semiHidden/>
    <w:locked/>
    <w:rPr>
      <w:rFonts w:ascii="Arial" w:hAnsi="Arial" w:cs="Times New Roman"/>
      <w:spacing w:val="10"/>
      <w:sz w:val="24"/>
      <w:szCs w:val="24"/>
    </w:rPr>
  </w:style>
  <w:style w:type="character" w:customStyle="1" w:styleId="EstiloDeEmail611">
    <w:name w:val="EstiloDeEmail611"/>
    <w:basedOn w:val="Fontepargpadro"/>
    <w:uiPriority w:val="99"/>
    <w:semiHidden/>
    <w:rsid w:val="00301764"/>
    <w:rPr>
      <w:rFonts w:ascii="Arial" w:hAnsi="Arial" w:cs="Arial"/>
      <w:color w:val="auto"/>
      <w:sz w:val="20"/>
      <w:szCs w:val="20"/>
    </w:rPr>
  </w:style>
  <w:style w:type="paragraph" w:styleId="Corpodetexto">
    <w:name w:val="Body Text"/>
    <w:basedOn w:val="Normal"/>
    <w:link w:val="CorpodetextoChar"/>
    <w:uiPriority w:val="99"/>
    <w:rsid w:val="00242A4D"/>
    <w:pPr>
      <w:spacing w:after="120"/>
    </w:pPr>
  </w:style>
  <w:style w:type="character" w:customStyle="1" w:styleId="CorpodetextoChar">
    <w:name w:val="Corpo de texto Char"/>
    <w:basedOn w:val="Fontepargpadro"/>
    <w:link w:val="Corpodetexto"/>
    <w:uiPriority w:val="99"/>
    <w:semiHidden/>
    <w:locked/>
    <w:rPr>
      <w:rFonts w:ascii="Arial" w:hAnsi="Arial" w:cs="Times New Roman"/>
      <w:spacing w:val="10"/>
      <w:sz w:val="24"/>
      <w:szCs w:val="24"/>
    </w:rPr>
  </w:style>
  <w:style w:type="paragraph" w:styleId="Corpodetexto3">
    <w:name w:val="Body Text 3"/>
    <w:basedOn w:val="Normal"/>
    <w:link w:val="Corpodetexto3Char"/>
    <w:uiPriority w:val="99"/>
    <w:rsid w:val="00410A7D"/>
    <w:pPr>
      <w:spacing w:after="120"/>
    </w:pPr>
    <w:rPr>
      <w:sz w:val="16"/>
      <w:szCs w:val="16"/>
    </w:rPr>
  </w:style>
  <w:style w:type="character" w:customStyle="1" w:styleId="Corpodetexto3Char">
    <w:name w:val="Corpo de texto 3 Char"/>
    <w:basedOn w:val="Fontepargpadro"/>
    <w:link w:val="Corpodetexto3"/>
    <w:uiPriority w:val="99"/>
    <w:semiHidden/>
    <w:locked/>
    <w:rPr>
      <w:rFonts w:ascii="Arial" w:hAnsi="Arial" w:cs="Times New Roman"/>
      <w:spacing w:val="10"/>
      <w:sz w:val="16"/>
      <w:szCs w:val="16"/>
    </w:rPr>
  </w:style>
  <w:style w:type="paragraph" w:customStyle="1" w:styleId="Prefcio1">
    <w:name w:val="Prefácio1"/>
    <w:basedOn w:val="Prefcio"/>
    <w:uiPriority w:val="99"/>
    <w:rsid w:val="006F1E97"/>
    <w:rPr>
      <w:szCs w:val="20"/>
    </w:rPr>
  </w:style>
  <w:style w:type="character" w:styleId="HiperlinkVisitado">
    <w:name w:val="FollowedHyperlink"/>
    <w:basedOn w:val="Fontepargpadro"/>
    <w:uiPriority w:val="99"/>
    <w:rsid w:val="00E402D7"/>
    <w:rPr>
      <w:rFonts w:cs="Times New Roman"/>
      <w:color w:val="800080"/>
      <w:u w:val="single"/>
    </w:rPr>
  </w:style>
  <w:style w:type="paragraph" w:styleId="Recuodecorpodetexto3">
    <w:name w:val="Body Text Indent 3"/>
    <w:basedOn w:val="Normal"/>
    <w:link w:val="Recuodecorpodetexto3Char"/>
    <w:uiPriority w:val="99"/>
    <w:rsid w:val="00E325A0"/>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locked/>
    <w:rPr>
      <w:rFonts w:ascii="Arial" w:hAnsi="Arial" w:cs="Times New Roman"/>
      <w:spacing w:val="10"/>
      <w:sz w:val="16"/>
      <w:szCs w:val="16"/>
    </w:rPr>
  </w:style>
  <w:style w:type="paragraph" w:styleId="Textodebalo">
    <w:name w:val="Balloon Text"/>
    <w:basedOn w:val="Normal"/>
    <w:link w:val="TextodebaloChar"/>
    <w:uiPriority w:val="99"/>
    <w:semiHidden/>
    <w:rsid w:val="00FE41BB"/>
    <w:rPr>
      <w:rFonts w:ascii="Tahoma" w:hAnsi="Tahoma" w:cs="Tahoma"/>
      <w:sz w:val="16"/>
      <w:szCs w:val="16"/>
    </w:rPr>
  </w:style>
  <w:style w:type="character" w:customStyle="1" w:styleId="TextodebaloChar">
    <w:name w:val="Texto de balão Char"/>
    <w:basedOn w:val="Fontepargpadro"/>
    <w:link w:val="Textodebalo"/>
    <w:uiPriority w:val="99"/>
    <w:semiHidden/>
    <w:locked/>
    <w:rPr>
      <w:rFonts w:ascii="Tahoma" w:hAnsi="Tahoma" w:cs="Tahoma"/>
      <w:spacing w:val="10"/>
      <w:sz w:val="16"/>
      <w:szCs w:val="16"/>
    </w:rPr>
  </w:style>
  <w:style w:type="character" w:customStyle="1" w:styleId="EstiloDeEmail721">
    <w:name w:val="EstiloDeEmail721"/>
    <w:basedOn w:val="Fontepargpadro"/>
    <w:uiPriority w:val="99"/>
    <w:semiHidden/>
    <w:rsid w:val="006D1A2E"/>
    <w:rPr>
      <w:rFonts w:ascii="Arial" w:hAnsi="Arial" w:cs="Arial"/>
    </w:rPr>
  </w:style>
  <w:style w:type="paragraph" w:customStyle="1" w:styleId="Alinea">
    <w:name w:val="Alinea"/>
    <w:basedOn w:val="Normal"/>
    <w:uiPriority w:val="99"/>
    <w:rsid w:val="005438C4"/>
    <w:pPr>
      <w:numPr>
        <w:numId w:val="12"/>
      </w:numPr>
    </w:pPr>
    <w:rPr>
      <w:lang w:val="en-US"/>
    </w:rPr>
  </w:style>
  <w:style w:type="paragraph" w:customStyle="1" w:styleId="normal50">
    <w:name w:val="normal5"/>
    <w:basedOn w:val="Normal"/>
    <w:uiPriority w:val="99"/>
    <w:rsid w:val="00A51394"/>
    <w:pPr>
      <w:keepLines w:val="0"/>
      <w:tabs>
        <w:tab w:val="num" w:pos="3600"/>
      </w:tabs>
      <w:spacing w:before="120"/>
      <w:ind w:left="3600" w:hanging="360"/>
    </w:pPr>
    <w:rPr>
      <w:rFonts w:cs="Arial"/>
      <w:szCs w:val="18"/>
    </w:rPr>
  </w:style>
  <w:style w:type="paragraph" w:customStyle="1" w:styleId="normal60">
    <w:name w:val="normal6"/>
    <w:basedOn w:val="Normal"/>
    <w:uiPriority w:val="99"/>
    <w:rsid w:val="00A51394"/>
    <w:pPr>
      <w:keepLines w:val="0"/>
      <w:tabs>
        <w:tab w:val="num" w:pos="4320"/>
      </w:tabs>
      <w:spacing w:before="120"/>
      <w:ind w:left="4320" w:hanging="360"/>
    </w:pPr>
    <w:rPr>
      <w:rFonts w:cs="Arial"/>
      <w:szCs w:val="18"/>
    </w:rPr>
  </w:style>
  <w:style w:type="paragraph" w:styleId="Assinatura">
    <w:name w:val="Signature"/>
    <w:basedOn w:val="Normal"/>
    <w:link w:val="AssinaturaChar"/>
    <w:uiPriority w:val="99"/>
    <w:rsid w:val="00410A7D"/>
    <w:pPr>
      <w:ind w:left="4252"/>
    </w:pPr>
  </w:style>
  <w:style w:type="character" w:customStyle="1" w:styleId="AssinaturaChar">
    <w:name w:val="Assinatura Char"/>
    <w:basedOn w:val="Fontepargpadro"/>
    <w:link w:val="Assinatura"/>
    <w:uiPriority w:val="99"/>
    <w:semiHidden/>
    <w:locked/>
    <w:rPr>
      <w:rFonts w:ascii="Arial" w:hAnsi="Arial" w:cs="Times New Roman"/>
      <w:spacing w:val="10"/>
      <w:sz w:val="24"/>
      <w:szCs w:val="24"/>
    </w:rPr>
  </w:style>
  <w:style w:type="paragraph" w:styleId="AssinaturadeEmail">
    <w:name w:val="E-mail Signature"/>
    <w:basedOn w:val="Normal"/>
    <w:link w:val="AssinaturadeEmailChar"/>
    <w:uiPriority w:val="99"/>
    <w:rsid w:val="00410A7D"/>
  </w:style>
  <w:style w:type="character" w:customStyle="1" w:styleId="AssinaturadeEmailChar">
    <w:name w:val="Assinatura de Email Char"/>
    <w:basedOn w:val="Fontepargpadro"/>
    <w:link w:val="AssinaturadeEmail"/>
    <w:uiPriority w:val="99"/>
    <w:semiHidden/>
    <w:locked/>
    <w:rPr>
      <w:rFonts w:ascii="Arial" w:hAnsi="Arial" w:cs="Times New Roman"/>
      <w:spacing w:val="10"/>
      <w:sz w:val="24"/>
      <w:szCs w:val="24"/>
    </w:rPr>
  </w:style>
  <w:style w:type="paragraph" w:styleId="Textodecomentrio">
    <w:name w:val="annotation text"/>
    <w:basedOn w:val="Normal"/>
    <w:link w:val="TextodecomentrioChar"/>
    <w:uiPriority w:val="99"/>
    <w:semiHidden/>
    <w:rsid w:val="00410A7D"/>
    <w:rPr>
      <w:sz w:val="20"/>
      <w:szCs w:val="20"/>
    </w:rPr>
  </w:style>
  <w:style w:type="character" w:customStyle="1" w:styleId="TextodecomentrioChar">
    <w:name w:val="Texto de comentário Char"/>
    <w:basedOn w:val="Fontepargpadro"/>
    <w:link w:val="Textodecomentrio"/>
    <w:uiPriority w:val="99"/>
    <w:semiHidden/>
    <w:locked/>
    <w:rPr>
      <w:rFonts w:ascii="Arial" w:hAnsi="Arial" w:cs="Times New Roman"/>
      <w:spacing w:val="10"/>
      <w:sz w:val="20"/>
      <w:szCs w:val="20"/>
    </w:rPr>
  </w:style>
  <w:style w:type="paragraph" w:styleId="Assuntodocomentrio">
    <w:name w:val="annotation subject"/>
    <w:basedOn w:val="Textodecomentrio"/>
    <w:next w:val="Textodecomentrio"/>
    <w:link w:val="AssuntodocomentrioChar"/>
    <w:uiPriority w:val="99"/>
    <w:semiHidden/>
    <w:rsid w:val="00410A7D"/>
    <w:rPr>
      <w:b/>
      <w:bCs/>
    </w:rPr>
  </w:style>
  <w:style w:type="character" w:customStyle="1" w:styleId="AssuntodocomentrioChar">
    <w:name w:val="Assunto do comentário Char"/>
    <w:basedOn w:val="TextodecomentrioChar"/>
    <w:link w:val="Assuntodocomentrio"/>
    <w:uiPriority w:val="99"/>
    <w:semiHidden/>
    <w:locked/>
    <w:rPr>
      <w:rFonts w:ascii="Arial" w:hAnsi="Arial" w:cs="Times New Roman"/>
      <w:b/>
      <w:bCs/>
      <w:spacing w:val="10"/>
      <w:sz w:val="20"/>
      <w:szCs w:val="20"/>
    </w:rPr>
  </w:style>
  <w:style w:type="paragraph" w:styleId="Cabealhodamensagem">
    <w:name w:val="Message Header"/>
    <w:basedOn w:val="Normal"/>
    <w:link w:val="CabealhodamensagemChar"/>
    <w:uiPriority w:val="99"/>
    <w:rsid w:val="00410A7D"/>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character" w:customStyle="1" w:styleId="CabealhodamensagemChar">
    <w:name w:val="Cabeçalho da mensagem Char"/>
    <w:basedOn w:val="Fontepargpadro"/>
    <w:link w:val="Cabealhodamensagem"/>
    <w:uiPriority w:val="99"/>
    <w:semiHidden/>
    <w:locked/>
    <w:rPr>
      <w:rFonts w:ascii="Cambria" w:hAnsi="Cambria" w:cs="Times New Roman"/>
      <w:spacing w:val="10"/>
      <w:sz w:val="24"/>
      <w:szCs w:val="24"/>
      <w:shd w:val="pct20" w:color="auto" w:fill="auto"/>
    </w:rPr>
  </w:style>
  <w:style w:type="paragraph" w:styleId="Commarcadores">
    <w:name w:val="List Bullet"/>
    <w:basedOn w:val="Normal"/>
    <w:uiPriority w:val="99"/>
    <w:rsid w:val="00410A7D"/>
    <w:pPr>
      <w:tabs>
        <w:tab w:val="num" w:pos="360"/>
      </w:tabs>
      <w:ind w:left="360" w:hanging="360"/>
    </w:pPr>
  </w:style>
  <w:style w:type="paragraph" w:styleId="Commarcadores2">
    <w:name w:val="List Bullet 2"/>
    <w:basedOn w:val="Normal"/>
    <w:uiPriority w:val="99"/>
    <w:rsid w:val="00410A7D"/>
    <w:pPr>
      <w:tabs>
        <w:tab w:val="num" w:pos="643"/>
      </w:tabs>
      <w:ind w:left="643" w:hanging="360"/>
    </w:pPr>
  </w:style>
  <w:style w:type="paragraph" w:styleId="Commarcadores3">
    <w:name w:val="List Bullet 3"/>
    <w:basedOn w:val="Normal"/>
    <w:uiPriority w:val="99"/>
    <w:rsid w:val="00410A7D"/>
    <w:pPr>
      <w:tabs>
        <w:tab w:val="num" w:pos="926"/>
      </w:tabs>
      <w:ind w:left="926" w:hanging="360"/>
    </w:pPr>
  </w:style>
  <w:style w:type="paragraph" w:styleId="Commarcadores4">
    <w:name w:val="List Bullet 4"/>
    <w:basedOn w:val="Normal"/>
    <w:uiPriority w:val="99"/>
    <w:rsid w:val="00410A7D"/>
    <w:pPr>
      <w:tabs>
        <w:tab w:val="num" w:pos="1209"/>
      </w:tabs>
      <w:ind w:left="1209" w:hanging="360"/>
    </w:pPr>
  </w:style>
  <w:style w:type="paragraph" w:styleId="Commarcadores5">
    <w:name w:val="List Bullet 5"/>
    <w:basedOn w:val="Normal"/>
    <w:uiPriority w:val="99"/>
    <w:rsid w:val="00410A7D"/>
    <w:pPr>
      <w:tabs>
        <w:tab w:val="num" w:pos="1492"/>
      </w:tabs>
      <w:ind w:left="1492" w:hanging="360"/>
    </w:pPr>
  </w:style>
  <w:style w:type="paragraph" w:styleId="Corpodetexto2">
    <w:name w:val="Body Text 2"/>
    <w:basedOn w:val="Normal"/>
    <w:link w:val="Corpodetexto2Char"/>
    <w:uiPriority w:val="99"/>
    <w:rsid w:val="00410A7D"/>
    <w:pPr>
      <w:spacing w:after="120" w:line="480" w:lineRule="auto"/>
    </w:pPr>
  </w:style>
  <w:style w:type="character" w:customStyle="1" w:styleId="Corpodetexto2Char">
    <w:name w:val="Corpo de texto 2 Char"/>
    <w:basedOn w:val="Fontepargpadro"/>
    <w:link w:val="Corpodetexto2"/>
    <w:uiPriority w:val="99"/>
    <w:semiHidden/>
    <w:locked/>
    <w:rPr>
      <w:rFonts w:ascii="Arial" w:hAnsi="Arial" w:cs="Times New Roman"/>
      <w:spacing w:val="10"/>
      <w:sz w:val="24"/>
      <w:szCs w:val="24"/>
    </w:rPr>
  </w:style>
  <w:style w:type="paragraph" w:styleId="Data">
    <w:name w:val="Date"/>
    <w:basedOn w:val="Normal"/>
    <w:next w:val="Normal"/>
    <w:link w:val="DataChar"/>
    <w:uiPriority w:val="99"/>
    <w:rsid w:val="00410A7D"/>
  </w:style>
  <w:style w:type="character" w:customStyle="1" w:styleId="DataChar">
    <w:name w:val="Data Char"/>
    <w:basedOn w:val="Fontepargpadro"/>
    <w:link w:val="Data"/>
    <w:uiPriority w:val="99"/>
    <w:semiHidden/>
    <w:locked/>
    <w:rPr>
      <w:rFonts w:ascii="Arial" w:hAnsi="Arial" w:cs="Times New Roman"/>
      <w:spacing w:val="10"/>
      <w:sz w:val="24"/>
      <w:szCs w:val="24"/>
    </w:rPr>
  </w:style>
  <w:style w:type="paragraph" w:styleId="Destinatrio">
    <w:name w:val="envelope address"/>
    <w:basedOn w:val="Normal"/>
    <w:uiPriority w:val="99"/>
    <w:rsid w:val="00410A7D"/>
    <w:pPr>
      <w:framePr w:w="7938" w:h="1984" w:hRule="exact" w:hSpace="141" w:wrap="auto" w:hAnchor="page" w:xAlign="center" w:yAlign="bottom"/>
      <w:ind w:left="2835"/>
    </w:pPr>
    <w:rPr>
      <w:rFonts w:cs="Arial"/>
      <w:sz w:val="24"/>
    </w:rPr>
  </w:style>
  <w:style w:type="paragraph" w:styleId="Encerramento">
    <w:name w:val="Closing"/>
    <w:basedOn w:val="Normal"/>
    <w:link w:val="EncerramentoChar"/>
    <w:uiPriority w:val="99"/>
    <w:rsid w:val="00410A7D"/>
    <w:pPr>
      <w:ind w:left="4252"/>
    </w:pPr>
  </w:style>
  <w:style w:type="character" w:customStyle="1" w:styleId="EncerramentoChar">
    <w:name w:val="Encerramento Char"/>
    <w:basedOn w:val="Fontepargpadro"/>
    <w:link w:val="Encerramento"/>
    <w:uiPriority w:val="99"/>
    <w:semiHidden/>
    <w:locked/>
    <w:rPr>
      <w:rFonts w:ascii="Arial" w:hAnsi="Arial" w:cs="Times New Roman"/>
      <w:spacing w:val="10"/>
      <w:sz w:val="24"/>
      <w:szCs w:val="24"/>
    </w:rPr>
  </w:style>
  <w:style w:type="paragraph" w:styleId="EndereoHTML">
    <w:name w:val="HTML Address"/>
    <w:basedOn w:val="Normal"/>
    <w:link w:val="EndereoHTMLChar"/>
    <w:uiPriority w:val="99"/>
    <w:rsid w:val="00410A7D"/>
    <w:rPr>
      <w:i/>
      <w:iCs/>
    </w:rPr>
  </w:style>
  <w:style w:type="character" w:customStyle="1" w:styleId="EndereoHTMLChar">
    <w:name w:val="Endereço HTML Char"/>
    <w:basedOn w:val="Fontepargpadro"/>
    <w:link w:val="EndereoHTML"/>
    <w:uiPriority w:val="99"/>
    <w:semiHidden/>
    <w:locked/>
    <w:rPr>
      <w:rFonts w:ascii="Arial" w:hAnsi="Arial" w:cs="Times New Roman"/>
      <w:i/>
      <w:iCs/>
      <w:spacing w:val="10"/>
      <w:sz w:val="24"/>
      <w:szCs w:val="24"/>
    </w:rPr>
  </w:style>
  <w:style w:type="paragraph" w:styleId="MapadoDocumento">
    <w:name w:val="Document Map"/>
    <w:basedOn w:val="Normal"/>
    <w:link w:val="MapadoDocumentoChar"/>
    <w:uiPriority w:val="99"/>
    <w:semiHidden/>
    <w:rsid w:val="00410A7D"/>
    <w:pPr>
      <w:shd w:val="clear" w:color="auto" w:fill="000080"/>
    </w:pPr>
    <w:rPr>
      <w:rFonts w:ascii="Tahoma" w:hAnsi="Tahoma" w:cs="Tahoma"/>
      <w:sz w:val="20"/>
      <w:szCs w:val="20"/>
    </w:rPr>
  </w:style>
  <w:style w:type="character" w:customStyle="1" w:styleId="MapadoDocumentoChar">
    <w:name w:val="Mapa do Documento Char"/>
    <w:basedOn w:val="Fontepargpadro"/>
    <w:link w:val="MapadoDocumento"/>
    <w:uiPriority w:val="99"/>
    <w:semiHidden/>
    <w:locked/>
    <w:rPr>
      <w:rFonts w:ascii="Tahoma" w:hAnsi="Tahoma" w:cs="Tahoma"/>
      <w:spacing w:val="10"/>
      <w:sz w:val="16"/>
      <w:szCs w:val="16"/>
    </w:rPr>
  </w:style>
  <w:style w:type="paragraph" w:styleId="ndicedeilustraes">
    <w:name w:val="table of figures"/>
    <w:basedOn w:val="Normal"/>
    <w:next w:val="Normal"/>
    <w:uiPriority w:val="99"/>
    <w:semiHidden/>
    <w:rsid w:val="00410A7D"/>
  </w:style>
  <w:style w:type="paragraph" w:styleId="Legenda">
    <w:name w:val="caption"/>
    <w:basedOn w:val="Normal"/>
    <w:next w:val="Normal"/>
    <w:uiPriority w:val="99"/>
    <w:qFormat/>
    <w:rsid w:val="00410A7D"/>
    <w:rPr>
      <w:b/>
      <w:bCs/>
      <w:sz w:val="20"/>
      <w:szCs w:val="20"/>
    </w:rPr>
  </w:style>
  <w:style w:type="paragraph" w:styleId="Lista">
    <w:name w:val="List"/>
    <w:basedOn w:val="Normal"/>
    <w:uiPriority w:val="99"/>
    <w:rsid w:val="00410A7D"/>
    <w:pPr>
      <w:ind w:left="283" w:hanging="283"/>
    </w:pPr>
  </w:style>
  <w:style w:type="paragraph" w:styleId="Lista2">
    <w:name w:val="List 2"/>
    <w:basedOn w:val="Normal"/>
    <w:uiPriority w:val="99"/>
    <w:rsid w:val="00410A7D"/>
    <w:pPr>
      <w:ind w:left="566" w:hanging="283"/>
    </w:pPr>
  </w:style>
  <w:style w:type="paragraph" w:styleId="Lista3">
    <w:name w:val="List 3"/>
    <w:basedOn w:val="Normal"/>
    <w:uiPriority w:val="99"/>
    <w:rsid w:val="00410A7D"/>
    <w:pPr>
      <w:ind w:left="849" w:hanging="283"/>
    </w:pPr>
  </w:style>
  <w:style w:type="paragraph" w:styleId="Lista4">
    <w:name w:val="List 4"/>
    <w:basedOn w:val="Normal"/>
    <w:uiPriority w:val="99"/>
    <w:rsid w:val="00410A7D"/>
    <w:pPr>
      <w:ind w:left="1132" w:hanging="283"/>
    </w:pPr>
  </w:style>
  <w:style w:type="paragraph" w:styleId="Lista5">
    <w:name w:val="List 5"/>
    <w:basedOn w:val="Normal"/>
    <w:uiPriority w:val="99"/>
    <w:rsid w:val="00410A7D"/>
    <w:pPr>
      <w:ind w:left="1415" w:hanging="283"/>
    </w:pPr>
  </w:style>
  <w:style w:type="paragraph" w:styleId="Listadecontinuao">
    <w:name w:val="List Continue"/>
    <w:basedOn w:val="Normal"/>
    <w:uiPriority w:val="99"/>
    <w:rsid w:val="00410A7D"/>
    <w:pPr>
      <w:spacing w:after="120"/>
      <w:ind w:left="283"/>
    </w:pPr>
  </w:style>
  <w:style w:type="paragraph" w:styleId="Listadecontinuao2">
    <w:name w:val="List Continue 2"/>
    <w:basedOn w:val="Normal"/>
    <w:uiPriority w:val="99"/>
    <w:rsid w:val="00410A7D"/>
    <w:pPr>
      <w:spacing w:after="120"/>
      <w:ind w:left="566"/>
    </w:pPr>
  </w:style>
  <w:style w:type="paragraph" w:styleId="Listadecontinuao3">
    <w:name w:val="List Continue 3"/>
    <w:basedOn w:val="Normal"/>
    <w:uiPriority w:val="99"/>
    <w:rsid w:val="00410A7D"/>
    <w:pPr>
      <w:spacing w:after="120"/>
      <w:ind w:left="849"/>
    </w:pPr>
  </w:style>
  <w:style w:type="paragraph" w:styleId="Listadecontinuao4">
    <w:name w:val="List Continue 4"/>
    <w:basedOn w:val="Normal"/>
    <w:uiPriority w:val="99"/>
    <w:rsid w:val="00410A7D"/>
    <w:pPr>
      <w:spacing w:after="120"/>
      <w:ind w:left="1132"/>
    </w:pPr>
  </w:style>
  <w:style w:type="paragraph" w:styleId="Listadecontinuao5">
    <w:name w:val="List Continue 5"/>
    <w:basedOn w:val="Normal"/>
    <w:uiPriority w:val="99"/>
    <w:rsid w:val="00410A7D"/>
    <w:pPr>
      <w:spacing w:after="120"/>
      <w:ind w:left="1415"/>
    </w:pPr>
  </w:style>
  <w:style w:type="paragraph" w:styleId="NormalWeb">
    <w:name w:val="Normal (Web)"/>
    <w:basedOn w:val="Normal"/>
    <w:uiPriority w:val="99"/>
    <w:rsid w:val="00410A7D"/>
    <w:rPr>
      <w:rFonts w:ascii="Times New Roman" w:hAnsi="Times New Roman"/>
      <w:sz w:val="24"/>
    </w:rPr>
  </w:style>
  <w:style w:type="paragraph" w:styleId="Numerada">
    <w:name w:val="List Number"/>
    <w:basedOn w:val="Normal"/>
    <w:uiPriority w:val="99"/>
    <w:rsid w:val="00410A7D"/>
    <w:pPr>
      <w:tabs>
        <w:tab w:val="num" w:pos="360"/>
      </w:tabs>
      <w:ind w:left="360" w:hanging="360"/>
    </w:pPr>
  </w:style>
  <w:style w:type="paragraph" w:styleId="Numerada2">
    <w:name w:val="List Number 2"/>
    <w:basedOn w:val="Normal"/>
    <w:uiPriority w:val="99"/>
    <w:rsid w:val="00410A7D"/>
    <w:pPr>
      <w:tabs>
        <w:tab w:val="num" w:pos="643"/>
      </w:tabs>
      <w:ind w:left="643" w:hanging="360"/>
    </w:pPr>
  </w:style>
  <w:style w:type="paragraph" w:styleId="Numerada3">
    <w:name w:val="List Number 3"/>
    <w:basedOn w:val="Normal"/>
    <w:uiPriority w:val="99"/>
    <w:rsid w:val="00410A7D"/>
    <w:pPr>
      <w:tabs>
        <w:tab w:val="num" w:pos="926"/>
      </w:tabs>
      <w:ind w:left="926" w:hanging="360"/>
    </w:pPr>
  </w:style>
  <w:style w:type="paragraph" w:styleId="Numerada4">
    <w:name w:val="List Number 4"/>
    <w:basedOn w:val="Normal"/>
    <w:uiPriority w:val="99"/>
    <w:rsid w:val="00410A7D"/>
    <w:pPr>
      <w:tabs>
        <w:tab w:val="num" w:pos="1209"/>
      </w:tabs>
      <w:ind w:left="1209" w:hanging="360"/>
    </w:pPr>
  </w:style>
  <w:style w:type="paragraph" w:styleId="Numerada5">
    <w:name w:val="List Number 5"/>
    <w:basedOn w:val="Normal"/>
    <w:uiPriority w:val="99"/>
    <w:rsid w:val="00410A7D"/>
    <w:pPr>
      <w:tabs>
        <w:tab w:val="num" w:pos="643"/>
        <w:tab w:val="num" w:pos="1492"/>
      </w:tabs>
      <w:ind w:left="1492" w:hanging="360"/>
    </w:pPr>
  </w:style>
  <w:style w:type="paragraph" w:styleId="Pr-formataoHTML">
    <w:name w:val="HTML Preformatted"/>
    <w:basedOn w:val="Normal"/>
    <w:link w:val="Pr-formataoHTMLChar"/>
    <w:uiPriority w:val="99"/>
    <w:rsid w:val="00410A7D"/>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locked/>
    <w:rPr>
      <w:rFonts w:ascii="Courier New" w:hAnsi="Courier New" w:cs="Courier New"/>
      <w:spacing w:val="10"/>
      <w:sz w:val="20"/>
      <w:szCs w:val="20"/>
    </w:rPr>
  </w:style>
  <w:style w:type="paragraph" w:styleId="Primeirorecuodecorpodetexto">
    <w:name w:val="Body Text First Indent"/>
    <w:basedOn w:val="Corpodetexto"/>
    <w:link w:val="PrimeirorecuodecorpodetextoChar"/>
    <w:uiPriority w:val="99"/>
    <w:rsid w:val="00410A7D"/>
    <w:pPr>
      <w:ind w:firstLine="210"/>
    </w:pPr>
  </w:style>
  <w:style w:type="character" w:customStyle="1" w:styleId="PrimeirorecuodecorpodetextoChar">
    <w:name w:val="Primeiro recuo de corpo de texto Char"/>
    <w:basedOn w:val="CorpodetextoChar"/>
    <w:link w:val="Primeirorecuodecorpodetexto"/>
    <w:uiPriority w:val="99"/>
    <w:semiHidden/>
    <w:locked/>
    <w:rPr>
      <w:rFonts w:ascii="Arial" w:hAnsi="Arial" w:cs="Times New Roman"/>
      <w:spacing w:val="10"/>
      <w:sz w:val="24"/>
      <w:szCs w:val="24"/>
    </w:rPr>
  </w:style>
  <w:style w:type="paragraph" w:styleId="Primeirorecuodecorpodetexto2">
    <w:name w:val="Body Text First Indent 2"/>
    <w:basedOn w:val="Recuodecorpodetexto"/>
    <w:link w:val="Primeirorecuodecorpodetexto2Char"/>
    <w:uiPriority w:val="99"/>
    <w:rsid w:val="00410A7D"/>
    <w:pPr>
      <w:keepLines/>
      <w:spacing w:before="60"/>
      <w:ind w:firstLine="210"/>
      <w:jc w:val="both"/>
    </w:pPr>
    <w:rPr>
      <w:rFonts w:ascii="Arial" w:hAnsi="Arial"/>
      <w:spacing w:val="10"/>
      <w:sz w:val="18"/>
    </w:rPr>
  </w:style>
  <w:style w:type="character" w:customStyle="1" w:styleId="Primeirorecuodecorpodetexto2Char">
    <w:name w:val="Primeiro recuo de corpo de texto 2 Char"/>
    <w:basedOn w:val="RecuodecorpodetextoChar"/>
    <w:link w:val="Primeirorecuodecorpodetexto2"/>
    <w:uiPriority w:val="99"/>
    <w:semiHidden/>
    <w:locked/>
    <w:rPr>
      <w:rFonts w:ascii="Arial" w:hAnsi="Arial" w:cs="Times New Roman"/>
      <w:spacing w:val="10"/>
      <w:sz w:val="24"/>
      <w:szCs w:val="24"/>
    </w:rPr>
  </w:style>
  <w:style w:type="paragraph" w:styleId="Recuodecorpodetexto2">
    <w:name w:val="Body Text Indent 2"/>
    <w:basedOn w:val="Normal"/>
    <w:link w:val="Recuodecorpodetexto2Char"/>
    <w:uiPriority w:val="99"/>
    <w:rsid w:val="00410A7D"/>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ascii="Arial" w:hAnsi="Arial" w:cs="Times New Roman"/>
      <w:spacing w:val="10"/>
      <w:sz w:val="24"/>
      <w:szCs w:val="24"/>
    </w:rPr>
  </w:style>
  <w:style w:type="paragraph" w:styleId="Recuonormal">
    <w:name w:val="Normal Indent"/>
    <w:basedOn w:val="Normal"/>
    <w:uiPriority w:val="99"/>
    <w:rsid w:val="00410A7D"/>
    <w:pPr>
      <w:ind w:left="708"/>
    </w:pPr>
  </w:style>
  <w:style w:type="paragraph" w:styleId="Remetente">
    <w:name w:val="envelope return"/>
    <w:basedOn w:val="Normal"/>
    <w:uiPriority w:val="99"/>
    <w:rsid w:val="00410A7D"/>
    <w:rPr>
      <w:rFonts w:cs="Arial"/>
      <w:sz w:val="20"/>
      <w:szCs w:val="20"/>
    </w:rPr>
  </w:style>
  <w:style w:type="paragraph" w:styleId="Remissivo1">
    <w:name w:val="index 1"/>
    <w:basedOn w:val="Normal"/>
    <w:next w:val="Normal"/>
    <w:autoRedefine/>
    <w:uiPriority w:val="99"/>
    <w:semiHidden/>
    <w:rsid w:val="00410A7D"/>
    <w:pPr>
      <w:ind w:left="180" w:hanging="180"/>
    </w:pPr>
  </w:style>
  <w:style w:type="paragraph" w:styleId="Remissivo2">
    <w:name w:val="index 2"/>
    <w:basedOn w:val="Normal"/>
    <w:next w:val="Normal"/>
    <w:autoRedefine/>
    <w:uiPriority w:val="99"/>
    <w:semiHidden/>
    <w:rsid w:val="00410A7D"/>
    <w:pPr>
      <w:ind w:left="360" w:hanging="180"/>
    </w:pPr>
  </w:style>
  <w:style w:type="paragraph" w:styleId="Remissivo3">
    <w:name w:val="index 3"/>
    <w:basedOn w:val="Normal"/>
    <w:next w:val="Normal"/>
    <w:autoRedefine/>
    <w:uiPriority w:val="99"/>
    <w:semiHidden/>
    <w:rsid w:val="00410A7D"/>
    <w:pPr>
      <w:ind w:left="540" w:hanging="180"/>
    </w:pPr>
  </w:style>
  <w:style w:type="paragraph" w:styleId="Remissivo4">
    <w:name w:val="index 4"/>
    <w:basedOn w:val="Normal"/>
    <w:next w:val="Normal"/>
    <w:autoRedefine/>
    <w:uiPriority w:val="99"/>
    <w:semiHidden/>
    <w:rsid w:val="00410A7D"/>
    <w:pPr>
      <w:ind w:left="720" w:hanging="180"/>
    </w:pPr>
  </w:style>
  <w:style w:type="paragraph" w:styleId="Remissivo5">
    <w:name w:val="index 5"/>
    <w:basedOn w:val="Normal"/>
    <w:next w:val="Normal"/>
    <w:autoRedefine/>
    <w:uiPriority w:val="99"/>
    <w:semiHidden/>
    <w:rsid w:val="00410A7D"/>
    <w:pPr>
      <w:ind w:left="900" w:hanging="180"/>
    </w:pPr>
  </w:style>
  <w:style w:type="paragraph" w:styleId="Remissivo6">
    <w:name w:val="index 6"/>
    <w:basedOn w:val="Normal"/>
    <w:next w:val="Normal"/>
    <w:autoRedefine/>
    <w:uiPriority w:val="99"/>
    <w:semiHidden/>
    <w:rsid w:val="00410A7D"/>
    <w:pPr>
      <w:ind w:left="1080" w:hanging="180"/>
    </w:pPr>
  </w:style>
  <w:style w:type="paragraph" w:styleId="Remissivo7">
    <w:name w:val="index 7"/>
    <w:basedOn w:val="Normal"/>
    <w:next w:val="Normal"/>
    <w:autoRedefine/>
    <w:uiPriority w:val="99"/>
    <w:semiHidden/>
    <w:rsid w:val="00410A7D"/>
    <w:pPr>
      <w:ind w:left="1260" w:hanging="180"/>
    </w:pPr>
  </w:style>
  <w:style w:type="paragraph" w:styleId="Remissivo8">
    <w:name w:val="index 8"/>
    <w:basedOn w:val="Normal"/>
    <w:next w:val="Normal"/>
    <w:autoRedefine/>
    <w:uiPriority w:val="99"/>
    <w:semiHidden/>
    <w:rsid w:val="00410A7D"/>
    <w:pPr>
      <w:ind w:left="1440" w:hanging="180"/>
    </w:pPr>
  </w:style>
  <w:style w:type="paragraph" w:styleId="Remissivo9">
    <w:name w:val="index 9"/>
    <w:basedOn w:val="Normal"/>
    <w:next w:val="Normal"/>
    <w:autoRedefine/>
    <w:uiPriority w:val="99"/>
    <w:semiHidden/>
    <w:rsid w:val="00410A7D"/>
    <w:pPr>
      <w:ind w:left="1620" w:hanging="180"/>
    </w:pPr>
  </w:style>
  <w:style w:type="paragraph" w:styleId="Saudao">
    <w:name w:val="Salutation"/>
    <w:basedOn w:val="Normal"/>
    <w:next w:val="Normal"/>
    <w:link w:val="SaudaoChar"/>
    <w:uiPriority w:val="99"/>
    <w:rsid w:val="00410A7D"/>
  </w:style>
  <w:style w:type="character" w:customStyle="1" w:styleId="SaudaoChar">
    <w:name w:val="Saudação Char"/>
    <w:basedOn w:val="Fontepargpadro"/>
    <w:link w:val="Saudao"/>
    <w:uiPriority w:val="99"/>
    <w:semiHidden/>
    <w:locked/>
    <w:rPr>
      <w:rFonts w:ascii="Arial" w:hAnsi="Arial" w:cs="Times New Roman"/>
      <w:spacing w:val="10"/>
      <w:sz w:val="24"/>
      <w:szCs w:val="24"/>
    </w:rPr>
  </w:style>
  <w:style w:type="paragraph" w:styleId="Subttulo">
    <w:name w:val="Subtitle"/>
    <w:basedOn w:val="Normal"/>
    <w:link w:val="SubttuloChar"/>
    <w:uiPriority w:val="99"/>
    <w:qFormat/>
    <w:rsid w:val="00410A7D"/>
    <w:pPr>
      <w:spacing w:after="60"/>
      <w:jc w:val="center"/>
      <w:outlineLvl w:val="1"/>
    </w:pPr>
    <w:rPr>
      <w:rFonts w:cs="Arial"/>
      <w:sz w:val="24"/>
    </w:rPr>
  </w:style>
  <w:style w:type="character" w:customStyle="1" w:styleId="SubttuloChar">
    <w:name w:val="Subtítulo Char"/>
    <w:basedOn w:val="Fontepargpadro"/>
    <w:link w:val="Subttulo"/>
    <w:uiPriority w:val="99"/>
    <w:locked/>
    <w:rPr>
      <w:rFonts w:ascii="Cambria" w:hAnsi="Cambria" w:cs="Times New Roman"/>
      <w:spacing w:val="10"/>
      <w:sz w:val="24"/>
      <w:szCs w:val="24"/>
    </w:rPr>
  </w:style>
  <w:style w:type="paragraph" w:styleId="Textodemacro">
    <w:name w:val="macro"/>
    <w:link w:val="TextodemacroChar"/>
    <w:uiPriority w:val="99"/>
    <w:semiHidden/>
    <w:rsid w:val="00410A7D"/>
    <w:pPr>
      <w:keepLines/>
      <w:tabs>
        <w:tab w:val="left" w:pos="480"/>
        <w:tab w:val="left" w:pos="960"/>
        <w:tab w:val="left" w:pos="1440"/>
        <w:tab w:val="left" w:pos="1920"/>
        <w:tab w:val="left" w:pos="2400"/>
        <w:tab w:val="left" w:pos="2880"/>
        <w:tab w:val="left" w:pos="3360"/>
        <w:tab w:val="left" w:pos="3840"/>
        <w:tab w:val="left" w:pos="4320"/>
      </w:tabs>
      <w:spacing w:before="60" w:after="0" w:line="240" w:lineRule="auto"/>
      <w:jc w:val="both"/>
    </w:pPr>
    <w:rPr>
      <w:rFonts w:ascii="Courier New" w:hAnsi="Courier New" w:cs="Courier New"/>
      <w:spacing w:val="10"/>
      <w:sz w:val="20"/>
      <w:szCs w:val="20"/>
    </w:rPr>
  </w:style>
  <w:style w:type="character" w:customStyle="1" w:styleId="TextodemacroChar">
    <w:name w:val="Texto de macro Char"/>
    <w:basedOn w:val="Fontepargpadro"/>
    <w:link w:val="Textodemacro"/>
    <w:uiPriority w:val="99"/>
    <w:semiHidden/>
    <w:locked/>
    <w:rPr>
      <w:rFonts w:ascii="Courier New" w:hAnsi="Courier New" w:cs="Courier New"/>
      <w:spacing w:val="10"/>
      <w:sz w:val="20"/>
      <w:szCs w:val="20"/>
    </w:rPr>
  </w:style>
  <w:style w:type="paragraph" w:styleId="Textodenotadefim">
    <w:name w:val="endnote text"/>
    <w:basedOn w:val="Normal"/>
    <w:link w:val="TextodenotadefimChar"/>
    <w:uiPriority w:val="99"/>
    <w:semiHidden/>
    <w:rsid w:val="00410A7D"/>
    <w:rPr>
      <w:sz w:val="20"/>
      <w:szCs w:val="20"/>
    </w:rPr>
  </w:style>
  <w:style w:type="character" w:customStyle="1" w:styleId="TextodenotadefimChar">
    <w:name w:val="Texto de nota de fim Char"/>
    <w:basedOn w:val="Fontepargpadro"/>
    <w:link w:val="Textodenotadefim"/>
    <w:uiPriority w:val="99"/>
    <w:semiHidden/>
    <w:locked/>
    <w:rPr>
      <w:rFonts w:ascii="Arial" w:hAnsi="Arial" w:cs="Times New Roman"/>
      <w:spacing w:val="10"/>
      <w:sz w:val="20"/>
      <w:szCs w:val="20"/>
    </w:rPr>
  </w:style>
  <w:style w:type="paragraph" w:styleId="Textodenotaderodap">
    <w:name w:val="footnote text"/>
    <w:basedOn w:val="Normal"/>
    <w:link w:val="TextodenotaderodapChar"/>
    <w:uiPriority w:val="99"/>
    <w:semiHidden/>
    <w:rsid w:val="00410A7D"/>
    <w:rPr>
      <w:sz w:val="20"/>
      <w:szCs w:val="20"/>
    </w:rPr>
  </w:style>
  <w:style w:type="character" w:customStyle="1" w:styleId="TextodenotaderodapChar">
    <w:name w:val="Texto de nota de rodapé Char"/>
    <w:basedOn w:val="Fontepargpadro"/>
    <w:link w:val="Textodenotaderodap"/>
    <w:uiPriority w:val="99"/>
    <w:semiHidden/>
    <w:locked/>
    <w:rPr>
      <w:rFonts w:ascii="Arial" w:hAnsi="Arial" w:cs="Times New Roman"/>
      <w:spacing w:val="10"/>
      <w:sz w:val="20"/>
      <w:szCs w:val="20"/>
    </w:rPr>
  </w:style>
  <w:style w:type="paragraph" w:styleId="Textoembloco">
    <w:name w:val="Block Text"/>
    <w:basedOn w:val="Normal"/>
    <w:uiPriority w:val="99"/>
    <w:rsid w:val="00410A7D"/>
    <w:pPr>
      <w:spacing w:after="120"/>
      <w:ind w:left="1440" w:right="1440"/>
    </w:pPr>
  </w:style>
  <w:style w:type="paragraph" w:styleId="TextosemFormatao">
    <w:name w:val="Plain Text"/>
    <w:basedOn w:val="Normal"/>
    <w:link w:val="TextosemFormataoChar"/>
    <w:uiPriority w:val="99"/>
    <w:rsid w:val="00410A7D"/>
    <w:rPr>
      <w:rFonts w:ascii="Courier New" w:hAnsi="Courier New" w:cs="Courier New"/>
      <w:sz w:val="20"/>
      <w:szCs w:val="20"/>
    </w:rPr>
  </w:style>
  <w:style w:type="character" w:customStyle="1" w:styleId="TextosemFormataoChar">
    <w:name w:val="Texto sem Formatação Char"/>
    <w:basedOn w:val="Fontepargpadro"/>
    <w:link w:val="TextosemFormatao"/>
    <w:uiPriority w:val="99"/>
    <w:semiHidden/>
    <w:locked/>
    <w:rPr>
      <w:rFonts w:ascii="Courier New" w:hAnsi="Courier New" w:cs="Courier New"/>
      <w:spacing w:val="10"/>
      <w:sz w:val="20"/>
      <w:szCs w:val="20"/>
    </w:rPr>
  </w:style>
  <w:style w:type="paragraph" w:styleId="Ttulodanota">
    <w:name w:val="Note Heading"/>
    <w:basedOn w:val="Normal"/>
    <w:next w:val="Normal"/>
    <w:link w:val="TtulodanotaChar"/>
    <w:uiPriority w:val="99"/>
    <w:rsid w:val="00410A7D"/>
  </w:style>
  <w:style w:type="character" w:customStyle="1" w:styleId="TtulodanotaChar">
    <w:name w:val="Título da nota Char"/>
    <w:basedOn w:val="Fontepargpadro"/>
    <w:link w:val="Ttulodanota"/>
    <w:uiPriority w:val="99"/>
    <w:semiHidden/>
    <w:locked/>
    <w:rPr>
      <w:rFonts w:ascii="Arial" w:hAnsi="Arial" w:cs="Times New Roman"/>
      <w:spacing w:val="10"/>
      <w:sz w:val="24"/>
      <w:szCs w:val="24"/>
    </w:rPr>
  </w:style>
  <w:style w:type="paragraph" w:styleId="Ttulodendiceremissivo">
    <w:name w:val="index heading"/>
    <w:basedOn w:val="Normal"/>
    <w:next w:val="Remissivo1"/>
    <w:uiPriority w:val="99"/>
    <w:semiHidden/>
    <w:rsid w:val="00410A7D"/>
    <w:rPr>
      <w:rFonts w:cs="Arial"/>
      <w:b/>
      <w:bCs/>
    </w:rPr>
  </w:style>
  <w:style w:type="paragraph" w:customStyle="1" w:styleId="normal30">
    <w:name w:val="normal3"/>
    <w:basedOn w:val="Normal"/>
    <w:uiPriority w:val="99"/>
    <w:rsid w:val="00790677"/>
    <w:pPr>
      <w:keepLines w:val="0"/>
      <w:spacing w:before="100" w:beforeAutospacing="1" w:after="100" w:afterAutospacing="1"/>
      <w:jc w:val="left"/>
    </w:pPr>
    <w:rPr>
      <w:rFonts w:ascii="Times New Roman" w:hAnsi="Times New Roman"/>
      <w:spacing w:val="0"/>
      <w:sz w:val="24"/>
    </w:rPr>
  </w:style>
  <w:style w:type="paragraph" w:customStyle="1" w:styleId="marcador10">
    <w:name w:val="marcador1"/>
    <w:basedOn w:val="Normal"/>
    <w:uiPriority w:val="99"/>
    <w:rsid w:val="00790677"/>
    <w:pPr>
      <w:keepLines w:val="0"/>
      <w:spacing w:before="100" w:beforeAutospacing="1" w:after="100" w:afterAutospacing="1"/>
      <w:jc w:val="left"/>
    </w:pPr>
    <w:rPr>
      <w:rFonts w:ascii="Times New Roman" w:hAnsi="Times New Roman"/>
      <w:spacing w:val="0"/>
      <w:sz w:val="24"/>
    </w:rPr>
  </w:style>
  <w:style w:type="character" w:customStyle="1" w:styleId="Marcador1Char1">
    <w:name w:val="Marcador 1 Char1"/>
    <w:basedOn w:val="Fontepargpadro"/>
    <w:uiPriority w:val="99"/>
    <w:rsid w:val="004A4AF9"/>
    <w:rPr>
      <w:rFonts w:ascii="Arial" w:hAnsi="Arial" w:cs="Times New Roman"/>
      <w:spacing w:val="10"/>
      <w:sz w:val="24"/>
      <w:szCs w:val="24"/>
      <w:lang w:val="pt-BR" w:eastAsia="pt-BR" w:bidi="ar-SA"/>
    </w:rPr>
  </w:style>
  <w:style w:type="paragraph" w:customStyle="1" w:styleId="MNN1">
    <w:name w:val="MNN1"/>
    <w:next w:val="Normal"/>
    <w:uiPriority w:val="99"/>
    <w:rsid w:val="004A4AF9"/>
    <w:pPr>
      <w:numPr>
        <w:numId w:val="13"/>
      </w:numPr>
      <w:spacing w:after="0" w:line="240" w:lineRule="auto"/>
    </w:pPr>
    <w:rPr>
      <w:rFonts w:ascii="Arial" w:hAnsi="Arial"/>
      <w:noProof/>
      <w:spacing w:val="10"/>
      <w:sz w:val="18"/>
      <w:szCs w:val="20"/>
    </w:rPr>
  </w:style>
  <w:style w:type="character" w:styleId="Forte">
    <w:name w:val="Strong"/>
    <w:basedOn w:val="Fontepargpadro"/>
    <w:uiPriority w:val="22"/>
    <w:qFormat/>
    <w:rsid w:val="0067631D"/>
    <w:rPr>
      <w:rFonts w:cs="Times New Roman"/>
      <w:b/>
      <w:bCs/>
    </w:rPr>
  </w:style>
  <w:style w:type="character" w:customStyle="1" w:styleId="EstiloDeEmail1601">
    <w:name w:val="EstiloDeEmail1601"/>
    <w:basedOn w:val="Fontepargpadro"/>
    <w:uiPriority w:val="99"/>
    <w:semiHidden/>
    <w:rsid w:val="00E76BFF"/>
    <w:rPr>
      <w:rFonts w:ascii="Arial" w:hAnsi="Arial" w:cs="Arial"/>
      <w:color w:val="0000FF"/>
      <w:sz w:val="20"/>
      <w:szCs w:val="20"/>
      <w:u w:val="none"/>
    </w:rPr>
  </w:style>
  <w:style w:type="paragraph" w:styleId="PargrafodaLista">
    <w:name w:val="List Paragraph"/>
    <w:basedOn w:val="Normal"/>
    <w:uiPriority w:val="34"/>
    <w:qFormat/>
    <w:rsid w:val="001C07D6"/>
    <w:pPr>
      <w:keepLines w:val="0"/>
      <w:widowControl w:val="0"/>
      <w:autoSpaceDE w:val="0"/>
      <w:autoSpaceDN w:val="0"/>
      <w:spacing w:before="0"/>
      <w:ind w:left="708"/>
      <w:jc w:val="left"/>
    </w:pPr>
    <w:rPr>
      <w:rFonts w:ascii="Times New Roman" w:hAnsi="Times New Roman"/>
      <w:spacing w:val="0"/>
      <w:sz w:val="20"/>
      <w:szCs w:val="20"/>
    </w:rPr>
  </w:style>
  <w:style w:type="character" w:styleId="nfase">
    <w:name w:val="Emphasis"/>
    <w:basedOn w:val="Fontepargpadro"/>
    <w:uiPriority w:val="99"/>
    <w:qFormat/>
    <w:rsid w:val="00926622"/>
    <w:rPr>
      <w:rFonts w:cs="Times New Roman"/>
      <w:i/>
      <w:iCs/>
    </w:rPr>
  </w:style>
  <w:style w:type="paragraph" w:customStyle="1" w:styleId="Default">
    <w:name w:val="Default"/>
    <w:uiPriority w:val="99"/>
    <w:rsid w:val="003A78AD"/>
    <w:pPr>
      <w:autoSpaceDE w:val="0"/>
      <w:autoSpaceDN w:val="0"/>
      <w:adjustRightInd w:val="0"/>
      <w:spacing w:after="0" w:line="240" w:lineRule="auto"/>
    </w:pPr>
    <w:rPr>
      <w:rFonts w:ascii="Arial" w:hAnsi="Arial" w:cs="Arial"/>
      <w:color w:val="000000"/>
      <w:sz w:val="24"/>
      <w:szCs w:val="24"/>
    </w:rPr>
  </w:style>
  <w:style w:type="character" w:styleId="Refdecomentrio">
    <w:name w:val="annotation reference"/>
    <w:basedOn w:val="Fontepargpadro"/>
    <w:uiPriority w:val="99"/>
    <w:semiHidden/>
    <w:rsid w:val="00172E9C"/>
    <w:rPr>
      <w:rFonts w:cs="Times New Roman"/>
      <w:sz w:val="16"/>
      <w:szCs w:val="16"/>
    </w:rPr>
  </w:style>
  <w:style w:type="paragraph" w:customStyle="1" w:styleId="NormalJustificado">
    <w:name w:val="Normal + Justificado"/>
    <w:basedOn w:val="Normal"/>
    <w:link w:val="NormalJustificadoChar"/>
    <w:rsid w:val="00495EAD"/>
    <w:pPr>
      <w:keepLines w:val="0"/>
      <w:tabs>
        <w:tab w:val="left" w:pos="8505"/>
      </w:tabs>
      <w:spacing w:before="0"/>
    </w:pPr>
    <w:rPr>
      <w:color w:val="000000"/>
      <w:spacing w:val="0"/>
      <w:szCs w:val="20"/>
    </w:rPr>
  </w:style>
  <w:style w:type="character" w:customStyle="1" w:styleId="NormalJustificadoChar">
    <w:name w:val="Normal + Justificado Char"/>
    <w:basedOn w:val="Fontepargpadro"/>
    <w:link w:val="NormalJustificado"/>
    <w:locked/>
    <w:rsid w:val="00495EAD"/>
    <w:rPr>
      <w:rFonts w:ascii="Arial" w:hAnsi="Arial" w:cs="Times New Roman"/>
      <w:color w:val="000000"/>
      <w:sz w:val="20"/>
      <w:szCs w:val="20"/>
    </w:rPr>
  </w:style>
  <w:style w:type="character" w:customStyle="1" w:styleId="ui-provider">
    <w:name w:val="ui-provider"/>
    <w:basedOn w:val="Fontepargpadro"/>
    <w:rsid w:val="00A51D32"/>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398682">
      <w:marLeft w:val="0"/>
      <w:marRight w:val="0"/>
      <w:marTop w:val="0"/>
      <w:marBottom w:val="0"/>
      <w:divBdr>
        <w:top w:val="none" w:sz="0" w:space="0" w:color="auto"/>
        <w:left w:val="none" w:sz="0" w:space="0" w:color="auto"/>
        <w:bottom w:val="none" w:sz="0" w:space="0" w:color="auto"/>
        <w:right w:val="none" w:sz="0" w:space="0" w:color="auto"/>
      </w:divBdr>
    </w:div>
    <w:div w:id="592398683">
      <w:marLeft w:val="0"/>
      <w:marRight w:val="0"/>
      <w:marTop w:val="0"/>
      <w:marBottom w:val="0"/>
      <w:divBdr>
        <w:top w:val="none" w:sz="0" w:space="0" w:color="auto"/>
        <w:left w:val="none" w:sz="0" w:space="0" w:color="auto"/>
        <w:bottom w:val="none" w:sz="0" w:space="0" w:color="auto"/>
        <w:right w:val="none" w:sz="0" w:space="0" w:color="auto"/>
      </w:divBdr>
    </w:div>
    <w:div w:id="592398684">
      <w:marLeft w:val="0"/>
      <w:marRight w:val="0"/>
      <w:marTop w:val="0"/>
      <w:marBottom w:val="0"/>
      <w:divBdr>
        <w:top w:val="none" w:sz="0" w:space="0" w:color="auto"/>
        <w:left w:val="none" w:sz="0" w:space="0" w:color="auto"/>
        <w:bottom w:val="none" w:sz="0" w:space="0" w:color="auto"/>
        <w:right w:val="none" w:sz="0" w:space="0" w:color="auto"/>
      </w:divBdr>
    </w:div>
    <w:div w:id="592398685">
      <w:marLeft w:val="0"/>
      <w:marRight w:val="0"/>
      <w:marTop w:val="0"/>
      <w:marBottom w:val="0"/>
      <w:divBdr>
        <w:top w:val="none" w:sz="0" w:space="0" w:color="auto"/>
        <w:left w:val="none" w:sz="0" w:space="0" w:color="auto"/>
        <w:bottom w:val="none" w:sz="0" w:space="0" w:color="auto"/>
        <w:right w:val="none" w:sz="0" w:space="0" w:color="auto"/>
      </w:divBdr>
    </w:div>
    <w:div w:id="592398686">
      <w:marLeft w:val="0"/>
      <w:marRight w:val="0"/>
      <w:marTop w:val="0"/>
      <w:marBottom w:val="0"/>
      <w:divBdr>
        <w:top w:val="none" w:sz="0" w:space="0" w:color="auto"/>
        <w:left w:val="none" w:sz="0" w:space="0" w:color="auto"/>
        <w:bottom w:val="none" w:sz="0" w:space="0" w:color="auto"/>
        <w:right w:val="none" w:sz="0" w:space="0" w:color="auto"/>
      </w:divBdr>
    </w:div>
    <w:div w:id="592398687">
      <w:marLeft w:val="0"/>
      <w:marRight w:val="0"/>
      <w:marTop w:val="0"/>
      <w:marBottom w:val="0"/>
      <w:divBdr>
        <w:top w:val="none" w:sz="0" w:space="0" w:color="auto"/>
        <w:left w:val="none" w:sz="0" w:space="0" w:color="auto"/>
        <w:bottom w:val="none" w:sz="0" w:space="0" w:color="auto"/>
        <w:right w:val="none" w:sz="0" w:space="0" w:color="auto"/>
      </w:divBdr>
    </w:div>
    <w:div w:id="592398688">
      <w:marLeft w:val="0"/>
      <w:marRight w:val="0"/>
      <w:marTop w:val="0"/>
      <w:marBottom w:val="0"/>
      <w:divBdr>
        <w:top w:val="none" w:sz="0" w:space="0" w:color="auto"/>
        <w:left w:val="none" w:sz="0" w:space="0" w:color="auto"/>
        <w:bottom w:val="none" w:sz="0" w:space="0" w:color="auto"/>
        <w:right w:val="none" w:sz="0" w:space="0" w:color="auto"/>
      </w:divBdr>
    </w:div>
    <w:div w:id="592398689">
      <w:marLeft w:val="0"/>
      <w:marRight w:val="0"/>
      <w:marTop w:val="0"/>
      <w:marBottom w:val="0"/>
      <w:divBdr>
        <w:top w:val="none" w:sz="0" w:space="0" w:color="auto"/>
        <w:left w:val="none" w:sz="0" w:space="0" w:color="auto"/>
        <w:bottom w:val="none" w:sz="0" w:space="0" w:color="auto"/>
        <w:right w:val="none" w:sz="0" w:space="0" w:color="auto"/>
      </w:divBdr>
    </w:div>
    <w:div w:id="592398690">
      <w:marLeft w:val="0"/>
      <w:marRight w:val="0"/>
      <w:marTop w:val="0"/>
      <w:marBottom w:val="0"/>
      <w:divBdr>
        <w:top w:val="none" w:sz="0" w:space="0" w:color="auto"/>
        <w:left w:val="none" w:sz="0" w:space="0" w:color="auto"/>
        <w:bottom w:val="none" w:sz="0" w:space="0" w:color="auto"/>
        <w:right w:val="none" w:sz="0" w:space="0" w:color="auto"/>
      </w:divBdr>
    </w:div>
    <w:div w:id="592398691">
      <w:marLeft w:val="0"/>
      <w:marRight w:val="0"/>
      <w:marTop w:val="0"/>
      <w:marBottom w:val="0"/>
      <w:divBdr>
        <w:top w:val="none" w:sz="0" w:space="0" w:color="auto"/>
        <w:left w:val="none" w:sz="0" w:space="0" w:color="auto"/>
        <w:bottom w:val="none" w:sz="0" w:space="0" w:color="auto"/>
        <w:right w:val="none" w:sz="0" w:space="0" w:color="auto"/>
      </w:divBdr>
    </w:div>
    <w:div w:id="592398692">
      <w:marLeft w:val="0"/>
      <w:marRight w:val="0"/>
      <w:marTop w:val="0"/>
      <w:marBottom w:val="0"/>
      <w:divBdr>
        <w:top w:val="none" w:sz="0" w:space="0" w:color="auto"/>
        <w:left w:val="none" w:sz="0" w:space="0" w:color="auto"/>
        <w:bottom w:val="none" w:sz="0" w:space="0" w:color="auto"/>
        <w:right w:val="none" w:sz="0" w:space="0" w:color="auto"/>
      </w:divBdr>
    </w:div>
    <w:div w:id="592398693">
      <w:marLeft w:val="0"/>
      <w:marRight w:val="0"/>
      <w:marTop w:val="0"/>
      <w:marBottom w:val="0"/>
      <w:divBdr>
        <w:top w:val="none" w:sz="0" w:space="0" w:color="auto"/>
        <w:left w:val="none" w:sz="0" w:space="0" w:color="auto"/>
        <w:bottom w:val="none" w:sz="0" w:space="0" w:color="auto"/>
        <w:right w:val="none" w:sz="0" w:space="0" w:color="auto"/>
      </w:divBdr>
    </w:div>
    <w:div w:id="592398695">
      <w:marLeft w:val="0"/>
      <w:marRight w:val="0"/>
      <w:marTop w:val="0"/>
      <w:marBottom w:val="0"/>
      <w:divBdr>
        <w:top w:val="none" w:sz="0" w:space="0" w:color="auto"/>
        <w:left w:val="none" w:sz="0" w:space="0" w:color="auto"/>
        <w:bottom w:val="none" w:sz="0" w:space="0" w:color="auto"/>
        <w:right w:val="none" w:sz="0" w:space="0" w:color="auto"/>
      </w:divBdr>
    </w:div>
    <w:div w:id="592398696">
      <w:marLeft w:val="0"/>
      <w:marRight w:val="0"/>
      <w:marTop w:val="0"/>
      <w:marBottom w:val="0"/>
      <w:divBdr>
        <w:top w:val="none" w:sz="0" w:space="0" w:color="auto"/>
        <w:left w:val="none" w:sz="0" w:space="0" w:color="auto"/>
        <w:bottom w:val="none" w:sz="0" w:space="0" w:color="auto"/>
        <w:right w:val="none" w:sz="0" w:space="0" w:color="auto"/>
      </w:divBdr>
    </w:div>
    <w:div w:id="592398697">
      <w:marLeft w:val="0"/>
      <w:marRight w:val="0"/>
      <w:marTop w:val="0"/>
      <w:marBottom w:val="0"/>
      <w:divBdr>
        <w:top w:val="none" w:sz="0" w:space="0" w:color="auto"/>
        <w:left w:val="none" w:sz="0" w:space="0" w:color="auto"/>
        <w:bottom w:val="none" w:sz="0" w:space="0" w:color="auto"/>
        <w:right w:val="none" w:sz="0" w:space="0" w:color="auto"/>
      </w:divBdr>
    </w:div>
    <w:div w:id="592398698">
      <w:marLeft w:val="0"/>
      <w:marRight w:val="0"/>
      <w:marTop w:val="0"/>
      <w:marBottom w:val="0"/>
      <w:divBdr>
        <w:top w:val="none" w:sz="0" w:space="0" w:color="auto"/>
        <w:left w:val="none" w:sz="0" w:space="0" w:color="auto"/>
        <w:bottom w:val="none" w:sz="0" w:space="0" w:color="auto"/>
        <w:right w:val="none" w:sz="0" w:space="0" w:color="auto"/>
      </w:divBdr>
    </w:div>
    <w:div w:id="592398699">
      <w:marLeft w:val="0"/>
      <w:marRight w:val="0"/>
      <w:marTop w:val="0"/>
      <w:marBottom w:val="0"/>
      <w:divBdr>
        <w:top w:val="none" w:sz="0" w:space="0" w:color="auto"/>
        <w:left w:val="none" w:sz="0" w:space="0" w:color="auto"/>
        <w:bottom w:val="none" w:sz="0" w:space="0" w:color="auto"/>
        <w:right w:val="none" w:sz="0" w:space="0" w:color="auto"/>
      </w:divBdr>
    </w:div>
    <w:div w:id="592398700">
      <w:marLeft w:val="0"/>
      <w:marRight w:val="0"/>
      <w:marTop w:val="0"/>
      <w:marBottom w:val="0"/>
      <w:divBdr>
        <w:top w:val="none" w:sz="0" w:space="0" w:color="auto"/>
        <w:left w:val="none" w:sz="0" w:space="0" w:color="auto"/>
        <w:bottom w:val="none" w:sz="0" w:space="0" w:color="auto"/>
        <w:right w:val="none" w:sz="0" w:space="0" w:color="auto"/>
      </w:divBdr>
    </w:div>
    <w:div w:id="592398701">
      <w:marLeft w:val="0"/>
      <w:marRight w:val="0"/>
      <w:marTop w:val="0"/>
      <w:marBottom w:val="0"/>
      <w:divBdr>
        <w:top w:val="none" w:sz="0" w:space="0" w:color="auto"/>
        <w:left w:val="none" w:sz="0" w:space="0" w:color="auto"/>
        <w:bottom w:val="none" w:sz="0" w:space="0" w:color="auto"/>
        <w:right w:val="none" w:sz="0" w:space="0" w:color="auto"/>
      </w:divBdr>
    </w:div>
    <w:div w:id="592398702">
      <w:marLeft w:val="0"/>
      <w:marRight w:val="0"/>
      <w:marTop w:val="0"/>
      <w:marBottom w:val="0"/>
      <w:divBdr>
        <w:top w:val="none" w:sz="0" w:space="0" w:color="auto"/>
        <w:left w:val="none" w:sz="0" w:space="0" w:color="auto"/>
        <w:bottom w:val="none" w:sz="0" w:space="0" w:color="auto"/>
        <w:right w:val="none" w:sz="0" w:space="0" w:color="auto"/>
      </w:divBdr>
    </w:div>
    <w:div w:id="592398703">
      <w:marLeft w:val="0"/>
      <w:marRight w:val="0"/>
      <w:marTop w:val="0"/>
      <w:marBottom w:val="0"/>
      <w:divBdr>
        <w:top w:val="none" w:sz="0" w:space="0" w:color="auto"/>
        <w:left w:val="none" w:sz="0" w:space="0" w:color="auto"/>
        <w:bottom w:val="none" w:sz="0" w:space="0" w:color="auto"/>
        <w:right w:val="none" w:sz="0" w:space="0" w:color="auto"/>
      </w:divBdr>
    </w:div>
    <w:div w:id="592398704">
      <w:marLeft w:val="0"/>
      <w:marRight w:val="0"/>
      <w:marTop w:val="0"/>
      <w:marBottom w:val="0"/>
      <w:divBdr>
        <w:top w:val="none" w:sz="0" w:space="0" w:color="auto"/>
        <w:left w:val="none" w:sz="0" w:space="0" w:color="auto"/>
        <w:bottom w:val="none" w:sz="0" w:space="0" w:color="auto"/>
        <w:right w:val="none" w:sz="0" w:space="0" w:color="auto"/>
      </w:divBdr>
    </w:div>
    <w:div w:id="592398705">
      <w:marLeft w:val="0"/>
      <w:marRight w:val="0"/>
      <w:marTop w:val="0"/>
      <w:marBottom w:val="0"/>
      <w:divBdr>
        <w:top w:val="none" w:sz="0" w:space="0" w:color="auto"/>
        <w:left w:val="none" w:sz="0" w:space="0" w:color="auto"/>
        <w:bottom w:val="none" w:sz="0" w:space="0" w:color="auto"/>
        <w:right w:val="none" w:sz="0" w:space="0" w:color="auto"/>
      </w:divBdr>
    </w:div>
    <w:div w:id="592398706">
      <w:marLeft w:val="0"/>
      <w:marRight w:val="0"/>
      <w:marTop w:val="0"/>
      <w:marBottom w:val="0"/>
      <w:divBdr>
        <w:top w:val="none" w:sz="0" w:space="0" w:color="auto"/>
        <w:left w:val="none" w:sz="0" w:space="0" w:color="auto"/>
        <w:bottom w:val="none" w:sz="0" w:space="0" w:color="auto"/>
        <w:right w:val="none" w:sz="0" w:space="0" w:color="auto"/>
      </w:divBdr>
    </w:div>
    <w:div w:id="592398707">
      <w:marLeft w:val="0"/>
      <w:marRight w:val="0"/>
      <w:marTop w:val="0"/>
      <w:marBottom w:val="0"/>
      <w:divBdr>
        <w:top w:val="none" w:sz="0" w:space="0" w:color="auto"/>
        <w:left w:val="none" w:sz="0" w:space="0" w:color="auto"/>
        <w:bottom w:val="none" w:sz="0" w:space="0" w:color="auto"/>
        <w:right w:val="none" w:sz="0" w:space="0" w:color="auto"/>
      </w:divBdr>
    </w:div>
    <w:div w:id="592398708">
      <w:marLeft w:val="0"/>
      <w:marRight w:val="0"/>
      <w:marTop w:val="0"/>
      <w:marBottom w:val="0"/>
      <w:divBdr>
        <w:top w:val="none" w:sz="0" w:space="0" w:color="auto"/>
        <w:left w:val="none" w:sz="0" w:space="0" w:color="auto"/>
        <w:bottom w:val="none" w:sz="0" w:space="0" w:color="auto"/>
        <w:right w:val="none" w:sz="0" w:space="0" w:color="auto"/>
      </w:divBdr>
    </w:div>
    <w:div w:id="592398709">
      <w:marLeft w:val="0"/>
      <w:marRight w:val="0"/>
      <w:marTop w:val="0"/>
      <w:marBottom w:val="0"/>
      <w:divBdr>
        <w:top w:val="none" w:sz="0" w:space="0" w:color="auto"/>
        <w:left w:val="none" w:sz="0" w:space="0" w:color="auto"/>
        <w:bottom w:val="none" w:sz="0" w:space="0" w:color="auto"/>
        <w:right w:val="none" w:sz="0" w:space="0" w:color="auto"/>
      </w:divBdr>
    </w:div>
    <w:div w:id="592398710">
      <w:marLeft w:val="0"/>
      <w:marRight w:val="0"/>
      <w:marTop w:val="0"/>
      <w:marBottom w:val="0"/>
      <w:divBdr>
        <w:top w:val="none" w:sz="0" w:space="0" w:color="auto"/>
        <w:left w:val="none" w:sz="0" w:space="0" w:color="auto"/>
        <w:bottom w:val="none" w:sz="0" w:space="0" w:color="auto"/>
        <w:right w:val="none" w:sz="0" w:space="0" w:color="auto"/>
      </w:divBdr>
    </w:div>
    <w:div w:id="592398712">
      <w:marLeft w:val="0"/>
      <w:marRight w:val="0"/>
      <w:marTop w:val="0"/>
      <w:marBottom w:val="0"/>
      <w:divBdr>
        <w:top w:val="none" w:sz="0" w:space="0" w:color="auto"/>
        <w:left w:val="none" w:sz="0" w:space="0" w:color="auto"/>
        <w:bottom w:val="none" w:sz="0" w:space="0" w:color="auto"/>
        <w:right w:val="none" w:sz="0" w:space="0" w:color="auto"/>
      </w:divBdr>
    </w:div>
    <w:div w:id="592398713">
      <w:marLeft w:val="0"/>
      <w:marRight w:val="0"/>
      <w:marTop w:val="0"/>
      <w:marBottom w:val="0"/>
      <w:divBdr>
        <w:top w:val="none" w:sz="0" w:space="0" w:color="auto"/>
        <w:left w:val="none" w:sz="0" w:space="0" w:color="auto"/>
        <w:bottom w:val="none" w:sz="0" w:space="0" w:color="auto"/>
        <w:right w:val="none" w:sz="0" w:space="0" w:color="auto"/>
      </w:divBdr>
      <w:divsChild>
        <w:div w:id="592398694">
          <w:marLeft w:val="0"/>
          <w:marRight w:val="0"/>
          <w:marTop w:val="0"/>
          <w:marBottom w:val="0"/>
          <w:divBdr>
            <w:top w:val="none" w:sz="0" w:space="0" w:color="auto"/>
            <w:left w:val="none" w:sz="0" w:space="0" w:color="auto"/>
            <w:bottom w:val="none" w:sz="0" w:space="0" w:color="auto"/>
            <w:right w:val="none" w:sz="0" w:space="0" w:color="auto"/>
          </w:divBdr>
        </w:div>
      </w:divsChild>
    </w:div>
    <w:div w:id="592398714">
      <w:marLeft w:val="0"/>
      <w:marRight w:val="0"/>
      <w:marTop w:val="0"/>
      <w:marBottom w:val="0"/>
      <w:divBdr>
        <w:top w:val="none" w:sz="0" w:space="0" w:color="auto"/>
        <w:left w:val="none" w:sz="0" w:space="0" w:color="auto"/>
        <w:bottom w:val="none" w:sz="0" w:space="0" w:color="auto"/>
        <w:right w:val="none" w:sz="0" w:space="0" w:color="auto"/>
      </w:divBdr>
    </w:div>
    <w:div w:id="592398715">
      <w:marLeft w:val="0"/>
      <w:marRight w:val="0"/>
      <w:marTop w:val="0"/>
      <w:marBottom w:val="0"/>
      <w:divBdr>
        <w:top w:val="none" w:sz="0" w:space="0" w:color="auto"/>
        <w:left w:val="none" w:sz="0" w:space="0" w:color="auto"/>
        <w:bottom w:val="none" w:sz="0" w:space="0" w:color="auto"/>
        <w:right w:val="none" w:sz="0" w:space="0" w:color="auto"/>
      </w:divBdr>
      <w:divsChild>
        <w:div w:id="592398711">
          <w:marLeft w:val="0"/>
          <w:marRight w:val="0"/>
          <w:marTop w:val="0"/>
          <w:marBottom w:val="0"/>
          <w:divBdr>
            <w:top w:val="none" w:sz="0" w:space="0" w:color="auto"/>
            <w:left w:val="none" w:sz="0" w:space="0" w:color="auto"/>
            <w:bottom w:val="none" w:sz="0" w:space="0" w:color="auto"/>
            <w:right w:val="none" w:sz="0" w:space="0" w:color="auto"/>
          </w:divBdr>
        </w:div>
      </w:divsChild>
    </w:div>
    <w:div w:id="592398716">
      <w:marLeft w:val="0"/>
      <w:marRight w:val="0"/>
      <w:marTop w:val="0"/>
      <w:marBottom w:val="0"/>
      <w:divBdr>
        <w:top w:val="none" w:sz="0" w:space="0" w:color="auto"/>
        <w:left w:val="none" w:sz="0" w:space="0" w:color="auto"/>
        <w:bottom w:val="none" w:sz="0" w:space="0" w:color="auto"/>
        <w:right w:val="none" w:sz="0" w:space="0" w:color="auto"/>
      </w:divBdr>
    </w:div>
    <w:div w:id="592398717">
      <w:marLeft w:val="0"/>
      <w:marRight w:val="0"/>
      <w:marTop w:val="0"/>
      <w:marBottom w:val="0"/>
      <w:divBdr>
        <w:top w:val="none" w:sz="0" w:space="0" w:color="auto"/>
        <w:left w:val="none" w:sz="0" w:space="0" w:color="auto"/>
        <w:bottom w:val="none" w:sz="0" w:space="0" w:color="auto"/>
        <w:right w:val="none" w:sz="0" w:space="0" w:color="auto"/>
      </w:divBdr>
    </w:div>
    <w:div w:id="592398718">
      <w:marLeft w:val="0"/>
      <w:marRight w:val="0"/>
      <w:marTop w:val="0"/>
      <w:marBottom w:val="0"/>
      <w:divBdr>
        <w:top w:val="none" w:sz="0" w:space="0" w:color="auto"/>
        <w:left w:val="none" w:sz="0" w:space="0" w:color="auto"/>
        <w:bottom w:val="none" w:sz="0" w:space="0" w:color="auto"/>
        <w:right w:val="none" w:sz="0" w:space="0" w:color="auto"/>
      </w:divBdr>
    </w:div>
    <w:div w:id="592398719">
      <w:marLeft w:val="0"/>
      <w:marRight w:val="0"/>
      <w:marTop w:val="0"/>
      <w:marBottom w:val="0"/>
      <w:divBdr>
        <w:top w:val="none" w:sz="0" w:space="0" w:color="auto"/>
        <w:left w:val="none" w:sz="0" w:space="0" w:color="auto"/>
        <w:bottom w:val="none" w:sz="0" w:space="0" w:color="auto"/>
        <w:right w:val="none" w:sz="0" w:space="0" w:color="auto"/>
      </w:divBdr>
    </w:div>
    <w:div w:id="592398720">
      <w:marLeft w:val="0"/>
      <w:marRight w:val="0"/>
      <w:marTop w:val="0"/>
      <w:marBottom w:val="0"/>
      <w:divBdr>
        <w:top w:val="none" w:sz="0" w:space="0" w:color="auto"/>
        <w:left w:val="none" w:sz="0" w:space="0" w:color="auto"/>
        <w:bottom w:val="none" w:sz="0" w:space="0" w:color="auto"/>
        <w:right w:val="none" w:sz="0" w:space="0" w:color="auto"/>
      </w:divBdr>
    </w:div>
    <w:div w:id="592398721">
      <w:marLeft w:val="0"/>
      <w:marRight w:val="0"/>
      <w:marTop w:val="0"/>
      <w:marBottom w:val="0"/>
      <w:divBdr>
        <w:top w:val="none" w:sz="0" w:space="0" w:color="auto"/>
        <w:left w:val="none" w:sz="0" w:space="0" w:color="auto"/>
        <w:bottom w:val="none" w:sz="0" w:space="0" w:color="auto"/>
        <w:right w:val="none" w:sz="0" w:space="0" w:color="auto"/>
      </w:divBdr>
    </w:div>
    <w:div w:id="592398722">
      <w:marLeft w:val="0"/>
      <w:marRight w:val="0"/>
      <w:marTop w:val="0"/>
      <w:marBottom w:val="0"/>
      <w:divBdr>
        <w:top w:val="none" w:sz="0" w:space="0" w:color="auto"/>
        <w:left w:val="none" w:sz="0" w:space="0" w:color="auto"/>
        <w:bottom w:val="none" w:sz="0" w:space="0" w:color="auto"/>
        <w:right w:val="none" w:sz="0" w:space="0" w:color="auto"/>
      </w:divBdr>
    </w:div>
    <w:div w:id="592398723">
      <w:marLeft w:val="0"/>
      <w:marRight w:val="0"/>
      <w:marTop w:val="0"/>
      <w:marBottom w:val="0"/>
      <w:divBdr>
        <w:top w:val="none" w:sz="0" w:space="0" w:color="auto"/>
        <w:left w:val="none" w:sz="0" w:space="0" w:color="auto"/>
        <w:bottom w:val="none" w:sz="0" w:space="0" w:color="auto"/>
        <w:right w:val="none" w:sz="0" w:space="0" w:color="auto"/>
      </w:divBdr>
    </w:div>
    <w:div w:id="592398724">
      <w:marLeft w:val="0"/>
      <w:marRight w:val="0"/>
      <w:marTop w:val="0"/>
      <w:marBottom w:val="0"/>
      <w:divBdr>
        <w:top w:val="none" w:sz="0" w:space="0" w:color="auto"/>
        <w:left w:val="none" w:sz="0" w:space="0" w:color="auto"/>
        <w:bottom w:val="none" w:sz="0" w:space="0" w:color="auto"/>
        <w:right w:val="none" w:sz="0" w:space="0" w:color="auto"/>
      </w:divBdr>
    </w:div>
    <w:div w:id="59239872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caixa.gov.br"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caixa.gov.br"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081398\AppData\Roaming\Microsoft\Templates\MN15.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MN15.dot</Template>
  <TotalTime>1</TotalTime>
  <Pages>17</Pages>
  <Words>8121</Words>
  <Characters>43856</Characters>
  <Application>Microsoft Office Word</Application>
  <DocSecurity>0</DocSecurity>
  <Lines>365</Lines>
  <Paragraphs>103</Paragraphs>
  <ScaleCrop>false</ScaleCrop>
  <Company/>
  <LinksUpToDate>false</LinksUpToDate>
  <CharactersWithSpaces>51874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HH125074</dc:title>
  <dc:subject/>
  <dc:creator>Matriz</dc:creator>
  <cp:keywords/>
  <dc:description/>
  <cp:lastModifiedBy>Marcio Fontinhas</cp:lastModifiedBy>
  <cp:revision>2</cp:revision>
  <cp:lastPrinted>2014-07-14T13:59:00Z</cp:lastPrinted>
  <dcterms:created xsi:type="dcterms:W3CDTF">2026-06-29T16:10:00Z</dcterms:created>
  <dcterms:modified xsi:type="dcterms:W3CDTF">2026-06-29T16:10:00Z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33b259-87ee-4762-9a8c-7b0d155dd87f_Enabled">
    <vt:lpwstr>true</vt:lpwstr>
  </property>
  <property fmtid="{D5CDD505-2E9C-101B-9397-08002B2CF9AE}" pid="3" name="MSIP_Label_9333b259-87ee-4762-9a8c-7b0d155dd87f_SetDate">
    <vt:lpwstr>2024-02-19T13:26:35Z</vt:lpwstr>
  </property>
  <property fmtid="{D5CDD505-2E9C-101B-9397-08002B2CF9AE}" pid="4" name="MSIP_Label_9333b259-87ee-4762-9a8c-7b0d155dd87f_Method">
    <vt:lpwstr>Privileged</vt:lpwstr>
  </property>
  <property fmtid="{D5CDD505-2E9C-101B-9397-08002B2CF9AE}" pid="5" name="MSIP_Label_9333b259-87ee-4762-9a8c-7b0d155dd87f_Name">
    <vt:lpwstr>_PESSOAL</vt:lpwstr>
  </property>
  <property fmtid="{D5CDD505-2E9C-101B-9397-08002B2CF9AE}" pid="6" name="MSIP_Label_9333b259-87ee-4762-9a8c-7b0d155dd87f_SiteId">
    <vt:lpwstr>ab9bba98-684a-43fb-add8-9c2bebede229</vt:lpwstr>
  </property>
  <property fmtid="{D5CDD505-2E9C-101B-9397-08002B2CF9AE}" pid="7" name="MSIP_Label_9333b259-87ee-4762-9a8c-7b0d155dd87f_ActionId">
    <vt:lpwstr>a7fcc347-4644-4c68-9b87-f42e02b6c09d</vt:lpwstr>
  </property>
  <property fmtid="{D5CDD505-2E9C-101B-9397-08002B2CF9AE}" pid="8" name="MSIP_Label_9333b259-87ee-4762-9a8c-7b0d155dd87f_ContentBits">
    <vt:lpwstr>1</vt:lpwstr>
  </property>
</Properties>
</file>